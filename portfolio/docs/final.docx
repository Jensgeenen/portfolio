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raster"/>
        <w:tblW w:w="948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486"/>
      </w:tblGrid>
      <w:tr w:rsidR="008F571F" w:rsidRPr="008C153D" w14:paraId="5DBD0ABD" w14:textId="77777777" w:rsidTr="00C00DFE">
        <w:trPr>
          <w:trHeight w:hRule="exact" w:val="8816"/>
        </w:trPr>
        <w:tc>
          <w:tcPr>
            <w:tcW w:w="9486" w:type="dxa"/>
          </w:tcPr>
          <w:p w14:paraId="1C3D52DA" w14:textId="73D906E7" w:rsidR="002023C4" w:rsidRPr="008B28B7" w:rsidRDefault="4259A306" w:rsidP="00F42BB6">
            <w:pPr>
              <w:pStyle w:val="paragraph"/>
              <w:rPr>
                <w:rFonts w:ascii="Segoe UI" w:hAnsi="Segoe UI" w:cs="Segoe UI"/>
                <w:color w:val="4C483D"/>
                <w:sz w:val="18"/>
                <w:szCs w:val="18"/>
                <w:lang w:val="en-US"/>
              </w:rPr>
            </w:pPr>
            <w:r>
              <w:rPr>
                <w:noProof/>
              </w:rPr>
              <w:drawing>
                <wp:inline distT="0" distB="0" distL="0" distR="0" wp14:anchorId="7A35AEF6" wp14:editId="0E405E50">
                  <wp:extent cx="2789733" cy="1123950"/>
                  <wp:effectExtent l="0" t="0" r="0" b="0"/>
                  <wp:docPr id="954975972" name="Picture 954975972" descr="Afbeelding met Lettertype, logo, Graphic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9759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9733" cy="1123950"/>
                          </a:xfrm>
                          <a:prstGeom prst="rect">
                            <a:avLst/>
                          </a:prstGeom>
                        </pic:spPr>
                      </pic:pic>
                    </a:graphicData>
                  </a:graphic>
                </wp:inline>
              </w:drawing>
            </w:r>
            <w:r w:rsidR="00A95767" w:rsidRPr="007025A1">
              <w:rPr>
                <w:lang w:val="en-US"/>
              </w:rPr>
              <w:tab/>
            </w:r>
            <w:r w:rsidR="7A7B153A" w:rsidRPr="11117F2C">
              <w:rPr>
                <w:rStyle w:val="eop"/>
                <w:rFonts w:ascii="Garamond" w:hAnsi="Garamond" w:cs="Segoe UI"/>
                <w:color w:val="4C483D"/>
                <w:sz w:val="20"/>
                <w:szCs w:val="20"/>
                <w:lang w:val="en-US"/>
              </w:rPr>
              <w:t> </w:t>
            </w:r>
          </w:p>
          <w:p w14:paraId="572DF5AE" w14:textId="205F0C53" w:rsidR="002023C4" w:rsidRPr="00661F95" w:rsidRDefault="002023C4" w:rsidP="00F42BB6">
            <w:pPr>
              <w:pStyle w:val="paragraph"/>
              <w:rPr>
                <w:rStyle w:val="eop"/>
                <w:rFonts w:ascii="Garamond" w:hAnsi="Garamond" w:cs="Segoe UI"/>
                <w:color w:val="92D050"/>
                <w:sz w:val="20"/>
                <w:szCs w:val="20"/>
                <w:lang w:val="en-US"/>
              </w:rPr>
            </w:pPr>
          </w:p>
          <w:p w14:paraId="0F6B1A2F" w14:textId="04DFD920" w:rsidR="0FE3CDBC" w:rsidRPr="008C153D" w:rsidRDefault="001B3753" w:rsidP="00F42BB6">
            <w:pPr>
              <w:pStyle w:val="Titel"/>
              <w:rPr>
                <w:lang w:val="en-US"/>
              </w:rPr>
            </w:pPr>
            <w:r>
              <w:rPr>
                <w:lang w:val="en-US"/>
              </w:rPr>
              <w:t>Final documentation</w:t>
            </w:r>
          </w:p>
          <w:p w14:paraId="1936F924" w14:textId="72ACE293" w:rsidR="002023C4" w:rsidRPr="008B28B7" w:rsidRDefault="7A7B153A" w:rsidP="00F42BB6">
            <w:pPr>
              <w:pStyle w:val="paragraph"/>
              <w:rPr>
                <w:rFonts w:ascii="Segoe UI" w:hAnsi="Segoe UI"/>
                <w:sz w:val="18"/>
                <w:szCs w:val="18"/>
                <w:lang w:val="en-US"/>
              </w:rPr>
            </w:pPr>
            <w:r w:rsidRPr="11117F2C">
              <w:rPr>
                <w:rStyle w:val="eop"/>
                <w:rFonts w:ascii="Garamond" w:hAnsi="Garamond" w:cs="Segoe UI"/>
                <w:color w:val="4C483D"/>
                <w:sz w:val="20"/>
                <w:szCs w:val="20"/>
                <w:lang w:val="en-US"/>
              </w:rPr>
              <w:t> </w:t>
            </w:r>
          </w:p>
          <w:p w14:paraId="6D00A740" w14:textId="5E27CB9D" w:rsidR="002023C4" w:rsidRPr="008B28B7" w:rsidRDefault="7A7B153A" w:rsidP="00F42BB6">
            <w:pPr>
              <w:pStyle w:val="paragraph"/>
              <w:rPr>
                <w:rFonts w:ascii="Segoe UI" w:hAnsi="Segoe UI"/>
                <w:sz w:val="18"/>
                <w:szCs w:val="18"/>
                <w:lang w:val="en-US"/>
              </w:rPr>
            </w:pPr>
            <w:r w:rsidRPr="11117F2C">
              <w:rPr>
                <w:rStyle w:val="contentcontrolboundarysink"/>
                <w:color w:val="4C483D"/>
                <w:sz w:val="32"/>
                <w:szCs w:val="32"/>
                <w:lang w:val="en-US"/>
              </w:rPr>
              <w:t>​​</w:t>
            </w:r>
            <w:r w:rsidRPr="11117F2C">
              <w:rPr>
                <w:rStyle w:val="normaltextrun"/>
                <w:rFonts w:ascii="Garamond" w:hAnsi="Garamond" w:cs="Segoe UI"/>
                <w:color w:val="4C483D"/>
                <w:sz w:val="32"/>
                <w:szCs w:val="32"/>
                <w:lang w:val="en-US"/>
              </w:rPr>
              <w:t>[Team ChargePoint]</w:t>
            </w:r>
            <w:r w:rsidRPr="11117F2C">
              <w:rPr>
                <w:rStyle w:val="contentcontrolboundarysink"/>
                <w:color w:val="4C483D"/>
                <w:sz w:val="32"/>
                <w:szCs w:val="32"/>
                <w:lang w:val="en-US"/>
              </w:rPr>
              <w:t>​</w:t>
            </w:r>
          </w:p>
          <w:p w14:paraId="2C82ED38" w14:textId="1B9889EA" w:rsidR="11117F2C" w:rsidRDefault="11117F2C" w:rsidP="00F42BB6">
            <w:pPr>
              <w:pStyle w:val="paragraph"/>
              <w:rPr>
                <w:rStyle w:val="contentcontrolboundarysink"/>
                <w:color w:val="4C483D"/>
                <w:sz w:val="32"/>
                <w:szCs w:val="32"/>
                <w:lang w:val="en-US"/>
              </w:rPr>
            </w:pPr>
          </w:p>
          <w:p w14:paraId="1F3F7FD3" w14:textId="6E073AA8" w:rsidR="11117F2C" w:rsidRDefault="22573314" w:rsidP="00F42BB6">
            <w:pPr>
              <w:pStyle w:val="paragraph"/>
              <w:rPr>
                <w:rStyle w:val="contentcontrolboundarysink"/>
                <w:color w:val="4C483D"/>
                <w:sz w:val="32"/>
                <w:szCs w:val="32"/>
                <w:lang w:val="en-US"/>
              </w:rPr>
            </w:pPr>
            <w:bookmarkStart w:id="0" w:name="_Hlk159320121"/>
            <w:r w:rsidRPr="5ADED3AC">
              <w:rPr>
                <w:rStyle w:val="contentcontrolboundarysink"/>
                <w:color w:val="4C483D"/>
                <w:sz w:val="32"/>
                <w:szCs w:val="32"/>
                <w:lang w:val="en-US"/>
              </w:rPr>
              <w:t>Teamleden:</w:t>
            </w:r>
          </w:p>
          <w:p w14:paraId="18D4C90D" w14:textId="55E94EE6" w:rsidR="5ADED3AC" w:rsidRPr="008B28B7" w:rsidRDefault="22573314" w:rsidP="00BA0827">
            <w:pPr>
              <w:pStyle w:val="paragraph"/>
              <w:numPr>
                <w:ilvl w:val="0"/>
                <w:numId w:val="5"/>
              </w:numPr>
              <w:rPr>
                <w:rStyle w:val="contentcontrolboundarysink"/>
                <w:color w:val="4C483D"/>
                <w:sz w:val="32"/>
                <w:szCs w:val="32"/>
                <w:lang w:val="en-US"/>
              </w:rPr>
            </w:pPr>
            <w:r w:rsidRPr="2BD61D54">
              <w:rPr>
                <w:rStyle w:val="contentcontrolboundarysink"/>
                <w:color w:val="4C483D"/>
                <w:sz w:val="32"/>
                <w:szCs w:val="32"/>
                <w:lang w:val="en-US"/>
              </w:rPr>
              <w:t xml:space="preserve">Jens </w:t>
            </w:r>
            <w:r w:rsidRPr="68D52D84">
              <w:rPr>
                <w:rStyle w:val="contentcontrolboundarysink"/>
                <w:color w:val="4C483D"/>
                <w:sz w:val="32"/>
                <w:szCs w:val="32"/>
                <w:lang w:val="en-US"/>
              </w:rPr>
              <w:t>Geenen</w:t>
            </w:r>
            <w:r w:rsidR="1FAB4EF4" w:rsidRPr="6FEC4AA0">
              <w:rPr>
                <w:rStyle w:val="contentcontrolboundarysink"/>
                <w:color w:val="4C483D"/>
                <w:sz w:val="32"/>
                <w:szCs w:val="32"/>
                <w:lang w:val="en-US"/>
              </w:rPr>
              <w:t xml:space="preserve"> </w:t>
            </w:r>
            <w:r w:rsidR="1FAB4EF4" w:rsidRPr="1EACE1E1">
              <w:rPr>
                <w:rStyle w:val="contentcontrolboundarysink"/>
                <w:color w:val="4C483D"/>
                <w:sz w:val="32"/>
                <w:szCs w:val="32"/>
                <w:lang w:val="en-US"/>
              </w:rPr>
              <w:t>(</w:t>
            </w:r>
            <w:r w:rsidR="1FAB4EF4" w:rsidRPr="11F5680E">
              <w:rPr>
                <w:rStyle w:val="contentcontrolboundarysink"/>
                <w:color w:val="4C483D"/>
                <w:sz w:val="32"/>
                <w:szCs w:val="32"/>
                <w:lang w:val="en-US"/>
              </w:rPr>
              <w:t>IOT)</w:t>
            </w:r>
          </w:p>
          <w:p w14:paraId="6AAF2399" w14:textId="43968BB6" w:rsidR="002023C4" w:rsidRPr="008B28B7" w:rsidRDefault="22573314" w:rsidP="00BA0827">
            <w:pPr>
              <w:pStyle w:val="paragraph"/>
              <w:numPr>
                <w:ilvl w:val="0"/>
                <w:numId w:val="5"/>
              </w:numPr>
              <w:rPr>
                <w:rStyle w:val="contentcontrolboundarysink"/>
                <w:color w:val="4C483D"/>
                <w:sz w:val="32"/>
                <w:szCs w:val="32"/>
                <w:lang w:val="en-US"/>
              </w:rPr>
            </w:pPr>
            <w:r w:rsidRPr="11456D1A">
              <w:rPr>
                <w:rStyle w:val="contentcontrolboundarysink"/>
                <w:color w:val="4C483D"/>
                <w:sz w:val="32"/>
                <w:szCs w:val="32"/>
                <w:lang w:val="en-US"/>
              </w:rPr>
              <w:t>Reno</w:t>
            </w:r>
            <w:r w:rsidRPr="7F1CF1F1">
              <w:rPr>
                <w:rStyle w:val="contentcontrolboundarysink"/>
                <w:color w:val="4C483D"/>
                <w:sz w:val="32"/>
                <w:szCs w:val="32"/>
                <w:lang w:val="en-US"/>
              </w:rPr>
              <w:t xml:space="preserve"> </w:t>
            </w:r>
            <w:r w:rsidRPr="2A0C2081">
              <w:rPr>
                <w:rStyle w:val="contentcontrolboundarysink"/>
                <w:color w:val="4C483D"/>
                <w:sz w:val="32"/>
                <w:szCs w:val="32"/>
                <w:lang w:val="en-US"/>
              </w:rPr>
              <w:t>Goeyvaerts</w:t>
            </w:r>
            <w:r w:rsidR="49B3E064" w:rsidRPr="11F5680E">
              <w:rPr>
                <w:rStyle w:val="contentcontrolboundarysink"/>
                <w:color w:val="4C483D"/>
                <w:sz w:val="32"/>
                <w:szCs w:val="32"/>
                <w:lang w:val="en-US"/>
              </w:rPr>
              <w:t xml:space="preserve"> (</w:t>
            </w:r>
            <w:r w:rsidR="49B3E064" w:rsidRPr="2416F2CA">
              <w:rPr>
                <w:rStyle w:val="contentcontrolboundarysink"/>
                <w:color w:val="4C483D"/>
                <w:sz w:val="32"/>
                <w:szCs w:val="32"/>
                <w:lang w:val="en-US"/>
              </w:rPr>
              <w:t>CSS)</w:t>
            </w:r>
          </w:p>
          <w:p w14:paraId="41889995" w14:textId="20A61C46" w:rsidR="002023C4" w:rsidRPr="008B28B7" w:rsidRDefault="22573314" w:rsidP="00BA0827">
            <w:pPr>
              <w:pStyle w:val="paragraph"/>
              <w:numPr>
                <w:ilvl w:val="0"/>
                <w:numId w:val="5"/>
              </w:numPr>
              <w:rPr>
                <w:rStyle w:val="contentcontrolboundarysink"/>
                <w:color w:val="4C483D"/>
                <w:sz w:val="32"/>
                <w:szCs w:val="32"/>
                <w:lang w:val="en-US"/>
              </w:rPr>
            </w:pPr>
            <w:r w:rsidRPr="2D97FACB">
              <w:rPr>
                <w:rStyle w:val="contentcontrolboundarysink"/>
                <w:color w:val="4C483D"/>
                <w:sz w:val="32"/>
                <w:szCs w:val="32"/>
                <w:lang w:val="en-US"/>
              </w:rPr>
              <w:t>Bryan Van Herck</w:t>
            </w:r>
            <w:r w:rsidR="5D67EE15" w:rsidRPr="07BF6DE6">
              <w:rPr>
                <w:rStyle w:val="contentcontrolboundarysink"/>
                <w:color w:val="4C483D"/>
                <w:sz w:val="32"/>
                <w:szCs w:val="32"/>
                <w:lang w:val="en-US"/>
              </w:rPr>
              <w:t xml:space="preserve"> (</w:t>
            </w:r>
            <w:r w:rsidR="5D67EE15" w:rsidRPr="73E8B79A">
              <w:rPr>
                <w:rStyle w:val="contentcontrolboundarysink"/>
                <w:color w:val="4C483D"/>
                <w:sz w:val="32"/>
                <w:szCs w:val="32"/>
                <w:lang w:val="en-US"/>
              </w:rPr>
              <w:t>AI)</w:t>
            </w:r>
          </w:p>
          <w:p w14:paraId="63E63C5D" w14:textId="52338F89" w:rsidR="002023C4" w:rsidRPr="008B28B7" w:rsidRDefault="22573314" w:rsidP="00BA0827">
            <w:pPr>
              <w:pStyle w:val="paragraph"/>
              <w:numPr>
                <w:ilvl w:val="0"/>
                <w:numId w:val="5"/>
              </w:numPr>
              <w:rPr>
                <w:rStyle w:val="contentcontrolboundarysink"/>
                <w:color w:val="4C483D"/>
                <w:sz w:val="32"/>
                <w:szCs w:val="32"/>
                <w:lang w:val="en-US"/>
              </w:rPr>
            </w:pPr>
            <w:r w:rsidRPr="2D97FACB">
              <w:rPr>
                <w:rStyle w:val="contentcontrolboundarysink"/>
                <w:color w:val="4C483D"/>
                <w:sz w:val="32"/>
                <w:szCs w:val="32"/>
                <w:lang w:val="en-US"/>
              </w:rPr>
              <w:t>Milan Keersmaekers</w:t>
            </w:r>
            <w:r w:rsidR="16515A58" w:rsidRPr="28CE0AC5">
              <w:rPr>
                <w:rStyle w:val="contentcontrolboundarysink"/>
                <w:color w:val="4C483D"/>
                <w:sz w:val="32"/>
                <w:szCs w:val="32"/>
                <w:lang w:val="en-US"/>
              </w:rPr>
              <w:t xml:space="preserve"> (</w:t>
            </w:r>
            <w:r w:rsidR="16515A58" w:rsidRPr="374EE9F3">
              <w:rPr>
                <w:rStyle w:val="contentcontrolboundarysink"/>
                <w:color w:val="4C483D"/>
                <w:sz w:val="32"/>
                <w:szCs w:val="32"/>
                <w:lang w:val="en-US"/>
              </w:rPr>
              <w:t>APP)</w:t>
            </w:r>
          </w:p>
          <w:p w14:paraId="4D1D45E6" w14:textId="0FF65D53" w:rsidR="002023C4" w:rsidRPr="008B28B7" w:rsidRDefault="22573314" w:rsidP="00BA0827">
            <w:pPr>
              <w:pStyle w:val="paragraph"/>
              <w:numPr>
                <w:ilvl w:val="0"/>
                <w:numId w:val="5"/>
              </w:numPr>
              <w:rPr>
                <w:rStyle w:val="contentcontrolboundarysink"/>
                <w:color w:val="4C483D"/>
                <w:sz w:val="32"/>
                <w:szCs w:val="32"/>
                <w:lang w:val="en-US"/>
              </w:rPr>
            </w:pPr>
            <w:r w:rsidRPr="2D97FACB">
              <w:rPr>
                <w:rStyle w:val="contentcontrolboundarysink"/>
                <w:color w:val="4C483D"/>
                <w:sz w:val="32"/>
                <w:szCs w:val="32"/>
                <w:lang w:val="en-US"/>
              </w:rPr>
              <w:t>Seppe Meeus</w:t>
            </w:r>
            <w:r w:rsidR="7A7B153A" w:rsidRPr="2D97FACB">
              <w:rPr>
                <w:rStyle w:val="contentcontrolboundarysink"/>
                <w:color w:val="4C483D"/>
                <w:sz w:val="32"/>
                <w:szCs w:val="32"/>
                <w:lang w:val="en-US"/>
              </w:rPr>
              <w:t> </w:t>
            </w:r>
            <w:r w:rsidR="258FD210" w:rsidRPr="374EE9F3">
              <w:rPr>
                <w:rStyle w:val="contentcontrolboundarysink"/>
                <w:color w:val="4C483D"/>
                <w:sz w:val="32"/>
                <w:szCs w:val="32"/>
                <w:lang w:val="en-US"/>
              </w:rPr>
              <w:t>(APP)</w:t>
            </w:r>
          </w:p>
          <w:bookmarkEnd w:id="0"/>
          <w:p w14:paraId="22FF8268" w14:textId="54A7B13B" w:rsidR="67568094" w:rsidRDefault="67568094" w:rsidP="00F42BB6">
            <w:pPr>
              <w:pStyle w:val="paragraph"/>
              <w:rPr>
                <w:rStyle w:val="contentcontrolboundarysink"/>
                <w:color w:val="4C483D"/>
                <w:lang w:val="en-US"/>
              </w:rPr>
            </w:pPr>
          </w:p>
          <w:p w14:paraId="1DC39E32" w14:textId="36AB4EB2" w:rsidR="71F1BD45" w:rsidRDefault="71F1BD45" w:rsidP="00F42BB6">
            <w:pPr>
              <w:pStyle w:val="paragraph"/>
              <w:rPr>
                <w:rStyle w:val="contentcontrolboundarysink"/>
                <w:color w:val="4C483D"/>
                <w:lang w:val="en-US"/>
              </w:rPr>
            </w:pPr>
          </w:p>
          <w:p w14:paraId="770F67EF" w14:textId="265A68BF" w:rsidR="002023C4" w:rsidRPr="008B28B7" w:rsidRDefault="7A7B153A" w:rsidP="00F42BB6">
            <w:pPr>
              <w:pStyle w:val="paragraph"/>
              <w:rPr>
                <w:rFonts w:ascii="Segoe UI" w:hAnsi="Segoe UI"/>
                <w:sz w:val="18"/>
                <w:szCs w:val="18"/>
                <w:lang w:val="en-US"/>
              </w:rPr>
            </w:pPr>
            <w:r w:rsidRPr="11117F2C">
              <w:rPr>
                <w:rStyle w:val="eop"/>
                <w:rFonts w:ascii="Garamond" w:hAnsi="Garamond" w:cs="Segoe UI"/>
                <w:color w:val="4C483D"/>
                <w:sz w:val="20"/>
                <w:szCs w:val="20"/>
                <w:lang w:val="en-US"/>
              </w:rPr>
              <w:t> </w:t>
            </w:r>
          </w:p>
          <w:p w14:paraId="251344CC" w14:textId="714C03FF" w:rsidR="002023C4" w:rsidRPr="008B28B7" w:rsidRDefault="7A7B153A" w:rsidP="00F42BB6">
            <w:pPr>
              <w:pStyle w:val="paragraph"/>
              <w:rPr>
                <w:rFonts w:ascii="Segoe UI" w:hAnsi="Segoe UI"/>
                <w:sz w:val="18"/>
                <w:szCs w:val="18"/>
                <w:lang w:val="en-US"/>
              </w:rPr>
            </w:pPr>
            <w:r w:rsidRPr="11117F2C">
              <w:rPr>
                <w:rStyle w:val="eop"/>
                <w:rFonts w:ascii="Garamond" w:hAnsi="Garamond" w:cs="Segoe UI"/>
                <w:color w:val="4C483D"/>
                <w:sz w:val="20"/>
                <w:szCs w:val="20"/>
                <w:lang w:val="en-US"/>
              </w:rPr>
              <w:t> </w:t>
            </w:r>
          </w:p>
          <w:p w14:paraId="6F42FB15" w14:textId="3782EBD1" w:rsidR="002023C4" w:rsidRPr="008B28B7" w:rsidRDefault="7A7B153A" w:rsidP="00F42BB6">
            <w:pPr>
              <w:pStyle w:val="paragraph"/>
              <w:rPr>
                <w:rFonts w:ascii="Segoe UI" w:hAnsi="Segoe UI"/>
                <w:sz w:val="18"/>
                <w:szCs w:val="18"/>
                <w:lang w:val="en-US"/>
              </w:rPr>
            </w:pPr>
            <w:r w:rsidRPr="11117F2C">
              <w:rPr>
                <w:rStyle w:val="eop"/>
                <w:rFonts w:ascii="Garamond" w:hAnsi="Garamond" w:cs="Segoe UI"/>
                <w:color w:val="4C483D"/>
                <w:sz w:val="20"/>
                <w:szCs w:val="20"/>
                <w:lang w:val="en-US"/>
              </w:rPr>
              <w:t> </w:t>
            </w:r>
          </w:p>
          <w:p w14:paraId="5F4E6672" w14:textId="6CBF94FD" w:rsidR="4259A306" w:rsidRPr="00B953F9" w:rsidRDefault="4259A306" w:rsidP="00F42BB6">
            <w:pPr>
              <w:rPr>
                <w:noProof/>
                <w:lang w:val="en-US"/>
              </w:rPr>
            </w:pPr>
          </w:p>
        </w:tc>
      </w:tr>
    </w:tbl>
    <w:p w14:paraId="02862BC8" w14:textId="075928D7" w:rsidR="008F571F" w:rsidRPr="002023C4" w:rsidRDefault="008F571F" w:rsidP="00F42BB6">
      <w:pPr>
        <w:rPr>
          <w:lang w:val="en-US"/>
        </w:rPr>
      </w:pPr>
    </w:p>
    <w:p w14:paraId="55BA249D" w14:textId="77777777" w:rsidR="008F571F" w:rsidRPr="002023C4" w:rsidRDefault="008F571F" w:rsidP="00F42BB6">
      <w:pPr>
        <w:pStyle w:val="Kopzondernummer"/>
        <w:rPr>
          <w:lang w:val="en-US"/>
        </w:rPr>
        <w:sectPr w:rsidR="008F571F" w:rsidRPr="002023C4" w:rsidSect="00786A54">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sdt>
      <w:sdtPr>
        <w:rPr>
          <w:rFonts w:ascii="Verdana" w:eastAsia="Times New Roman" w:hAnsi="Verdana" w:cs="Calibri"/>
          <w:color w:val="auto"/>
          <w:sz w:val="22"/>
          <w:szCs w:val="22"/>
          <w:lang w:val="nl-BE" w:eastAsia="nl-BE"/>
        </w:rPr>
        <w:id w:val="1207380026"/>
        <w:docPartObj>
          <w:docPartGallery w:val="Table of Contents"/>
          <w:docPartUnique/>
        </w:docPartObj>
      </w:sdtPr>
      <w:sdtEndPr>
        <w:rPr>
          <w:b/>
          <w:bCs/>
          <w:noProof/>
        </w:rPr>
      </w:sdtEndPr>
      <w:sdtContent>
        <w:p w14:paraId="33A0CD65" w14:textId="2445C2B9" w:rsidR="003B66B4" w:rsidRDefault="003B66B4">
          <w:pPr>
            <w:pStyle w:val="Kopvaninhoudsopgave"/>
          </w:pPr>
          <w:r>
            <w:t>Contents</w:t>
          </w:r>
        </w:p>
        <w:p w14:paraId="6F10C5AB" w14:textId="70036646" w:rsidR="00C440C3" w:rsidRDefault="003B66B4">
          <w:pPr>
            <w:pStyle w:val="Inhopg1"/>
            <w:rPr>
              <w:rFonts w:asciiTheme="minorHAnsi" w:eastAsiaTheme="minorEastAsia" w:hAnsiTheme="minorHAnsi" w:cstheme="minorBidi"/>
              <w:b w:val="0"/>
              <w:caps w:val="0"/>
              <w:noProof/>
              <w:kern w:val="2"/>
              <w:sz w:val="24"/>
              <w:szCs w:val="24"/>
              <w:lang w:val="en-US" w:eastAsia="en-US"/>
              <w14:ligatures w14:val="standardContextual"/>
            </w:rPr>
          </w:pPr>
          <w:r>
            <w:fldChar w:fldCharType="begin"/>
          </w:r>
          <w:r>
            <w:instrText xml:space="preserve"> TOC \o "1-3" \h \z \u </w:instrText>
          </w:r>
          <w:r>
            <w:fldChar w:fldCharType="separate"/>
          </w:r>
          <w:hyperlink w:anchor="_Toc159333423" w:history="1">
            <w:r w:rsidR="00C440C3" w:rsidRPr="00C006BB">
              <w:rPr>
                <w:rStyle w:val="Hyperlink"/>
                <w:noProof/>
              </w:rPr>
              <w:t>1</w:t>
            </w:r>
            <w:r w:rsidR="00C440C3">
              <w:rPr>
                <w:rFonts w:asciiTheme="minorHAnsi" w:eastAsiaTheme="minorEastAsia" w:hAnsiTheme="minorHAnsi" w:cstheme="minorBidi"/>
                <w:b w:val="0"/>
                <w:caps w:val="0"/>
                <w:noProof/>
                <w:kern w:val="2"/>
                <w:sz w:val="24"/>
                <w:szCs w:val="24"/>
                <w:lang w:val="en-US" w:eastAsia="en-US"/>
                <w14:ligatures w14:val="standardContextual"/>
              </w:rPr>
              <w:tab/>
            </w:r>
            <w:r w:rsidR="00C440C3" w:rsidRPr="00C006BB">
              <w:rPr>
                <w:rStyle w:val="Hyperlink"/>
                <w:noProof/>
              </w:rPr>
              <w:t>INLEIDING</w:t>
            </w:r>
            <w:r w:rsidR="00C440C3">
              <w:rPr>
                <w:noProof/>
                <w:webHidden/>
              </w:rPr>
              <w:tab/>
            </w:r>
            <w:r w:rsidR="00C440C3">
              <w:rPr>
                <w:noProof/>
                <w:webHidden/>
              </w:rPr>
              <w:fldChar w:fldCharType="begin"/>
            </w:r>
            <w:r w:rsidR="00C440C3">
              <w:rPr>
                <w:noProof/>
                <w:webHidden/>
              </w:rPr>
              <w:instrText xml:space="preserve"> PAGEREF _Toc159333423 \h </w:instrText>
            </w:r>
            <w:r w:rsidR="00C440C3">
              <w:rPr>
                <w:noProof/>
                <w:webHidden/>
              </w:rPr>
            </w:r>
            <w:r w:rsidR="00C440C3">
              <w:rPr>
                <w:noProof/>
                <w:webHidden/>
              </w:rPr>
              <w:fldChar w:fldCharType="separate"/>
            </w:r>
            <w:r w:rsidR="005C382D">
              <w:rPr>
                <w:noProof/>
                <w:webHidden/>
              </w:rPr>
              <w:t>6</w:t>
            </w:r>
            <w:r w:rsidR="00C440C3">
              <w:rPr>
                <w:noProof/>
                <w:webHidden/>
              </w:rPr>
              <w:fldChar w:fldCharType="end"/>
            </w:r>
          </w:hyperlink>
        </w:p>
        <w:p w14:paraId="717C2E79" w14:textId="2367DDFC" w:rsidR="00C440C3" w:rsidRDefault="00C440C3">
          <w:pPr>
            <w:pStyle w:val="Inhopg1"/>
            <w:rPr>
              <w:rFonts w:asciiTheme="minorHAnsi" w:eastAsiaTheme="minorEastAsia" w:hAnsiTheme="minorHAnsi" w:cstheme="minorBidi"/>
              <w:b w:val="0"/>
              <w:caps w:val="0"/>
              <w:noProof/>
              <w:kern w:val="2"/>
              <w:sz w:val="24"/>
              <w:szCs w:val="24"/>
              <w:lang w:val="en-US" w:eastAsia="en-US"/>
              <w14:ligatures w14:val="standardContextual"/>
            </w:rPr>
          </w:pPr>
          <w:hyperlink w:anchor="_Toc159333424" w:history="1">
            <w:r w:rsidRPr="00C006BB">
              <w:rPr>
                <w:rStyle w:val="Hyperlink"/>
                <w:noProof/>
              </w:rPr>
              <w:t>2</w:t>
            </w:r>
            <w:r>
              <w:rPr>
                <w:rFonts w:asciiTheme="minorHAnsi" w:eastAsiaTheme="minorEastAsia" w:hAnsiTheme="minorHAnsi" w:cstheme="minorBidi"/>
                <w:b w:val="0"/>
                <w:caps w:val="0"/>
                <w:noProof/>
                <w:kern w:val="2"/>
                <w:sz w:val="24"/>
                <w:szCs w:val="24"/>
                <w:lang w:val="en-US" w:eastAsia="en-US"/>
                <w14:ligatures w14:val="standardContextual"/>
              </w:rPr>
              <w:tab/>
            </w:r>
            <w:r w:rsidRPr="00C006BB">
              <w:rPr>
                <w:rStyle w:val="Hyperlink"/>
                <w:noProof/>
              </w:rPr>
              <w:t>WAT WORDT ER VERWACHT</w:t>
            </w:r>
            <w:r>
              <w:rPr>
                <w:noProof/>
                <w:webHidden/>
              </w:rPr>
              <w:tab/>
            </w:r>
            <w:r>
              <w:rPr>
                <w:noProof/>
                <w:webHidden/>
              </w:rPr>
              <w:fldChar w:fldCharType="begin"/>
            </w:r>
            <w:r>
              <w:rPr>
                <w:noProof/>
                <w:webHidden/>
              </w:rPr>
              <w:instrText xml:space="preserve"> PAGEREF _Toc159333424 \h </w:instrText>
            </w:r>
            <w:r>
              <w:rPr>
                <w:noProof/>
                <w:webHidden/>
              </w:rPr>
            </w:r>
            <w:r>
              <w:rPr>
                <w:noProof/>
                <w:webHidden/>
              </w:rPr>
              <w:fldChar w:fldCharType="separate"/>
            </w:r>
            <w:r w:rsidR="005C382D">
              <w:rPr>
                <w:noProof/>
                <w:webHidden/>
              </w:rPr>
              <w:t>7</w:t>
            </w:r>
            <w:r>
              <w:rPr>
                <w:noProof/>
                <w:webHidden/>
              </w:rPr>
              <w:fldChar w:fldCharType="end"/>
            </w:r>
          </w:hyperlink>
        </w:p>
        <w:p w14:paraId="440FD3D0" w14:textId="588E8EAB" w:rsidR="00C440C3" w:rsidRDefault="00C440C3">
          <w:pPr>
            <w:pStyle w:val="Inhopg1"/>
            <w:rPr>
              <w:rFonts w:asciiTheme="minorHAnsi" w:eastAsiaTheme="minorEastAsia" w:hAnsiTheme="minorHAnsi" w:cstheme="minorBidi"/>
              <w:b w:val="0"/>
              <w:caps w:val="0"/>
              <w:noProof/>
              <w:kern w:val="2"/>
              <w:sz w:val="24"/>
              <w:szCs w:val="24"/>
              <w:lang w:val="en-US" w:eastAsia="en-US"/>
              <w14:ligatures w14:val="standardContextual"/>
            </w:rPr>
          </w:pPr>
          <w:hyperlink w:anchor="_Toc159333425" w:history="1">
            <w:r w:rsidRPr="00C006BB">
              <w:rPr>
                <w:rStyle w:val="Hyperlink"/>
                <w:noProof/>
              </w:rPr>
              <w:t>3</w:t>
            </w:r>
            <w:r>
              <w:rPr>
                <w:rFonts w:asciiTheme="minorHAnsi" w:eastAsiaTheme="minorEastAsia" w:hAnsiTheme="minorHAnsi" w:cstheme="minorBidi"/>
                <w:b w:val="0"/>
                <w:caps w:val="0"/>
                <w:noProof/>
                <w:kern w:val="2"/>
                <w:sz w:val="24"/>
                <w:szCs w:val="24"/>
                <w:lang w:val="en-US" w:eastAsia="en-US"/>
                <w14:ligatures w14:val="standardContextual"/>
              </w:rPr>
              <w:tab/>
            </w:r>
            <w:r w:rsidRPr="00C006BB">
              <w:rPr>
                <w:rStyle w:val="Hyperlink"/>
                <w:noProof/>
              </w:rPr>
              <w:t>APP</w:t>
            </w:r>
            <w:r>
              <w:rPr>
                <w:noProof/>
                <w:webHidden/>
              </w:rPr>
              <w:tab/>
            </w:r>
            <w:r>
              <w:rPr>
                <w:noProof/>
                <w:webHidden/>
              </w:rPr>
              <w:fldChar w:fldCharType="begin"/>
            </w:r>
            <w:r>
              <w:rPr>
                <w:noProof/>
                <w:webHidden/>
              </w:rPr>
              <w:instrText xml:space="preserve"> PAGEREF _Toc159333425 \h </w:instrText>
            </w:r>
            <w:r>
              <w:rPr>
                <w:noProof/>
                <w:webHidden/>
              </w:rPr>
            </w:r>
            <w:r>
              <w:rPr>
                <w:noProof/>
                <w:webHidden/>
              </w:rPr>
              <w:fldChar w:fldCharType="separate"/>
            </w:r>
            <w:r w:rsidR="005C382D">
              <w:rPr>
                <w:noProof/>
                <w:webHidden/>
              </w:rPr>
              <w:t>8</w:t>
            </w:r>
            <w:r>
              <w:rPr>
                <w:noProof/>
                <w:webHidden/>
              </w:rPr>
              <w:fldChar w:fldCharType="end"/>
            </w:r>
          </w:hyperlink>
        </w:p>
        <w:p w14:paraId="2E3DB625" w14:textId="68F8EA1D" w:rsidR="00C440C3" w:rsidRDefault="00C440C3">
          <w:pPr>
            <w:pStyle w:val="Inhopg2"/>
            <w:rPr>
              <w:rFonts w:asciiTheme="minorHAnsi" w:eastAsiaTheme="minorEastAsia" w:hAnsiTheme="minorHAnsi" w:cstheme="minorBidi"/>
              <w:b w:val="0"/>
              <w:kern w:val="2"/>
              <w:sz w:val="24"/>
              <w:szCs w:val="24"/>
              <w:lang w:val="en-US" w:eastAsia="en-US"/>
              <w14:ligatures w14:val="standardContextual"/>
            </w:rPr>
          </w:pPr>
          <w:hyperlink w:anchor="_Toc159333426" w:history="1">
            <w:r w:rsidRPr="00C006BB">
              <w:rPr>
                <w:rStyle w:val="Hyperlink"/>
              </w:rPr>
              <w:t>3.1</w:t>
            </w:r>
            <w:r>
              <w:rPr>
                <w:rFonts w:asciiTheme="minorHAnsi" w:eastAsiaTheme="minorEastAsia" w:hAnsiTheme="minorHAnsi" w:cstheme="minorBidi"/>
                <w:b w:val="0"/>
                <w:kern w:val="2"/>
                <w:sz w:val="24"/>
                <w:szCs w:val="24"/>
                <w:lang w:val="en-US" w:eastAsia="en-US"/>
                <w14:ligatures w14:val="standardContextual"/>
              </w:rPr>
              <w:tab/>
            </w:r>
            <w:r w:rsidRPr="00C006BB">
              <w:rPr>
                <w:rStyle w:val="Hyperlink"/>
              </w:rPr>
              <w:t>Pagina’s</w:t>
            </w:r>
            <w:r>
              <w:rPr>
                <w:webHidden/>
              </w:rPr>
              <w:tab/>
            </w:r>
            <w:r>
              <w:rPr>
                <w:webHidden/>
              </w:rPr>
              <w:fldChar w:fldCharType="begin"/>
            </w:r>
            <w:r>
              <w:rPr>
                <w:webHidden/>
              </w:rPr>
              <w:instrText xml:space="preserve"> PAGEREF _Toc159333426 \h </w:instrText>
            </w:r>
            <w:r>
              <w:rPr>
                <w:webHidden/>
              </w:rPr>
            </w:r>
            <w:r>
              <w:rPr>
                <w:webHidden/>
              </w:rPr>
              <w:fldChar w:fldCharType="separate"/>
            </w:r>
            <w:r w:rsidR="005C382D">
              <w:rPr>
                <w:webHidden/>
              </w:rPr>
              <w:t>8</w:t>
            </w:r>
            <w:r>
              <w:rPr>
                <w:webHidden/>
              </w:rPr>
              <w:fldChar w:fldCharType="end"/>
            </w:r>
          </w:hyperlink>
        </w:p>
        <w:p w14:paraId="10816C48" w14:textId="44A490CA"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27" w:history="1">
            <w:r w:rsidRPr="00C006BB">
              <w:rPr>
                <w:rStyle w:val="Hyperlink"/>
              </w:rPr>
              <w:t>3.1.1</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Welcome</w:t>
            </w:r>
            <w:r>
              <w:rPr>
                <w:webHidden/>
              </w:rPr>
              <w:tab/>
            </w:r>
            <w:r>
              <w:rPr>
                <w:webHidden/>
              </w:rPr>
              <w:fldChar w:fldCharType="begin"/>
            </w:r>
            <w:r>
              <w:rPr>
                <w:webHidden/>
              </w:rPr>
              <w:instrText xml:space="preserve"> PAGEREF _Toc159333427 \h </w:instrText>
            </w:r>
            <w:r>
              <w:rPr>
                <w:webHidden/>
              </w:rPr>
            </w:r>
            <w:r>
              <w:rPr>
                <w:webHidden/>
              </w:rPr>
              <w:fldChar w:fldCharType="separate"/>
            </w:r>
            <w:r w:rsidR="005C382D">
              <w:rPr>
                <w:webHidden/>
              </w:rPr>
              <w:t>8</w:t>
            </w:r>
            <w:r>
              <w:rPr>
                <w:webHidden/>
              </w:rPr>
              <w:fldChar w:fldCharType="end"/>
            </w:r>
          </w:hyperlink>
        </w:p>
        <w:p w14:paraId="5023BA88" w14:textId="313E0DA4"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28" w:history="1">
            <w:r w:rsidRPr="00C006BB">
              <w:rPr>
                <w:rStyle w:val="Hyperlink"/>
              </w:rPr>
              <w:t>3.1.2</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Sign in</w:t>
            </w:r>
            <w:r>
              <w:rPr>
                <w:webHidden/>
              </w:rPr>
              <w:tab/>
            </w:r>
            <w:r>
              <w:rPr>
                <w:webHidden/>
              </w:rPr>
              <w:fldChar w:fldCharType="begin"/>
            </w:r>
            <w:r>
              <w:rPr>
                <w:webHidden/>
              </w:rPr>
              <w:instrText xml:space="preserve"> PAGEREF _Toc159333428 \h </w:instrText>
            </w:r>
            <w:r>
              <w:rPr>
                <w:webHidden/>
              </w:rPr>
            </w:r>
            <w:r>
              <w:rPr>
                <w:webHidden/>
              </w:rPr>
              <w:fldChar w:fldCharType="separate"/>
            </w:r>
            <w:r w:rsidR="005C382D">
              <w:rPr>
                <w:webHidden/>
              </w:rPr>
              <w:t>10</w:t>
            </w:r>
            <w:r>
              <w:rPr>
                <w:webHidden/>
              </w:rPr>
              <w:fldChar w:fldCharType="end"/>
            </w:r>
          </w:hyperlink>
        </w:p>
        <w:p w14:paraId="05B7CBFA" w14:textId="32ECA044"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29" w:history="1">
            <w:r w:rsidRPr="00C006BB">
              <w:rPr>
                <w:rStyle w:val="Hyperlink"/>
                <w:lang w:val="en-US"/>
              </w:rPr>
              <w:t>3.1.3</w:t>
            </w:r>
            <w:r>
              <w:rPr>
                <w:rFonts w:asciiTheme="minorHAnsi" w:eastAsiaTheme="minorEastAsia" w:hAnsiTheme="minorHAnsi" w:cstheme="minorBidi"/>
                <w:kern w:val="2"/>
                <w:sz w:val="24"/>
                <w:szCs w:val="24"/>
                <w:lang w:val="en-US" w:eastAsia="en-US"/>
                <w14:ligatures w14:val="standardContextual"/>
              </w:rPr>
              <w:tab/>
            </w:r>
            <w:r w:rsidRPr="00C006BB">
              <w:rPr>
                <w:rStyle w:val="Hyperlink"/>
                <w:lang w:val="en-US"/>
              </w:rPr>
              <w:t>Sign up</w:t>
            </w:r>
            <w:r>
              <w:rPr>
                <w:webHidden/>
              </w:rPr>
              <w:tab/>
            </w:r>
            <w:r>
              <w:rPr>
                <w:webHidden/>
              </w:rPr>
              <w:fldChar w:fldCharType="begin"/>
            </w:r>
            <w:r>
              <w:rPr>
                <w:webHidden/>
              </w:rPr>
              <w:instrText xml:space="preserve"> PAGEREF _Toc159333429 \h </w:instrText>
            </w:r>
            <w:r>
              <w:rPr>
                <w:webHidden/>
              </w:rPr>
            </w:r>
            <w:r>
              <w:rPr>
                <w:webHidden/>
              </w:rPr>
              <w:fldChar w:fldCharType="separate"/>
            </w:r>
            <w:r w:rsidR="005C382D">
              <w:rPr>
                <w:webHidden/>
              </w:rPr>
              <w:t>12</w:t>
            </w:r>
            <w:r>
              <w:rPr>
                <w:webHidden/>
              </w:rPr>
              <w:fldChar w:fldCharType="end"/>
            </w:r>
          </w:hyperlink>
        </w:p>
        <w:p w14:paraId="7718DDC1" w14:textId="6C8CA0AA"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30" w:history="1">
            <w:r w:rsidRPr="00C006BB">
              <w:rPr>
                <w:rStyle w:val="Hyperlink"/>
                <w:lang w:val="en-US"/>
              </w:rPr>
              <w:t>3.1.4</w:t>
            </w:r>
            <w:r>
              <w:rPr>
                <w:rFonts w:asciiTheme="minorHAnsi" w:eastAsiaTheme="minorEastAsia" w:hAnsiTheme="minorHAnsi" w:cstheme="minorBidi"/>
                <w:kern w:val="2"/>
                <w:sz w:val="24"/>
                <w:szCs w:val="24"/>
                <w:lang w:val="en-US" w:eastAsia="en-US"/>
                <w14:ligatures w14:val="standardContextual"/>
              </w:rPr>
              <w:tab/>
            </w:r>
            <w:r w:rsidRPr="00C006BB">
              <w:rPr>
                <w:rStyle w:val="Hyperlink"/>
                <w:lang w:val="en-US"/>
              </w:rPr>
              <w:t>Account</w:t>
            </w:r>
            <w:r>
              <w:rPr>
                <w:webHidden/>
              </w:rPr>
              <w:tab/>
            </w:r>
            <w:r>
              <w:rPr>
                <w:webHidden/>
              </w:rPr>
              <w:fldChar w:fldCharType="begin"/>
            </w:r>
            <w:r>
              <w:rPr>
                <w:webHidden/>
              </w:rPr>
              <w:instrText xml:space="preserve"> PAGEREF _Toc159333430 \h </w:instrText>
            </w:r>
            <w:r>
              <w:rPr>
                <w:webHidden/>
              </w:rPr>
            </w:r>
            <w:r>
              <w:rPr>
                <w:webHidden/>
              </w:rPr>
              <w:fldChar w:fldCharType="separate"/>
            </w:r>
            <w:r w:rsidR="005C382D">
              <w:rPr>
                <w:webHidden/>
              </w:rPr>
              <w:t>15</w:t>
            </w:r>
            <w:r>
              <w:rPr>
                <w:webHidden/>
              </w:rPr>
              <w:fldChar w:fldCharType="end"/>
            </w:r>
          </w:hyperlink>
        </w:p>
        <w:p w14:paraId="10002E33" w14:textId="1946D427"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31" w:history="1">
            <w:r w:rsidRPr="00C006BB">
              <w:rPr>
                <w:rStyle w:val="Hyperlink"/>
              </w:rPr>
              <w:t>3.1.5</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Chat</w:t>
            </w:r>
            <w:r>
              <w:rPr>
                <w:webHidden/>
              </w:rPr>
              <w:tab/>
            </w:r>
            <w:r>
              <w:rPr>
                <w:webHidden/>
              </w:rPr>
              <w:fldChar w:fldCharType="begin"/>
            </w:r>
            <w:r>
              <w:rPr>
                <w:webHidden/>
              </w:rPr>
              <w:instrText xml:space="preserve"> PAGEREF _Toc159333431 \h </w:instrText>
            </w:r>
            <w:r>
              <w:rPr>
                <w:webHidden/>
              </w:rPr>
            </w:r>
            <w:r>
              <w:rPr>
                <w:webHidden/>
              </w:rPr>
              <w:fldChar w:fldCharType="separate"/>
            </w:r>
            <w:r w:rsidR="005C382D">
              <w:rPr>
                <w:webHidden/>
              </w:rPr>
              <w:t>24</w:t>
            </w:r>
            <w:r>
              <w:rPr>
                <w:webHidden/>
              </w:rPr>
              <w:fldChar w:fldCharType="end"/>
            </w:r>
          </w:hyperlink>
        </w:p>
        <w:p w14:paraId="71F92261" w14:textId="0375FE28" w:rsidR="00C440C3" w:rsidRDefault="00C440C3">
          <w:pPr>
            <w:pStyle w:val="Inhopg1"/>
            <w:rPr>
              <w:rFonts w:asciiTheme="minorHAnsi" w:eastAsiaTheme="minorEastAsia" w:hAnsiTheme="minorHAnsi" w:cstheme="minorBidi"/>
              <w:b w:val="0"/>
              <w:caps w:val="0"/>
              <w:noProof/>
              <w:kern w:val="2"/>
              <w:sz w:val="24"/>
              <w:szCs w:val="24"/>
              <w:lang w:val="en-US" w:eastAsia="en-US"/>
              <w14:ligatures w14:val="standardContextual"/>
            </w:rPr>
          </w:pPr>
          <w:hyperlink w:anchor="_Toc159333432" w:history="1">
            <w:r w:rsidRPr="00C006BB">
              <w:rPr>
                <w:rStyle w:val="Hyperlink"/>
                <w:noProof/>
              </w:rPr>
              <w:t>4</w:t>
            </w:r>
            <w:r>
              <w:rPr>
                <w:rFonts w:asciiTheme="minorHAnsi" w:eastAsiaTheme="minorEastAsia" w:hAnsiTheme="minorHAnsi" w:cstheme="minorBidi"/>
                <w:b w:val="0"/>
                <w:caps w:val="0"/>
                <w:noProof/>
                <w:kern w:val="2"/>
                <w:sz w:val="24"/>
                <w:szCs w:val="24"/>
                <w:lang w:val="en-US" w:eastAsia="en-US"/>
                <w14:ligatures w14:val="standardContextual"/>
              </w:rPr>
              <w:tab/>
            </w:r>
            <w:r w:rsidRPr="00C006BB">
              <w:rPr>
                <w:rStyle w:val="Hyperlink"/>
                <w:noProof/>
              </w:rPr>
              <w:t>CLOUD</w:t>
            </w:r>
            <w:r>
              <w:rPr>
                <w:noProof/>
                <w:webHidden/>
              </w:rPr>
              <w:tab/>
            </w:r>
            <w:r>
              <w:rPr>
                <w:noProof/>
                <w:webHidden/>
              </w:rPr>
              <w:fldChar w:fldCharType="begin"/>
            </w:r>
            <w:r>
              <w:rPr>
                <w:noProof/>
                <w:webHidden/>
              </w:rPr>
              <w:instrText xml:space="preserve"> PAGEREF _Toc159333432 \h </w:instrText>
            </w:r>
            <w:r>
              <w:rPr>
                <w:noProof/>
                <w:webHidden/>
              </w:rPr>
            </w:r>
            <w:r>
              <w:rPr>
                <w:noProof/>
                <w:webHidden/>
              </w:rPr>
              <w:fldChar w:fldCharType="separate"/>
            </w:r>
            <w:r w:rsidR="005C382D">
              <w:rPr>
                <w:noProof/>
                <w:webHidden/>
              </w:rPr>
              <w:t>32</w:t>
            </w:r>
            <w:r>
              <w:rPr>
                <w:noProof/>
                <w:webHidden/>
              </w:rPr>
              <w:fldChar w:fldCharType="end"/>
            </w:r>
          </w:hyperlink>
        </w:p>
        <w:p w14:paraId="7DA8EADB" w14:textId="0D9394B8" w:rsidR="00C440C3" w:rsidRDefault="00C440C3">
          <w:pPr>
            <w:pStyle w:val="Inhopg2"/>
            <w:rPr>
              <w:rFonts w:asciiTheme="minorHAnsi" w:eastAsiaTheme="minorEastAsia" w:hAnsiTheme="minorHAnsi" w:cstheme="minorBidi"/>
              <w:b w:val="0"/>
              <w:kern w:val="2"/>
              <w:sz w:val="24"/>
              <w:szCs w:val="24"/>
              <w:lang w:val="en-US" w:eastAsia="en-US"/>
              <w14:ligatures w14:val="standardContextual"/>
            </w:rPr>
          </w:pPr>
          <w:hyperlink w:anchor="_Toc159333433" w:history="1">
            <w:r w:rsidRPr="00C006BB">
              <w:rPr>
                <w:rStyle w:val="Hyperlink"/>
              </w:rPr>
              <w:t>4.1</w:t>
            </w:r>
            <w:r>
              <w:rPr>
                <w:rFonts w:asciiTheme="minorHAnsi" w:eastAsiaTheme="minorEastAsia" w:hAnsiTheme="minorHAnsi" w:cstheme="minorBidi"/>
                <w:b w:val="0"/>
                <w:kern w:val="2"/>
                <w:sz w:val="24"/>
                <w:szCs w:val="24"/>
                <w:lang w:val="en-US" w:eastAsia="en-US"/>
                <w14:ligatures w14:val="standardContextual"/>
              </w:rPr>
              <w:tab/>
            </w:r>
            <w:r w:rsidRPr="00C006BB">
              <w:rPr>
                <w:rStyle w:val="Hyperlink"/>
              </w:rPr>
              <w:t>AWS-topologie</w:t>
            </w:r>
            <w:r>
              <w:rPr>
                <w:webHidden/>
              </w:rPr>
              <w:tab/>
            </w:r>
            <w:r>
              <w:rPr>
                <w:webHidden/>
              </w:rPr>
              <w:fldChar w:fldCharType="begin"/>
            </w:r>
            <w:r>
              <w:rPr>
                <w:webHidden/>
              </w:rPr>
              <w:instrText xml:space="preserve"> PAGEREF _Toc159333433 \h </w:instrText>
            </w:r>
            <w:r>
              <w:rPr>
                <w:webHidden/>
              </w:rPr>
            </w:r>
            <w:r>
              <w:rPr>
                <w:webHidden/>
              </w:rPr>
              <w:fldChar w:fldCharType="separate"/>
            </w:r>
            <w:r w:rsidR="005C382D">
              <w:rPr>
                <w:webHidden/>
              </w:rPr>
              <w:t>32</w:t>
            </w:r>
            <w:r>
              <w:rPr>
                <w:webHidden/>
              </w:rPr>
              <w:fldChar w:fldCharType="end"/>
            </w:r>
          </w:hyperlink>
        </w:p>
        <w:p w14:paraId="5446CB11" w14:textId="7FA8B646"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34" w:history="1">
            <w:r w:rsidRPr="00C006BB">
              <w:rPr>
                <w:rStyle w:val="Hyperlink"/>
              </w:rPr>
              <w:t>4.1.1</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Cognito</w:t>
            </w:r>
            <w:r>
              <w:rPr>
                <w:webHidden/>
              </w:rPr>
              <w:tab/>
            </w:r>
            <w:r>
              <w:rPr>
                <w:webHidden/>
              </w:rPr>
              <w:fldChar w:fldCharType="begin"/>
            </w:r>
            <w:r>
              <w:rPr>
                <w:webHidden/>
              </w:rPr>
              <w:instrText xml:space="preserve"> PAGEREF _Toc159333434 \h </w:instrText>
            </w:r>
            <w:r>
              <w:rPr>
                <w:webHidden/>
              </w:rPr>
            </w:r>
            <w:r>
              <w:rPr>
                <w:webHidden/>
              </w:rPr>
              <w:fldChar w:fldCharType="separate"/>
            </w:r>
            <w:r w:rsidR="005C382D">
              <w:rPr>
                <w:webHidden/>
              </w:rPr>
              <w:t>33</w:t>
            </w:r>
            <w:r>
              <w:rPr>
                <w:webHidden/>
              </w:rPr>
              <w:fldChar w:fldCharType="end"/>
            </w:r>
          </w:hyperlink>
        </w:p>
        <w:p w14:paraId="3AE94097" w14:textId="7FDA4C95"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35" w:history="1">
            <w:r w:rsidRPr="00C006BB">
              <w:rPr>
                <w:rStyle w:val="Hyperlink"/>
              </w:rPr>
              <w:t>4.1.2</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elastic Beanstalk</w:t>
            </w:r>
            <w:r>
              <w:rPr>
                <w:webHidden/>
              </w:rPr>
              <w:tab/>
            </w:r>
            <w:r>
              <w:rPr>
                <w:webHidden/>
              </w:rPr>
              <w:fldChar w:fldCharType="begin"/>
            </w:r>
            <w:r>
              <w:rPr>
                <w:webHidden/>
              </w:rPr>
              <w:instrText xml:space="preserve"> PAGEREF _Toc159333435 \h </w:instrText>
            </w:r>
            <w:r>
              <w:rPr>
                <w:webHidden/>
              </w:rPr>
            </w:r>
            <w:r>
              <w:rPr>
                <w:webHidden/>
              </w:rPr>
              <w:fldChar w:fldCharType="separate"/>
            </w:r>
            <w:r w:rsidR="005C382D">
              <w:rPr>
                <w:webHidden/>
              </w:rPr>
              <w:t>33</w:t>
            </w:r>
            <w:r>
              <w:rPr>
                <w:webHidden/>
              </w:rPr>
              <w:fldChar w:fldCharType="end"/>
            </w:r>
          </w:hyperlink>
        </w:p>
        <w:p w14:paraId="215FAC89" w14:textId="754AA5A9"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36" w:history="1">
            <w:r w:rsidRPr="00C006BB">
              <w:rPr>
                <w:rStyle w:val="Hyperlink"/>
              </w:rPr>
              <w:t>4.1.3</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EC2</w:t>
            </w:r>
            <w:r>
              <w:rPr>
                <w:webHidden/>
              </w:rPr>
              <w:tab/>
            </w:r>
            <w:r>
              <w:rPr>
                <w:webHidden/>
              </w:rPr>
              <w:fldChar w:fldCharType="begin"/>
            </w:r>
            <w:r>
              <w:rPr>
                <w:webHidden/>
              </w:rPr>
              <w:instrText xml:space="preserve"> PAGEREF _Toc159333436 \h </w:instrText>
            </w:r>
            <w:r>
              <w:rPr>
                <w:webHidden/>
              </w:rPr>
            </w:r>
            <w:r>
              <w:rPr>
                <w:webHidden/>
              </w:rPr>
              <w:fldChar w:fldCharType="separate"/>
            </w:r>
            <w:r w:rsidR="005C382D">
              <w:rPr>
                <w:webHidden/>
              </w:rPr>
              <w:t>33</w:t>
            </w:r>
            <w:r>
              <w:rPr>
                <w:webHidden/>
              </w:rPr>
              <w:fldChar w:fldCharType="end"/>
            </w:r>
          </w:hyperlink>
        </w:p>
        <w:p w14:paraId="6E6AC8C7" w14:textId="7638FA0D"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37" w:history="1">
            <w:r w:rsidRPr="00C006BB">
              <w:rPr>
                <w:rStyle w:val="Hyperlink"/>
                <w:lang w:val="en-US"/>
              </w:rPr>
              <w:t>4.1.4</w:t>
            </w:r>
            <w:r>
              <w:rPr>
                <w:rFonts w:asciiTheme="minorHAnsi" w:eastAsiaTheme="minorEastAsia" w:hAnsiTheme="minorHAnsi" w:cstheme="minorBidi"/>
                <w:kern w:val="2"/>
                <w:sz w:val="24"/>
                <w:szCs w:val="24"/>
                <w:lang w:val="en-US" w:eastAsia="en-US"/>
                <w14:ligatures w14:val="standardContextual"/>
              </w:rPr>
              <w:tab/>
            </w:r>
            <w:r w:rsidRPr="00C006BB">
              <w:rPr>
                <w:rStyle w:val="Hyperlink"/>
                <w:lang w:val="en-US"/>
              </w:rPr>
              <w:t>AWS api-gateway (rest api)</w:t>
            </w:r>
            <w:r>
              <w:rPr>
                <w:webHidden/>
              </w:rPr>
              <w:tab/>
            </w:r>
            <w:r>
              <w:rPr>
                <w:webHidden/>
              </w:rPr>
              <w:fldChar w:fldCharType="begin"/>
            </w:r>
            <w:r>
              <w:rPr>
                <w:webHidden/>
              </w:rPr>
              <w:instrText xml:space="preserve"> PAGEREF _Toc159333437 \h </w:instrText>
            </w:r>
            <w:r>
              <w:rPr>
                <w:webHidden/>
              </w:rPr>
            </w:r>
            <w:r>
              <w:rPr>
                <w:webHidden/>
              </w:rPr>
              <w:fldChar w:fldCharType="separate"/>
            </w:r>
            <w:r w:rsidR="005C382D">
              <w:rPr>
                <w:webHidden/>
              </w:rPr>
              <w:t>33</w:t>
            </w:r>
            <w:r>
              <w:rPr>
                <w:webHidden/>
              </w:rPr>
              <w:fldChar w:fldCharType="end"/>
            </w:r>
          </w:hyperlink>
        </w:p>
        <w:p w14:paraId="11A55F4D" w14:textId="0F713A17"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38" w:history="1">
            <w:r w:rsidRPr="00C006BB">
              <w:rPr>
                <w:rStyle w:val="Hyperlink"/>
              </w:rPr>
              <w:t>4.1.5</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api-gateway (websocket)</w:t>
            </w:r>
            <w:r>
              <w:rPr>
                <w:webHidden/>
              </w:rPr>
              <w:tab/>
            </w:r>
            <w:r>
              <w:rPr>
                <w:webHidden/>
              </w:rPr>
              <w:fldChar w:fldCharType="begin"/>
            </w:r>
            <w:r>
              <w:rPr>
                <w:webHidden/>
              </w:rPr>
              <w:instrText xml:space="preserve"> PAGEREF _Toc159333438 \h </w:instrText>
            </w:r>
            <w:r>
              <w:rPr>
                <w:webHidden/>
              </w:rPr>
            </w:r>
            <w:r>
              <w:rPr>
                <w:webHidden/>
              </w:rPr>
              <w:fldChar w:fldCharType="separate"/>
            </w:r>
            <w:r w:rsidR="005C382D">
              <w:rPr>
                <w:webHidden/>
              </w:rPr>
              <w:t>33</w:t>
            </w:r>
            <w:r>
              <w:rPr>
                <w:webHidden/>
              </w:rPr>
              <w:fldChar w:fldCharType="end"/>
            </w:r>
          </w:hyperlink>
        </w:p>
        <w:p w14:paraId="1045BAC2" w14:textId="51FBFDAB"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39" w:history="1">
            <w:r w:rsidRPr="00C006BB">
              <w:rPr>
                <w:rStyle w:val="Hyperlink"/>
              </w:rPr>
              <w:t>4.1.6</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lambda</w:t>
            </w:r>
            <w:r>
              <w:rPr>
                <w:webHidden/>
              </w:rPr>
              <w:tab/>
            </w:r>
            <w:r>
              <w:rPr>
                <w:webHidden/>
              </w:rPr>
              <w:fldChar w:fldCharType="begin"/>
            </w:r>
            <w:r>
              <w:rPr>
                <w:webHidden/>
              </w:rPr>
              <w:instrText xml:space="preserve"> PAGEREF _Toc159333439 \h </w:instrText>
            </w:r>
            <w:r>
              <w:rPr>
                <w:webHidden/>
              </w:rPr>
            </w:r>
            <w:r>
              <w:rPr>
                <w:webHidden/>
              </w:rPr>
              <w:fldChar w:fldCharType="separate"/>
            </w:r>
            <w:r w:rsidR="005C382D">
              <w:rPr>
                <w:webHidden/>
              </w:rPr>
              <w:t>34</w:t>
            </w:r>
            <w:r>
              <w:rPr>
                <w:webHidden/>
              </w:rPr>
              <w:fldChar w:fldCharType="end"/>
            </w:r>
          </w:hyperlink>
        </w:p>
        <w:p w14:paraId="5E1A5747" w14:textId="59235048"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40" w:history="1">
            <w:r w:rsidRPr="00C006BB">
              <w:rPr>
                <w:rStyle w:val="Hyperlink"/>
              </w:rPr>
              <w:t>4.1.7</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S3</w:t>
            </w:r>
            <w:r>
              <w:rPr>
                <w:webHidden/>
              </w:rPr>
              <w:tab/>
            </w:r>
            <w:r>
              <w:rPr>
                <w:webHidden/>
              </w:rPr>
              <w:fldChar w:fldCharType="begin"/>
            </w:r>
            <w:r>
              <w:rPr>
                <w:webHidden/>
              </w:rPr>
              <w:instrText xml:space="preserve"> PAGEREF _Toc159333440 \h </w:instrText>
            </w:r>
            <w:r>
              <w:rPr>
                <w:webHidden/>
              </w:rPr>
            </w:r>
            <w:r>
              <w:rPr>
                <w:webHidden/>
              </w:rPr>
              <w:fldChar w:fldCharType="separate"/>
            </w:r>
            <w:r w:rsidR="005C382D">
              <w:rPr>
                <w:webHidden/>
              </w:rPr>
              <w:t>34</w:t>
            </w:r>
            <w:r>
              <w:rPr>
                <w:webHidden/>
              </w:rPr>
              <w:fldChar w:fldCharType="end"/>
            </w:r>
          </w:hyperlink>
        </w:p>
        <w:p w14:paraId="33931E7A" w14:textId="33CACF0D"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41" w:history="1">
            <w:r w:rsidRPr="00C006BB">
              <w:rPr>
                <w:rStyle w:val="Hyperlink"/>
              </w:rPr>
              <w:t>4.1.8</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documentdb</w:t>
            </w:r>
            <w:r>
              <w:rPr>
                <w:webHidden/>
              </w:rPr>
              <w:tab/>
            </w:r>
            <w:r>
              <w:rPr>
                <w:webHidden/>
              </w:rPr>
              <w:fldChar w:fldCharType="begin"/>
            </w:r>
            <w:r>
              <w:rPr>
                <w:webHidden/>
              </w:rPr>
              <w:instrText xml:space="preserve"> PAGEREF _Toc159333441 \h </w:instrText>
            </w:r>
            <w:r>
              <w:rPr>
                <w:webHidden/>
              </w:rPr>
            </w:r>
            <w:r>
              <w:rPr>
                <w:webHidden/>
              </w:rPr>
              <w:fldChar w:fldCharType="separate"/>
            </w:r>
            <w:r w:rsidR="005C382D">
              <w:rPr>
                <w:webHidden/>
              </w:rPr>
              <w:t>34</w:t>
            </w:r>
            <w:r>
              <w:rPr>
                <w:webHidden/>
              </w:rPr>
              <w:fldChar w:fldCharType="end"/>
            </w:r>
          </w:hyperlink>
        </w:p>
        <w:p w14:paraId="2E050670" w14:textId="768C97FC"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42" w:history="1">
            <w:r w:rsidRPr="00C006BB">
              <w:rPr>
                <w:rStyle w:val="Hyperlink"/>
              </w:rPr>
              <w:t>4.1.9</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Cloudwatch</w:t>
            </w:r>
            <w:r>
              <w:rPr>
                <w:webHidden/>
              </w:rPr>
              <w:tab/>
            </w:r>
            <w:r>
              <w:rPr>
                <w:webHidden/>
              </w:rPr>
              <w:fldChar w:fldCharType="begin"/>
            </w:r>
            <w:r>
              <w:rPr>
                <w:webHidden/>
              </w:rPr>
              <w:instrText xml:space="preserve"> PAGEREF _Toc159333442 \h </w:instrText>
            </w:r>
            <w:r>
              <w:rPr>
                <w:webHidden/>
              </w:rPr>
            </w:r>
            <w:r>
              <w:rPr>
                <w:webHidden/>
              </w:rPr>
              <w:fldChar w:fldCharType="separate"/>
            </w:r>
            <w:r w:rsidR="005C382D">
              <w:rPr>
                <w:webHidden/>
              </w:rPr>
              <w:t>34</w:t>
            </w:r>
            <w:r>
              <w:rPr>
                <w:webHidden/>
              </w:rPr>
              <w:fldChar w:fldCharType="end"/>
            </w:r>
          </w:hyperlink>
        </w:p>
        <w:p w14:paraId="11D4C18B" w14:textId="0B3F61F8"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43" w:history="1">
            <w:r w:rsidRPr="00C006BB">
              <w:rPr>
                <w:rStyle w:val="Hyperlink"/>
              </w:rPr>
              <w:t>4.1.10</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elastic container registry</w:t>
            </w:r>
            <w:r>
              <w:rPr>
                <w:webHidden/>
              </w:rPr>
              <w:tab/>
            </w:r>
            <w:r>
              <w:rPr>
                <w:webHidden/>
              </w:rPr>
              <w:fldChar w:fldCharType="begin"/>
            </w:r>
            <w:r>
              <w:rPr>
                <w:webHidden/>
              </w:rPr>
              <w:instrText xml:space="preserve"> PAGEREF _Toc159333443 \h </w:instrText>
            </w:r>
            <w:r>
              <w:rPr>
                <w:webHidden/>
              </w:rPr>
            </w:r>
            <w:r>
              <w:rPr>
                <w:webHidden/>
              </w:rPr>
              <w:fldChar w:fldCharType="separate"/>
            </w:r>
            <w:r w:rsidR="005C382D">
              <w:rPr>
                <w:webHidden/>
              </w:rPr>
              <w:t>34</w:t>
            </w:r>
            <w:r>
              <w:rPr>
                <w:webHidden/>
              </w:rPr>
              <w:fldChar w:fldCharType="end"/>
            </w:r>
          </w:hyperlink>
        </w:p>
        <w:p w14:paraId="2A11B695" w14:textId="6417660F"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44" w:history="1">
            <w:r w:rsidRPr="00C006BB">
              <w:rPr>
                <w:rStyle w:val="Hyperlink"/>
              </w:rPr>
              <w:t>4.1.11</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VPC</w:t>
            </w:r>
            <w:r>
              <w:rPr>
                <w:webHidden/>
              </w:rPr>
              <w:tab/>
            </w:r>
            <w:r>
              <w:rPr>
                <w:webHidden/>
              </w:rPr>
              <w:fldChar w:fldCharType="begin"/>
            </w:r>
            <w:r>
              <w:rPr>
                <w:webHidden/>
              </w:rPr>
              <w:instrText xml:space="preserve"> PAGEREF _Toc159333444 \h </w:instrText>
            </w:r>
            <w:r>
              <w:rPr>
                <w:webHidden/>
              </w:rPr>
            </w:r>
            <w:r>
              <w:rPr>
                <w:webHidden/>
              </w:rPr>
              <w:fldChar w:fldCharType="separate"/>
            </w:r>
            <w:r w:rsidR="005C382D">
              <w:rPr>
                <w:webHidden/>
              </w:rPr>
              <w:t>35</w:t>
            </w:r>
            <w:r>
              <w:rPr>
                <w:webHidden/>
              </w:rPr>
              <w:fldChar w:fldCharType="end"/>
            </w:r>
          </w:hyperlink>
        </w:p>
        <w:p w14:paraId="049637BE" w14:textId="27021082" w:rsidR="00C440C3" w:rsidRDefault="00C440C3">
          <w:pPr>
            <w:pStyle w:val="Inhopg2"/>
            <w:rPr>
              <w:rFonts w:asciiTheme="minorHAnsi" w:eastAsiaTheme="minorEastAsia" w:hAnsiTheme="minorHAnsi" w:cstheme="minorBidi"/>
              <w:b w:val="0"/>
              <w:kern w:val="2"/>
              <w:sz w:val="24"/>
              <w:szCs w:val="24"/>
              <w:lang w:val="en-US" w:eastAsia="en-US"/>
              <w14:ligatures w14:val="standardContextual"/>
            </w:rPr>
          </w:pPr>
          <w:hyperlink w:anchor="_Toc159333445" w:history="1">
            <w:r w:rsidRPr="00C006BB">
              <w:rPr>
                <w:rStyle w:val="Hyperlink"/>
              </w:rPr>
              <w:t>4.2</w:t>
            </w:r>
            <w:r>
              <w:rPr>
                <w:rFonts w:asciiTheme="minorHAnsi" w:eastAsiaTheme="minorEastAsia" w:hAnsiTheme="minorHAnsi" w:cstheme="minorBidi"/>
                <w:b w:val="0"/>
                <w:kern w:val="2"/>
                <w:sz w:val="24"/>
                <w:szCs w:val="24"/>
                <w:lang w:val="en-US" w:eastAsia="en-US"/>
                <w14:ligatures w14:val="standardContextual"/>
              </w:rPr>
              <w:tab/>
            </w:r>
            <w:r w:rsidRPr="00C006BB">
              <w:rPr>
                <w:rStyle w:val="Hyperlink"/>
              </w:rPr>
              <w:t>Pipeline</w:t>
            </w:r>
            <w:r>
              <w:rPr>
                <w:webHidden/>
              </w:rPr>
              <w:tab/>
            </w:r>
            <w:r>
              <w:rPr>
                <w:webHidden/>
              </w:rPr>
              <w:fldChar w:fldCharType="begin"/>
            </w:r>
            <w:r>
              <w:rPr>
                <w:webHidden/>
              </w:rPr>
              <w:instrText xml:space="preserve"> PAGEREF _Toc159333445 \h </w:instrText>
            </w:r>
            <w:r>
              <w:rPr>
                <w:webHidden/>
              </w:rPr>
            </w:r>
            <w:r>
              <w:rPr>
                <w:webHidden/>
              </w:rPr>
              <w:fldChar w:fldCharType="separate"/>
            </w:r>
            <w:r w:rsidR="005C382D">
              <w:rPr>
                <w:webHidden/>
              </w:rPr>
              <w:t>35</w:t>
            </w:r>
            <w:r>
              <w:rPr>
                <w:webHidden/>
              </w:rPr>
              <w:fldChar w:fldCharType="end"/>
            </w:r>
          </w:hyperlink>
        </w:p>
        <w:p w14:paraId="11E51DB0" w14:textId="582896DD" w:rsidR="00C440C3" w:rsidRDefault="00C440C3">
          <w:pPr>
            <w:pStyle w:val="Inhopg2"/>
            <w:rPr>
              <w:rFonts w:asciiTheme="minorHAnsi" w:eastAsiaTheme="minorEastAsia" w:hAnsiTheme="minorHAnsi" w:cstheme="minorBidi"/>
              <w:b w:val="0"/>
              <w:kern w:val="2"/>
              <w:sz w:val="24"/>
              <w:szCs w:val="24"/>
              <w:lang w:val="en-US" w:eastAsia="en-US"/>
              <w14:ligatures w14:val="standardContextual"/>
            </w:rPr>
          </w:pPr>
          <w:hyperlink w:anchor="_Toc159333446" w:history="1">
            <w:r w:rsidRPr="00C006BB">
              <w:rPr>
                <w:rStyle w:val="Hyperlink"/>
              </w:rPr>
              <w:t>4.3</w:t>
            </w:r>
            <w:r>
              <w:rPr>
                <w:rFonts w:asciiTheme="minorHAnsi" w:eastAsiaTheme="minorEastAsia" w:hAnsiTheme="minorHAnsi" w:cstheme="minorBidi"/>
                <w:b w:val="0"/>
                <w:kern w:val="2"/>
                <w:sz w:val="24"/>
                <w:szCs w:val="24"/>
                <w:lang w:val="en-US" w:eastAsia="en-US"/>
                <w14:ligatures w14:val="standardContextual"/>
              </w:rPr>
              <w:tab/>
            </w:r>
            <w:r w:rsidRPr="00C006BB">
              <w:rPr>
                <w:rStyle w:val="Hyperlink"/>
              </w:rPr>
              <w:t>IAC</w:t>
            </w:r>
            <w:r>
              <w:rPr>
                <w:webHidden/>
              </w:rPr>
              <w:tab/>
            </w:r>
            <w:r>
              <w:rPr>
                <w:webHidden/>
              </w:rPr>
              <w:fldChar w:fldCharType="begin"/>
            </w:r>
            <w:r>
              <w:rPr>
                <w:webHidden/>
              </w:rPr>
              <w:instrText xml:space="preserve"> PAGEREF _Toc159333446 \h </w:instrText>
            </w:r>
            <w:r>
              <w:rPr>
                <w:webHidden/>
              </w:rPr>
            </w:r>
            <w:r>
              <w:rPr>
                <w:webHidden/>
              </w:rPr>
              <w:fldChar w:fldCharType="separate"/>
            </w:r>
            <w:r w:rsidR="005C382D">
              <w:rPr>
                <w:webHidden/>
              </w:rPr>
              <w:t>36</w:t>
            </w:r>
            <w:r>
              <w:rPr>
                <w:webHidden/>
              </w:rPr>
              <w:fldChar w:fldCharType="end"/>
            </w:r>
          </w:hyperlink>
        </w:p>
        <w:p w14:paraId="1DB09C1E" w14:textId="69EAD05C" w:rsidR="00C440C3" w:rsidRDefault="00C440C3">
          <w:pPr>
            <w:pStyle w:val="Inhopg1"/>
            <w:rPr>
              <w:rFonts w:asciiTheme="minorHAnsi" w:eastAsiaTheme="minorEastAsia" w:hAnsiTheme="minorHAnsi" w:cstheme="minorBidi"/>
              <w:b w:val="0"/>
              <w:caps w:val="0"/>
              <w:noProof/>
              <w:kern w:val="2"/>
              <w:sz w:val="24"/>
              <w:szCs w:val="24"/>
              <w:lang w:val="en-US" w:eastAsia="en-US"/>
              <w14:ligatures w14:val="standardContextual"/>
            </w:rPr>
          </w:pPr>
          <w:hyperlink w:anchor="_Toc159333447" w:history="1">
            <w:r w:rsidRPr="00C006BB">
              <w:rPr>
                <w:rStyle w:val="Hyperlink"/>
                <w:noProof/>
              </w:rPr>
              <w:t>5</w:t>
            </w:r>
            <w:r>
              <w:rPr>
                <w:rFonts w:asciiTheme="minorHAnsi" w:eastAsiaTheme="minorEastAsia" w:hAnsiTheme="minorHAnsi" w:cstheme="minorBidi"/>
                <w:b w:val="0"/>
                <w:caps w:val="0"/>
                <w:noProof/>
                <w:kern w:val="2"/>
                <w:sz w:val="24"/>
                <w:szCs w:val="24"/>
                <w:lang w:val="en-US" w:eastAsia="en-US"/>
                <w14:ligatures w14:val="standardContextual"/>
              </w:rPr>
              <w:tab/>
            </w:r>
            <w:r w:rsidRPr="00C006BB">
              <w:rPr>
                <w:rStyle w:val="Hyperlink"/>
                <w:noProof/>
              </w:rPr>
              <w:t>AI</w:t>
            </w:r>
            <w:r>
              <w:rPr>
                <w:noProof/>
                <w:webHidden/>
              </w:rPr>
              <w:tab/>
            </w:r>
            <w:r>
              <w:rPr>
                <w:noProof/>
                <w:webHidden/>
              </w:rPr>
              <w:fldChar w:fldCharType="begin"/>
            </w:r>
            <w:r>
              <w:rPr>
                <w:noProof/>
                <w:webHidden/>
              </w:rPr>
              <w:instrText xml:space="preserve"> PAGEREF _Toc159333447 \h </w:instrText>
            </w:r>
            <w:r>
              <w:rPr>
                <w:noProof/>
                <w:webHidden/>
              </w:rPr>
            </w:r>
            <w:r>
              <w:rPr>
                <w:noProof/>
                <w:webHidden/>
              </w:rPr>
              <w:fldChar w:fldCharType="separate"/>
            </w:r>
            <w:r w:rsidR="005C382D">
              <w:rPr>
                <w:noProof/>
                <w:webHidden/>
              </w:rPr>
              <w:t>37</w:t>
            </w:r>
            <w:r>
              <w:rPr>
                <w:noProof/>
                <w:webHidden/>
              </w:rPr>
              <w:fldChar w:fldCharType="end"/>
            </w:r>
          </w:hyperlink>
        </w:p>
        <w:p w14:paraId="1B61E0B3" w14:textId="1EC08D8C" w:rsidR="00C440C3" w:rsidRDefault="00C440C3">
          <w:pPr>
            <w:pStyle w:val="Inhopg2"/>
            <w:rPr>
              <w:rFonts w:asciiTheme="minorHAnsi" w:eastAsiaTheme="minorEastAsia" w:hAnsiTheme="minorHAnsi" w:cstheme="minorBidi"/>
              <w:b w:val="0"/>
              <w:kern w:val="2"/>
              <w:sz w:val="24"/>
              <w:szCs w:val="24"/>
              <w:lang w:val="en-US" w:eastAsia="en-US"/>
              <w14:ligatures w14:val="standardContextual"/>
            </w:rPr>
          </w:pPr>
          <w:hyperlink w:anchor="_Toc159333448" w:history="1">
            <w:r w:rsidRPr="00C006BB">
              <w:rPr>
                <w:rStyle w:val="Hyperlink"/>
              </w:rPr>
              <w:t>5.1</w:t>
            </w:r>
            <w:r>
              <w:rPr>
                <w:rFonts w:asciiTheme="minorHAnsi" w:eastAsiaTheme="minorEastAsia" w:hAnsiTheme="minorHAnsi" w:cstheme="minorBidi"/>
                <w:b w:val="0"/>
                <w:kern w:val="2"/>
                <w:sz w:val="24"/>
                <w:szCs w:val="24"/>
                <w:lang w:val="en-US" w:eastAsia="en-US"/>
                <w14:ligatures w14:val="standardContextual"/>
              </w:rPr>
              <w:tab/>
            </w:r>
            <w:r w:rsidRPr="00C006BB">
              <w:rPr>
                <w:rStyle w:val="Hyperlink"/>
              </w:rPr>
              <w:t>Inhoud</w:t>
            </w:r>
            <w:r>
              <w:rPr>
                <w:webHidden/>
              </w:rPr>
              <w:tab/>
            </w:r>
            <w:r>
              <w:rPr>
                <w:webHidden/>
              </w:rPr>
              <w:fldChar w:fldCharType="begin"/>
            </w:r>
            <w:r>
              <w:rPr>
                <w:webHidden/>
              </w:rPr>
              <w:instrText xml:space="preserve"> PAGEREF _Toc159333448 \h </w:instrText>
            </w:r>
            <w:r>
              <w:rPr>
                <w:webHidden/>
              </w:rPr>
            </w:r>
            <w:r>
              <w:rPr>
                <w:webHidden/>
              </w:rPr>
              <w:fldChar w:fldCharType="separate"/>
            </w:r>
            <w:r w:rsidR="005C382D">
              <w:rPr>
                <w:webHidden/>
              </w:rPr>
              <w:t>37</w:t>
            </w:r>
            <w:r>
              <w:rPr>
                <w:webHidden/>
              </w:rPr>
              <w:fldChar w:fldCharType="end"/>
            </w:r>
          </w:hyperlink>
        </w:p>
        <w:p w14:paraId="14F5F68A" w14:textId="77579591" w:rsidR="00C440C3" w:rsidRDefault="00C440C3">
          <w:pPr>
            <w:pStyle w:val="Inhopg2"/>
            <w:rPr>
              <w:rFonts w:asciiTheme="minorHAnsi" w:eastAsiaTheme="minorEastAsia" w:hAnsiTheme="minorHAnsi" w:cstheme="minorBidi"/>
              <w:b w:val="0"/>
              <w:kern w:val="2"/>
              <w:sz w:val="24"/>
              <w:szCs w:val="24"/>
              <w:lang w:val="en-US" w:eastAsia="en-US"/>
              <w14:ligatures w14:val="standardContextual"/>
            </w:rPr>
          </w:pPr>
          <w:hyperlink w:anchor="_Toc159333449" w:history="1">
            <w:r w:rsidRPr="00C006BB">
              <w:rPr>
                <w:rStyle w:val="Hyperlink"/>
              </w:rPr>
              <w:t>5.2</w:t>
            </w:r>
            <w:r>
              <w:rPr>
                <w:rFonts w:asciiTheme="minorHAnsi" w:eastAsiaTheme="minorEastAsia" w:hAnsiTheme="minorHAnsi" w:cstheme="minorBidi"/>
                <w:b w:val="0"/>
                <w:kern w:val="2"/>
                <w:sz w:val="24"/>
                <w:szCs w:val="24"/>
                <w:lang w:val="en-US" w:eastAsia="en-US"/>
                <w14:ligatures w14:val="standardContextual"/>
              </w:rPr>
              <w:tab/>
            </w:r>
            <w:r w:rsidRPr="00C006BB">
              <w:rPr>
                <w:rStyle w:val="Hyperlink"/>
              </w:rPr>
              <w:t>Gebruikte technieken</w:t>
            </w:r>
            <w:r>
              <w:rPr>
                <w:webHidden/>
              </w:rPr>
              <w:tab/>
            </w:r>
            <w:r>
              <w:rPr>
                <w:webHidden/>
              </w:rPr>
              <w:fldChar w:fldCharType="begin"/>
            </w:r>
            <w:r>
              <w:rPr>
                <w:webHidden/>
              </w:rPr>
              <w:instrText xml:space="preserve"> PAGEREF _Toc159333449 \h </w:instrText>
            </w:r>
            <w:r>
              <w:rPr>
                <w:webHidden/>
              </w:rPr>
            </w:r>
            <w:r>
              <w:rPr>
                <w:webHidden/>
              </w:rPr>
              <w:fldChar w:fldCharType="separate"/>
            </w:r>
            <w:r w:rsidR="005C382D">
              <w:rPr>
                <w:webHidden/>
              </w:rPr>
              <w:t>37</w:t>
            </w:r>
            <w:r>
              <w:rPr>
                <w:webHidden/>
              </w:rPr>
              <w:fldChar w:fldCharType="end"/>
            </w:r>
          </w:hyperlink>
        </w:p>
        <w:p w14:paraId="3AFFD8DC" w14:textId="22B20094"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50" w:history="1">
            <w:r w:rsidRPr="00C006BB">
              <w:rPr>
                <w:rStyle w:val="Hyperlink"/>
              </w:rPr>
              <w:t>5.2.1</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OpenCV</w:t>
            </w:r>
            <w:r>
              <w:rPr>
                <w:webHidden/>
              </w:rPr>
              <w:tab/>
            </w:r>
            <w:r>
              <w:rPr>
                <w:webHidden/>
              </w:rPr>
              <w:fldChar w:fldCharType="begin"/>
            </w:r>
            <w:r>
              <w:rPr>
                <w:webHidden/>
              </w:rPr>
              <w:instrText xml:space="preserve"> PAGEREF _Toc159333450 \h </w:instrText>
            </w:r>
            <w:r>
              <w:rPr>
                <w:webHidden/>
              </w:rPr>
            </w:r>
            <w:r>
              <w:rPr>
                <w:webHidden/>
              </w:rPr>
              <w:fldChar w:fldCharType="separate"/>
            </w:r>
            <w:r w:rsidR="005C382D">
              <w:rPr>
                <w:webHidden/>
              </w:rPr>
              <w:t>37</w:t>
            </w:r>
            <w:r>
              <w:rPr>
                <w:webHidden/>
              </w:rPr>
              <w:fldChar w:fldCharType="end"/>
            </w:r>
          </w:hyperlink>
        </w:p>
        <w:p w14:paraId="042F49C4" w14:textId="4EA179E6"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51" w:history="1">
            <w:r w:rsidRPr="00C006BB">
              <w:rPr>
                <w:rStyle w:val="Hyperlink"/>
                <w:lang w:val="en-US"/>
              </w:rPr>
              <w:t>5.2.2</w:t>
            </w:r>
            <w:r>
              <w:rPr>
                <w:rFonts w:asciiTheme="minorHAnsi" w:eastAsiaTheme="minorEastAsia" w:hAnsiTheme="minorHAnsi" w:cstheme="minorBidi"/>
                <w:kern w:val="2"/>
                <w:sz w:val="24"/>
                <w:szCs w:val="24"/>
                <w:lang w:val="en-US" w:eastAsia="en-US"/>
                <w14:ligatures w14:val="standardContextual"/>
              </w:rPr>
              <w:tab/>
            </w:r>
            <w:r w:rsidRPr="00C006BB">
              <w:rPr>
                <w:rStyle w:val="Hyperlink"/>
                <w:lang w:val="en-US"/>
              </w:rPr>
              <w:t>Yolov8 (You Only Look Once)</w:t>
            </w:r>
            <w:r>
              <w:rPr>
                <w:webHidden/>
              </w:rPr>
              <w:tab/>
            </w:r>
            <w:r>
              <w:rPr>
                <w:webHidden/>
              </w:rPr>
              <w:fldChar w:fldCharType="begin"/>
            </w:r>
            <w:r>
              <w:rPr>
                <w:webHidden/>
              </w:rPr>
              <w:instrText xml:space="preserve"> PAGEREF _Toc159333451 \h </w:instrText>
            </w:r>
            <w:r>
              <w:rPr>
                <w:webHidden/>
              </w:rPr>
            </w:r>
            <w:r>
              <w:rPr>
                <w:webHidden/>
              </w:rPr>
              <w:fldChar w:fldCharType="separate"/>
            </w:r>
            <w:r w:rsidR="005C382D">
              <w:rPr>
                <w:webHidden/>
              </w:rPr>
              <w:t>37</w:t>
            </w:r>
            <w:r>
              <w:rPr>
                <w:webHidden/>
              </w:rPr>
              <w:fldChar w:fldCharType="end"/>
            </w:r>
          </w:hyperlink>
        </w:p>
        <w:p w14:paraId="252D8F83" w14:textId="3B63E2E2"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52" w:history="1">
            <w:r w:rsidRPr="00C006BB">
              <w:rPr>
                <w:rStyle w:val="Hyperlink"/>
              </w:rPr>
              <w:t>5.2.3</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Documentdb</w:t>
            </w:r>
            <w:r>
              <w:rPr>
                <w:webHidden/>
              </w:rPr>
              <w:tab/>
            </w:r>
            <w:r>
              <w:rPr>
                <w:webHidden/>
              </w:rPr>
              <w:fldChar w:fldCharType="begin"/>
            </w:r>
            <w:r>
              <w:rPr>
                <w:webHidden/>
              </w:rPr>
              <w:instrText xml:space="preserve"> PAGEREF _Toc159333452 \h </w:instrText>
            </w:r>
            <w:r>
              <w:rPr>
                <w:webHidden/>
              </w:rPr>
            </w:r>
            <w:r>
              <w:rPr>
                <w:webHidden/>
              </w:rPr>
              <w:fldChar w:fldCharType="separate"/>
            </w:r>
            <w:r w:rsidR="005C382D">
              <w:rPr>
                <w:webHidden/>
              </w:rPr>
              <w:t>37</w:t>
            </w:r>
            <w:r>
              <w:rPr>
                <w:webHidden/>
              </w:rPr>
              <w:fldChar w:fldCharType="end"/>
            </w:r>
          </w:hyperlink>
        </w:p>
        <w:p w14:paraId="5FE76DFA" w14:textId="644142C3"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53" w:history="1">
            <w:r w:rsidRPr="00C006BB">
              <w:rPr>
                <w:rStyle w:val="Hyperlink"/>
              </w:rPr>
              <w:t>5.2.4</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AWS S3</w:t>
            </w:r>
            <w:r>
              <w:rPr>
                <w:webHidden/>
              </w:rPr>
              <w:tab/>
            </w:r>
            <w:r>
              <w:rPr>
                <w:webHidden/>
              </w:rPr>
              <w:fldChar w:fldCharType="begin"/>
            </w:r>
            <w:r>
              <w:rPr>
                <w:webHidden/>
              </w:rPr>
              <w:instrText xml:space="preserve"> PAGEREF _Toc159333453 \h </w:instrText>
            </w:r>
            <w:r>
              <w:rPr>
                <w:webHidden/>
              </w:rPr>
            </w:r>
            <w:r>
              <w:rPr>
                <w:webHidden/>
              </w:rPr>
              <w:fldChar w:fldCharType="separate"/>
            </w:r>
            <w:r w:rsidR="005C382D">
              <w:rPr>
                <w:webHidden/>
              </w:rPr>
              <w:t>38</w:t>
            </w:r>
            <w:r>
              <w:rPr>
                <w:webHidden/>
              </w:rPr>
              <w:fldChar w:fldCharType="end"/>
            </w:r>
          </w:hyperlink>
        </w:p>
        <w:p w14:paraId="4C730469" w14:textId="5B1257E2"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54" w:history="1">
            <w:r w:rsidRPr="00C006BB">
              <w:rPr>
                <w:rStyle w:val="Hyperlink"/>
              </w:rPr>
              <w:t>5.2.5</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Werking</w:t>
            </w:r>
            <w:r>
              <w:rPr>
                <w:webHidden/>
              </w:rPr>
              <w:tab/>
            </w:r>
            <w:r>
              <w:rPr>
                <w:webHidden/>
              </w:rPr>
              <w:fldChar w:fldCharType="begin"/>
            </w:r>
            <w:r>
              <w:rPr>
                <w:webHidden/>
              </w:rPr>
              <w:instrText xml:space="preserve"> PAGEREF _Toc159333454 \h </w:instrText>
            </w:r>
            <w:r>
              <w:rPr>
                <w:webHidden/>
              </w:rPr>
            </w:r>
            <w:r>
              <w:rPr>
                <w:webHidden/>
              </w:rPr>
              <w:fldChar w:fldCharType="separate"/>
            </w:r>
            <w:r w:rsidR="005C382D">
              <w:rPr>
                <w:webHidden/>
              </w:rPr>
              <w:t>38</w:t>
            </w:r>
            <w:r>
              <w:rPr>
                <w:webHidden/>
              </w:rPr>
              <w:fldChar w:fldCharType="end"/>
            </w:r>
          </w:hyperlink>
        </w:p>
        <w:p w14:paraId="737CFBE5" w14:textId="6347676E" w:rsidR="00C440C3" w:rsidRDefault="00C440C3">
          <w:pPr>
            <w:pStyle w:val="Inhopg1"/>
            <w:rPr>
              <w:rFonts w:asciiTheme="minorHAnsi" w:eastAsiaTheme="minorEastAsia" w:hAnsiTheme="minorHAnsi" w:cstheme="minorBidi"/>
              <w:b w:val="0"/>
              <w:caps w:val="0"/>
              <w:noProof/>
              <w:kern w:val="2"/>
              <w:sz w:val="24"/>
              <w:szCs w:val="24"/>
              <w:lang w:val="en-US" w:eastAsia="en-US"/>
              <w14:ligatures w14:val="standardContextual"/>
            </w:rPr>
          </w:pPr>
          <w:hyperlink w:anchor="_Toc159333455" w:history="1">
            <w:r w:rsidRPr="00C006BB">
              <w:rPr>
                <w:rStyle w:val="Hyperlink"/>
                <w:noProof/>
              </w:rPr>
              <w:t>6</w:t>
            </w:r>
            <w:r>
              <w:rPr>
                <w:rFonts w:asciiTheme="minorHAnsi" w:eastAsiaTheme="minorEastAsia" w:hAnsiTheme="minorHAnsi" w:cstheme="minorBidi"/>
                <w:b w:val="0"/>
                <w:caps w:val="0"/>
                <w:noProof/>
                <w:kern w:val="2"/>
                <w:sz w:val="24"/>
                <w:szCs w:val="24"/>
                <w:lang w:val="en-US" w:eastAsia="en-US"/>
                <w14:ligatures w14:val="standardContextual"/>
              </w:rPr>
              <w:tab/>
            </w:r>
            <w:r w:rsidRPr="00C006BB">
              <w:rPr>
                <w:rStyle w:val="Hyperlink"/>
                <w:noProof/>
              </w:rPr>
              <w:t>IOT</w:t>
            </w:r>
            <w:r>
              <w:rPr>
                <w:noProof/>
                <w:webHidden/>
              </w:rPr>
              <w:tab/>
            </w:r>
            <w:r>
              <w:rPr>
                <w:noProof/>
                <w:webHidden/>
              </w:rPr>
              <w:fldChar w:fldCharType="begin"/>
            </w:r>
            <w:r>
              <w:rPr>
                <w:noProof/>
                <w:webHidden/>
              </w:rPr>
              <w:instrText xml:space="preserve"> PAGEREF _Toc159333455 \h </w:instrText>
            </w:r>
            <w:r>
              <w:rPr>
                <w:noProof/>
                <w:webHidden/>
              </w:rPr>
            </w:r>
            <w:r>
              <w:rPr>
                <w:noProof/>
                <w:webHidden/>
              </w:rPr>
              <w:fldChar w:fldCharType="separate"/>
            </w:r>
            <w:r w:rsidR="005C382D">
              <w:rPr>
                <w:noProof/>
                <w:webHidden/>
              </w:rPr>
              <w:t>39</w:t>
            </w:r>
            <w:r>
              <w:rPr>
                <w:noProof/>
                <w:webHidden/>
              </w:rPr>
              <w:fldChar w:fldCharType="end"/>
            </w:r>
          </w:hyperlink>
        </w:p>
        <w:p w14:paraId="1CD87289" w14:textId="562CC05F" w:rsidR="00C440C3" w:rsidRDefault="00C440C3">
          <w:pPr>
            <w:pStyle w:val="Inhopg2"/>
            <w:rPr>
              <w:rFonts w:asciiTheme="minorHAnsi" w:eastAsiaTheme="minorEastAsia" w:hAnsiTheme="minorHAnsi" w:cstheme="minorBidi"/>
              <w:b w:val="0"/>
              <w:kern w:val="2"/>
              <w:sz w:val="24"/>
              <w:szCs w:val="24"/>
              <w:lang w:val="en-US" w:eastAsia="en-US"/>
              <w14:ligatures w14:val="standardContextual"/>
            </w:rPr>
          </w:pPr>
          <w:hyperlink w:anchor="_Toc159333456" w:history="1">
            <w:r w:rsidRPr="00C006BB">
              <w:rPr>
                <w:rStyle w:val="Hyperlink"/>
              </w:rPr>
              <w:t>6.1</w:t>
            </w:r>
            <w:r>
              <w:rPr>
                <w:rFonts w:asciiTheme="minorHAnsi" w:eastAsiaTheme="minorEastAsia" w:hAnsiTheme="minorHAnsi" w:cstheme="minorBidi"/>
                <w:b w:val="0"/>
                <w:kern w:val="2"/>
                <w:sz w:val="24"/>
                <w:szCs w:val="24"/>
                <w:lang w:val="en-US" w:eastAsia="en-US"/>
                <w14:ligatures w14:val="standardContextual"/>
              </w:rPr>
              <w:tab/>
            </w:r>
            <w:r w:rsidRPr="00C006BB">
              <w:rPr>
                <w:rStyle w:val="Hyperlink"/>
              </w:rPr>
              <w:t>Inhoud</w:t>
            </w:r>
            <w:r>
              <w:rPr>
                <w:webHidden/>
              </w:rPr>
              <w:tab/>
            </w:r>
            <w:r>
              <w:rPr>
                <w:webHidden/>
              </w:rPr>
              <w:fldChar w:fldCharType="begin"/>
            </w:r>
            <w:r>
              <w:rPr>
                <w:webHidden/>
              </w:rPr>
              <w:instrText xml:space="preserve"> PAGEREF _Toc159333456 \h </w:instrText>
            </w:r>
            <w:r>
              <w:rPr>
                <w:webHidden/>
              </w:rPr>
            </w:r>
            <w:r>
              <w:rPr>
                <w:webHidden/>
              </w:rPr>
              <w:fldChar w:fldCharType="separate"/>
            </w:r>
            <w:r w:rsidR="005C382D">
              <w:rPr>
                <w:webHidden/>
              </w:rPr>
              <w:t>39</w:t>
            </w:r>
            <w:r>
              <w:rPr>
                <w:webHidden/>
              </w:rPr>
              <w:fldChar w:fldCharType="end"/>
            </w:r>
          </w:hyperlink>
        </w:p>
        <w:p w14:paraId="36AEAC70" w14:textId="6DC45918" w:rsidR="00C440C3" w:rsidRDefault="00C440C3">
          <w:pPr>
            <w:pStyle w:val="Inhopg2"/>
            <w:rPr>
              <w:rFonts w:asciiTheme="minorHAnsi" w:eastAsiaTheme="minorEastAsia" w:hAnsiTheme="minorHAnsi" w:cstheme="minorBidi"/>
              <w:b w:val="0"/>
              <w:kern w:val="2"/>
              <w:sz w:val="24"/>
              <w:szCs w:val="24"/>
              <w:lang w:val="en-US" w:eastAsia="en-US"/>
              <w14:ligatures w14:val="standardContextual"/>
            </w:rPr>
          </w:pPr>
          <w:hyperlink w:anchor="_Toc159333457" w:history="1">
            <w:r w:rsidRPr="00C006BB">
              <w:rPr>
                <w:rStyle w:val="Hyperlink"/>
              </w:rPr>
              <w:t>6.2</w:t>
            </w:r>
            <w:r>
              <w:rPr>
                <w:rFonts w:asciiTheme="minorHAnsi" w:eastAsiaTheme="minorEastAsia" w:hAnsiTheme="minorHAnsi" w:cstheme="minorBidi"/>
                <w:b w:val="0"/>
                <w:kern w:val="2"/>
                <w:sz w:val="24"/>
                <w:szCs w:val="24"/>
                <w:lang w:val="en-US" w:eastAsia="en-US"/>
                <w14:ligatures w14:val="standardContextual"/>
              </w:rPr>
              <w:tab/>
            </w:r>
            <w:r w:rsidRPr="00C006BB">
              <w:rPr>
                <w:rStyle w:val="Hyperlink"/>
              </w:rPr>
              <w:t>Setup</w:t>
            </w:r>
            <w:r>
              <w:rPr>
                <w:webHidden/>
              </w:rPr>
              <w:tab/>
            </w:r>
            <w:r>
              <w:rPr>
                <w:webHidden/>
              </w:rPr>
              <w:fldChar w:fldCharType="begin"/>
            </w:r>
            <w:r>
              <w:rPr>
                <w:webHidden/>
              </w:rPr>
              <w:instrText xml:space="preserve"> PAGEREF _Toc159333457 \h </w:instrText>
            </w:r>
            <w:r>
              <w:rPr>
                <w:webHidden/>
              </w:rPr>
            </w:r>
            <w:r>
              <w:rPr>
                <w:webHidden/>
              </w:rPr>
              <w:fldChar w:fldCharType="separate"/>
            </w:r>
            <w:r w:rsidR="005C382D">
              <w:rPr>
                <w:webHidden/>
              </w:rPr>
              <w:t>39</w:t>
            </w:r>
            <w:r>
              <w:rPr>
                <w:webHidden/>
              </w:rPr>
              <w:fldChar w:fldCharType="end"/>
            </w:r>
          </w:hyperlink>
        </w:p>
        <w:p w14:paraId="661A2724" w14:textId="728C69B8"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58" w:history="1">
            <w:r w:rsidRPr="00C006BB">
              <w:rPr>
                <w:rStyle w:val="Hyperlink"/>
              </w:rPr>
              <w:t>6.2.1</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GoPro Hero 4</w:t>
            </w:r>
            <w:r>
              <w:rPr>
                <w:webHidden/>
              </w:rPr>
              <w:tab/>
            </w:r>
            <w:r>
              <w:rPr>
                <w:webHidden/>
              </w:rPr>
              <w:fldChar w:fldCharType="begin"/>
            </w:r>
            <w:r>
              <w:rPr>
                <w:webHidden/>
              </w:rPr>
              <w:instrText xml:space="preserve"> PAGEREF _Toc159333458 \h </w:instrText>
            </w:r>
            <w:r>
              <w:rPr>
                <w:webHidden/>
              </w:rPr>
            </w:r>
            <w:r>
              <w:rPr>
                <w:webHidden/>
              </w:rPr>
              <w:fldChar w:fldCharType="separate"/>
            </w:r>
            <w:r w:rsidR="005C382D">
              <w:rPr>
                <w:webHidden/>
              </w:rPr>
              <w:t>39</w:t>
            </w:r>
            <w:r>
              <w:rPr>
                <w:webHidden/>
              </w:rPr>
              <w:fldChar w:fldCharType="end"/>
            </w:r>
          </w:hyperlink>
        </w:p>
        <w:p w14:paraId="145C83D8" w14:textId="6B764350"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59" w:history="1">
            <w:r w:rsidRPr="00C006BB">
              <w:rPr>
                <w:rStyle w:val="Hyperlink"/>
              </w:rPr>
              <w:t>6.2.2</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Raspberry pi 3B</w:t>
            </w:r>
            <w:r>
              <w:rPr>
                <w:webHidden/>
              </w:rPr>
              <w:tab/>
            </w:r>
            <w:r>
              <w:rPr>
                <w:webHidden/>
              </w:rPr>
              <w:fldChar w:fldCharType="begin"/>
            </w:r>
            <w:r>
              <w:rPr>
                <w:webHidden/>
              </w:rPr>
              <w:instrText xml:space="preserve"> PAGEREF _Toc159333459 \h </w:instrText>
            </w:r>
            <w:r>
              <w:rPr>
                <w:webHidden/>
              </w:rPr>
            </w:r>
            <w:r>
              <w:rPr>
                <w:webHidden/>
              </w:rPr>
              <w:fldChar w:fldCharType="separate"/>
            </w:r>
            <w:r w:rsidR="005C382D">
              <w:rPr>
                <w:webHidden/>
              </w:rPr>
              <w:t>39</w:t>
            </w:r>
            <w:r>
              <w:rPr>
                <w:webHidden/>
              </w:rPr>
              <w:fldChar w:fldCharType="end"/>
            </w:r>
          </w:hyperlink>
        </w:p>
        <w:p w14:paraId="3C3AC14C" w14:textId="5421B100"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60" w:history="1">
            <w:r w:rsidRPr="00C006BB">
              <w:rPr>
                <w:rStyle w:val="Hyperlink"/>
              </w:rPr>
              <w:t>6.2.3</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Code</w:t>
            </w:r>
            <w:r>
              <w:rPr>
                <w:webHidden/>
              </w:rPr>
              <w:tab/>
            </w:r>
            <w:r>
              <w:rPr>
                <w:webHidden/>
              </w:rPr>
              <w:fldChar w:fldCharType="begin"/>
            </w:r>
            <w:r>
              <w:rPr>
                <w:webHidden/>
              </w:rPr>
              <w:instrText xml:space="preserve"> PAGEREF _Toc159333460 \h </w:instrText>
            </w:r>
            <w:r>
              <w:rPr>
                <w:webHidden/>
              </w:rPr>
            </w:r>
            <w:r>
              <w:rPr>
                <w:webHidden/>
              </w:rPr>
              <w:fldChar w:fldCharType="separate"/>
            </w:r>
            <w:r w:rsidR="005C382D">
              <w:rPr>
                <w:webHidden/>
              </w:rPr>
              <w:t>39</w:t>
            </w:r>
            <w:r>
              <w:rPr>
                <w:webHidden/>
              </w:rPr>
              <w:fldChar w:fldCharType="end"/>
            </w:r>
          </w:hyperlink>
        </w:p>
        <w:p w14:paraId="3516538E" w14:textId="547C7449" w:rsidR="00C440C3" w:rsidRDefault="00C440C3">
          <w:pPr>
            <w:pStyle w:val="Inhopg3"/>
            <w:rPr>
              <w:rFonts w:asciiTheme="minorHAnsi" w:eastAsiaTheme="minorEastAsia" w:hAnsiTheme="minorHAnsi" w:cstheme="minorBidi"/>
              <w:kern w:val="2"/>
              <w:sz w:val="24"/>
              <w:szCs w:val="24"/>
              <w:lang w:val="en-US" w:eastAsia="en-US"/>
              <w14:ligatures w14:val="standardContextual"/>
            </w:rPr>
          </w:pPr>
          <w:hyperlink w:anchor="_Toc159333461" w:history="1">
            <w:r w:rsidRPr="00C006BB">
              <w:rPr>
                <w:rStyle w:val="Hyperlink"/>
              </w:rPr>
              <w:t>6.2.4</w:t>
            </w:r>
            <w:r>
              <w:rPr>
                <w:rFonts w:asciiTheme="minorHAnsi" w:eastAsiaTheme="minorEastAsia" w:hAnsiTheme="minorHAnsi" w:cstheme="minorBidi"/>
                <w:kern w:val="2"/>
                <w:sz w:val="24"/>
                <w:szCs w:val="24"/>
                <w:lang w:val="en-US" w:eastAsia="en-US"/>
                <w14:ligatures w14:val="standardContextual"/>
              </w:rPr>
              <w:tab/>
            </w:r>
            <w:r w:rsidRPr="00C006BB">
              <w:rPr>
                <w:rStyle w:val="Hyperlink"/>
              </w:rPr>
              <w:t>Schematische voorstelling</w:t>
            </w:r>
            <w:r>
              <w:rPr>
                <w:webHidden/>
              </w:rPr>
              <w:tab/>
            </w:r>
            <w:r>
              <w:rPr>
                <w:webHidden/>
              </w:rPr>
              <w:fldChar w:fldCharType="begin"/>
            </w:r>
            <w:r>
              <w:rPr>
                <w:webHidden/>
              </w:rPr>
              <w:instrText xml:space="preserve"> PAGEREF _Toc159333461 \h </w:instrText>
            </w:r>
            <w:r>
              <w:rPr>
                <w:webHidden/>
              </w:rPr>
            </w:r>
            <w:r>
              <w:rPr>
                <w:webHidden/>
              </w:rPr>
              <w:fldChar w:fldCharType="separate"/>
            </w:r>
            <w:r w:rsidR="005C382D">
              <w:rPr>
                <w:webHidden/>
              </w:rPr>
              <w:t>40</w:t>
            </w:r>
            <w:r>
              <w:rPr>
                <w:webHidden/>
              </w:rPr>
              <w:fldChar w:fldCharType="end"/>
            </w:r>
          </w:hyperlink>
        </w:p>
        <w:p w14:paraId="34904B59" w14:textId="3E976B46" w:rsidR="00C440C3" w:rsidRDefault="00C440C3">
          <w:pPr>
            <w:pStyle w:val="Inhopg1"/>
            <w:rPr>
              <w:rFonts w:asciiTheme="minorHAnsi" w:eastAsiaTheme="minorEastAsia" w:hAnsiTheme="minorHAnsi" w:cstheme="minorBidi"/>
              <w:b w:val="0"/>
              <w:caps w:val="0"/>
              <w:noProof/>
              <w:kern w:val="2"/>
              <w:sz w:val="24"/>
              <w:szCs w:val="24"/>
              <w:lang w:val="en-US" w:eastAsia="en-US"/>
              <w14:ligatures w14:val="standardContextual"/>
            </w:rPr>
          </w:pPr>
          <w:hyperlink w:anchor="_Toc159333462" w:history="1">
            <w:r w:rsidRPr="00C006BB">
              <w:rPr>
                <w:rStyle w:val="Hyperlink"/>
                <w:noProof/>
              </w:rPr>
              <w:t>7</w:t>
            </w:r>
            <w:r>
              <w:rPr>
                <w:rFonts w:asciiTheme="minorHAnsi" w:eastAsiaTheme="minorEastAsia" w:hAnsiTheme="minorHAnsi" w:cstheme="minorBidi"/>
                <w:b w:val="0"/>
                <w:caps w:val="0"/>
                <w:noProof/>
                <w:kern w:val="2"/>
                <w:sz w:val="24"/>
                <w:szCs w:val="24"/>
                <w:lang w:val="en-US" w:eastAsia="en-US"/>
                <w14:ligatures w14:val="standardContextual"/>
              </w:rPr>
              <w:tab/>
            </w:r>
            <w:r w:rsidRPr="00C006BB">
              <w:rPr>
                <w:rStyle w:val="Hyperlink"/>
                <w:noProof/>
              </w:rPr>
              <w:t>BESLUIT</w:t>
            </w:r>
            <w:r>
              <w:rPr>
                <w:noProof/>
                <w:webHidden/>
              </w:rPr>
              <w:tab/>
            </w:r>
            <w:r>
              <w:rPr>
                <w:noProof/>
                <w:webHidden/>
              </w:rPr>
              <w:fldChar w:fldCharType="begin"/>
            </w:r>
            <w:r>
              <w:rPr>
                <w:noProof/>
                <w:webHidden/>
              </w:rPr>
              <w:instrText xml:space="preserve"> PAGEREF _Toc159333462 \h </w:instrText>
            </w:r>
            <w:r>
              <w:rPr>
                <w:noProof/>
                <w:webHidden/>
              </w:rPr>
            </w:r>
            <w:r>
              <w:rPr>
                <w:noProof/>
                <w:webHidden/>
              </w:rPr>
              <w:fldChar w:fldCharType="separate"/>
            </w:r>
            <w:r w:rsidR="005C382D">
              <w:rPr>
                <w:noProof/>
                <w:webHidden/>
              </w:rPr>
              <w:t>41</w:t>
            </w:r>
            <w:r>
              <w:rPr>
                <w:noProof/>
                <w:webHidden/>
              </w:rPr>
              <w:fldChar w:fldCharType="end"/>
            </w:r>
          </w:hyperlink>
        </w:p>
        <w:p w14:paraId="1EA76A3A" w14:textId="2E40DC86" w:rsidR="00C440C3" w:rsidRDefault="00C440C3">
          <w:pPr>
            <w:pStyle w:val="Inhopg1"/>
            <w:rPr>
              <w:rFonts w:asciiTheme="minorHAnsi" w:eastAsiaTheme="minorEastAsia" w:hAnsiTheme="minorHAnsi" w:cstheme="minorBidi"/>
              <w:b w:val="0"/>
              <w:caps w:val="0"/>
              <w:noProof/>
              <w:kern w:val="2"/>
              <w:sz w:val="24"/>
              <w:szCs w:val="24"/>
              <w:lang w:val="en-US" w:eastAsia="en-US"/>
              <w14:ligatures w14:val="standardContextual"/>
            </w:rPr>
          </w:pPr>
          <w:hyperlink w:anchor="_Toc159333463" w:history="1">
            <w:r w:rsidRPr="00C006BB">
              <w:rPr>
                <w:rStyle w:val="Hyperlink"/>
                <w:noProof/>
              </w:rPr>
              <w:t>8</w:t>
            </w:r>
            <w:r>
              <w:rPr>
                <w:rFonts w:asciiTheme="minorHAnsi" w:eastAsiaTheme="minorEastAsia" w:hAnsiTheme="minorHAnsi" w:cstheme="minorBidi"/>
                <w:b w:val="0"/>
                <w:caps w:val="0"/>
                <w:noProof/>
                <w:kern w:val="2"/>
                <w:sz w:val="24"/>
                <w:szCs w:val="24"/>
                <w:lang w:val="en-US" w:eastAsia="en-US"/>
                <w14:ligatures w14:val="standardContextual"/>
              </w:rPr>
              <w:tab/>
            </w:r>
            <w:r w:rsidRPr="00C006BB">
              <w:rPr>
                <w:rStyle w:val="Hyperlink"/>
                <w:noProof/>
              </w:rPr>
              <w:t>BRONNEN</w:t>
            </w:r>
            <w:r>
              <w:rPr>
                <w:noProof/>
                <w:webHidden/>
              </w:rPr>
              <w:tab/>
            </w:r>
            <w:r>
              <w:rPr>
                <w:noProof/>
                <w:webHidden/>
              </w:rPr>
              <w:fldChar w:fldCharType="begin"/>
            </w:r>
            <w:r>
              <w:rPr>
                <w:noProof/>
                <w:webHidden/>
              </w:rPr>
              <w:instrText xml:space="preserve"> PAGEREF _Toc159333463 \h </w:instrText>
            </w:r>
            <w:r>
              <w:rPr>
                <w:noProof/>
                <w:webHidden/>
              </w:rPr>
            </w:r>
            <w:r>
              <w:rPr>
                <w:noProof/>
                <w:webHidden/>
              </w:rPr>
              <w:fldChar w:fldCharType="separate"/>
            </w:r>
            <w:r w:rsidR="005C382D">
              <w:rPr>
                <w:noProof/>
                <w:webHidden/>
              </w:rPr>
              <w:t>42</w:t>
            </w:r>
            <w:r>
              <w:rPr>
                <w:noProof/>
                <w:webHidden/>
              </w:rPr>
              <w:fldChar w:fldCharType="end"/>
            </w:r>
          </w:hyperlink>
        </w:p>
        <w:p w14:paraId="3AF4754E" w14:textId="17A30532" w:rsidR="003B66B4" w:rsidRDefault="003B66B4">
          <w:r>
            <w:rPr>
              <w:b/>
              <w:bCs/>
              <w:noProof/>
            </w:rPr>
            <w:fldChar w:fldCharType="end"/>
          </w:r>
        </w:p>
      </w:sdtContent>
    </w:sdt>
    <w:p w14:paraId="6C3DA992" w14:textId="77E91572" w:rsidR="257FB473" w:rsidRDefault="257FB473" w:rsidP="257FB473"/>
    <w:p w14:paraId="52BA1642" w14:textId="040F1722" w:rsidR="47FE85F2" w:rsidRDefault="47FE85F2" w:rsidP="47FE85F2"/>
    <w:p w14:paraId="45889B3E" w14:textId="77777777" w:rsidR="007422E6" w:rsidRPr="004862B2" w:rsidRDefault="007422E6" w:rsidP="007422E6">
      <w:pPr>
        <w:pStyle w:val="Lijstmetafbeeldingen"/>
        <w:tabs>
          <w:tab w:val="right" w:leader="dot" w:pos="8154"/>
        </w:tabs>
        <w:rPr>
          <w:rStyle w:val="Intensievebenadrukking"/>
          <w:sz w:val="32"/>
          <w:szCs w:val="32"/>
        </w:rPr>
      </w:pPr>
      <w:r w:rsidRPr="004862B2">
        <w:rPr>
          <w:rStyle w:val="Intensievebenadrukking"/>
          <w:sz w:val="32"/>
          <w:szCs w:val="32"/>
        </w:rPr>
        <w:t>Figurenlijst</w:t>
      </w:r>
    </w:p>
    <w:p w14:paraId="5707C207" w14:textId="72A148FD"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\h \z \c "Figuur" </w:instrText>
      </w:r>
      <w:r>
        <w:fldChar w:fldCharType="separate"/>
      </w:r>
      <w:hyperlink w:anchor="_Toc159333370" w:history="1">
        <w:r w:rsidRPr="00CC3A15">
          <w:rPr>
            <w:rStyle w:val="Hyperlink"/>
            <w:noProof/>
          </w:rPr>
          <w:t>Figuur 1: Welcome (Desktop)</w:t>
        </w:r>
        <w:r>
          <w:rPr>
            <w:noProof/>
            <w:webHidden/>
          </w:rPr>
          <w:tab/>
        </w:r>
        <w:r>
          <w:rPr>
            <w:noProof/>
            <w:webHidden/>
          </w:rPr>
          <w:fldChar w:fldCharType="begin"/>
        </w:r>
        <w:r>
          <w:rPr>
            <w:noProof/>
            <w:webHidden/>
          </w:rPr>
          <w:instrText xml:space="preserve"> PAGEREF _Toc159333370 \h </w:instrText>
        </w:r>
        <w:r>
          <w:rPr>
            <w:noProof/>
            <w:webHidden/>
          </w:rPr>
        </w:r>
        <w:r>
          <w:rPr>
            <w:noProof/>
            <w:webHidden/>
          </w:rPr>
          <w:fldChar w:fldCharType="separate"/>
        </w:r>
        <w:r w:rsidR="005C382D">
          <w:rPr>
            <w:noProof/>
            <w:webHidden/>
          </w:rPr>
          <w:t>8</w:t>
        </w:r>
        <w:r>
          <w:rPr>
            <w:noProof/>
            <w:webHidden/>
          </w:rPr>
          <w:fldChar w:fldCharType="end"/>
        </w:r>
      </w:hyperlink>
    </w:p>
    <w:p w14:paraId="5FAB6494" w14:textId="548EC5DF"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1" w:history="1">
        <w:r w:rsidRPr="00CC3A15">
          <w:rPr>
            <w:rStyle w:val="Hyperlink"/>
            <w:noProof/>
          </w:rPr>
          <w:t>Figuur 2: Welcome(Mobile)</w:t>
        </w:r>
        <w:r>
          <w:rPr>
            <w:noProof/>
            <w:webHidden/>
          </w:rPr>
          <w:tab/>
        </w:r>
        <w:r>
          <w:rPr>
            <w:noProof/>
            <w:webHidden/>
          </w:rPr>
          <w:fldChar w:fldCharType="begin"/>
        </w:r>
        <w:r>
          <w:rPr>
            <w:noProof/>
            <w:webHidden/>
          </w:rPr>
          <w:instrText xml:space="preserve"> PAGEREF _Toc159333371 \h </w:instrText>
        </w:r>
        <w:r>
          <w:rPr>
            <w:noProof/>
            <w:webHidden/>
          </w:rPr>
        </w:r>
        <w:r>
          <w:rPr>
            <w:noProof/>
            <w:webHidden/>
          </w:rPr>
          <w:fldChar w:fldCharType="separate"/>
        </w:r>
        <w:r w:rsidR="005C382D">
          <w:rPr>
            <w:noProof/>
            <w:webHidden/>
          </w:rPr>
          <w:t>9</w:t>
        </w:r>
        <w:r>
          <w:rPr>
            <w:noProof/>
            <w:webHidden/>
          </w:rPr>
          <w:fldChar w:fldCharType="end"/>
        </w:r>
      </w:hyperlink>
    </w:p>
    <w:p w14:paraId="4D3E5A08" w14:textId="1E590C7C"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2" w:history="1">
        <w:r w:rsidRPr="00CC3A15">
          <w:rPr>
            <w:rStyle w:val="Hyperlink"/>
            <w:noProof/>
          </w:rPr>
          <w:t>Figuur 3: Sign in (Desktop)</w:t>
        </w:r>
        <w:r>
          <w:rPr>
            <w:noProof/>
            <w:webHidden/>
          </w:rPr>
          <w:tab/>
        </w:r>
        <w:r>
          <w:rPr>
            <w:noProof/>
            <w:webHidden/>
          </w:rPr>
          <w:fldChar w:fldCharType="begin"/>
        </w:r>
        <w:r>
          <w:rPr>
            <w:noProof/>
            <w:webHidden/>
          </w:rPr>
          <w:instrText xml:space="preserve"> PAGEREF _Toc159333372 \h </w:instrText>
        </w:r>
        <w:r>
          <w:rPr>
            <w:noProof/>
            <w:webHidden/>
          </w:rPr>
        </w:r>
        <w:r>
          <w:rPr>
            <w:noProof/>
            <w:webHidden/>
          </w:rPr>
          <w:fldChar w:fldCharType="separate"/>
        </w:r>
        <w:r w:rsidR="005C382D">
          <w:rPr>
            <w:noProof/>
            <w:webHidden/>
          </w:rPr>
          <w:t>10</w:t>
        </w:r>
        <w:r>
          <w:rPr>
            <w:noProof/>
            <w:webHidden/>
          </w:rPr>
          <w:fldChar w:fldCharType="end"/>
        </w:r>
      </w:hyperlink>
    </w:p>
    <w:p w14:paraId="6C10BDB2" w14:textId="20AF51F3"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3" w:history="1">
        <w:r w:rsidRPr="00CC3A15">
          <w:rPr>
            <w:rStyle w:val="Hyperlink"/>
            <w:noProof/>
          </w:rPr>
          <w:t>Figuur 4: Sign in (Mobile)</w:t>
        </w:r>
        <w:r>
          <w:rPr>
            <w:noProof/>
            <w:webHidden/>
          </w:rPr>
          <w:tab/>
        </w:r>
        <w:r>
          <w:rPr>
            <w:noProof/>
            <w:webHidden/>
          </w:rPr>
          <w:fldChar w:fldCharType="begin"/>
        </w:r>
        <w:r>
          <w:rPr>
            <w:noProof/>
            <w:webHidden/>
          </w:rPr>
          <w:instrText xml:space="preserve"> PAGEREF _Toc159333373 \h </w:instrText>
        </w:r>
        <w:r>
          <w:rPr>
            <w:noProof/>
            <w:webHidden/>
          </w:rPr>
        </w:r>
        <w:r>
          <w:rPr>
            <w:noProof/>
            <w:webHidden/>
          </w:rPr>
          <w:fldChar w:fldCharType="separate"/>
        </w:r>
        <w:r w:rsidR="005C382D">
          <w:rPr>
            <w:noProof/>
            <w:webHidden/>
          </w:rPr>
          <w:t>10</w:t>
        </w:r>
        <w:r>
          <w:rPr>
            <w:noProof/>
            <w:webHidden/>
          </w:rPr>
          <w:fldChar w:fldCharType="end"/>
        </w:r>
      </w:hyperlink>
    </w:p>
    <w:p w14:paraId="594A38DE" w14:textId="4DCB7F66"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4" w:history="1">
        <w:r w:rsidRPr="00CC3A15">
          <w:rPr>
            <w:rStyle w:val="Hyperlink"/>
            <w:noProof/>
            <w:lang w:val="en-US"/>
          </w:rPr>
          <w:t>Figuur 5: Sign up (Desktop)</w:t>
        </w:r>
        <w:r>
          <w:rPr>
            <w:noProof/>
            <w:webHidden/>
          </w:rPr>
          <w:tab/>
        </w:r>
        <w:r>
          <w:rPr>
            <w:noProof/>
            <w:webHidden/>
          </w:rPr>
          <w:fldChar w:fldCharType="begin"/>
        </w:r>
        <w:r>
          <w:rPr>
            <w:noProof/>
            <w:webHidden/>
          </w:rPr>
          <w:instrText xml:space="preserve"> PAGEREF _Toc159333374 \h </w:instrText>
        </w:r>
        <w:r>
          <w:rPr>
            <w:noProof/>
            <w:webHidden/>
          </w:rPr>
        </w:r>
        <w:r>
          <w:rPr>
            <w:noProof/>
            <w:webHidden/>
          </w:rPr>
          <w:fldChar w:fldCharType="separate"/>
        </w:r>
        <w:r w:rsidR="005C382D">
          <w:rPr>
            <w:noProof/>
            <w:webHidden/>
          </w:rPr>
          <w:t>12</w:t>
        </w:r>
        <w:r>
          <w:rPr>
            <w:noProof/>
            <w:webHidden/>
          </w:rPr>
          <w:fldChar w:fldCharType="end"/>
        </w:r>
      </w:hyperlink>
    </w:p>
    <w:p w14:paraId="0F74895F" w14:textId="3211B571"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5" w:history="1">
        <w:r w:rsidRPr="00CC3A15">
          <w:rPr>
            <w:rStyle w:val="Hyperlink"/>
            <w:noProof/>
            <w:lang w:val="en-US"/>
          </w:rPr>
          <w:t>Figuur 6: Sign up (Mobile)</w:t>
        </w:r>
        <w:r>
          <w:rPr>
            <w:noProof/>
            <w:webHidden/>
          </w:rPr>
          <w:tab/>
        </w:r>
        <w:r>
          <w:rPr>
            <w:noProof/>
            <w:webHidden/>
          </w:rPr>
          <w:fldChar w:fldCharType="begin"/>
        </w:r>
        <w:r>
          <w:rPr>
            <w:noProof/>
            <w:webHidden/>
          </w:rPr>
          <w:instrText xml:space="preserve"> PAGEREF _Toc159333375 \h </w:instrText>
        </w:r>
        <w:r>
          <w:rPr>
            <w:noProof/>
            <w:webHidden/>
          </w:rPr>
        </w:r>
        <w:r>
          <w:rPr>
            <w:noProof/>
            <w:webHidden/>
          </w:rPr>
          <w:fldChar w:fldCharType="separate"/>
        </w:r>
        <w:r w:rsidR="005C382D">
          <w:rPr>
            <w:noProof/>
            <w:webHidden/>
          </w:rPr>
          <w:t>12</w:t>
        </w:r>
        <w:r>
          <w:rPr>
            <w:noProof/>
            <w:webHidden/>
          </w:rPr>
          <w:fldChar w:fldCharType="end"/>
        </w:r>
      </w:hyperlink>
    </w:p>
    <w:p w14:paraId="04C6CA7F" w14:textId="4F1337AC"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6" w:history="1">
        <w:r w:rsidRPr="00CC3A15">
          <w:rPr>
            <w:rStyle w:val="Hyperlink"/>
            <w:noProof/>
            <w:lang w:val="en-US"/>
          </w:rPr>
          <w:t>Figuur 7: Sign up EULA (Desktop)</w:t>
        </w:r>
        <w:r>
          <w:rPr>
            <w:noProof/>
            <w:webHidden/>
          </w:rPr>
          <w:tab/>
        </w:r>
        <w:r>
          <w:rPr>
            <w:noProof/>
            <w:webHidden/>
          </w:rPr>
          <w:fldChar w:fldCharType="begin"/>
        </w:r>
        <w:r>
          <w:rPr>
            <w:noProof/>
            <w:webHidden/>
          </w:rPr>
          <w:instrText xml:space="preserve"> PAGEREF _Toc159333376 \h </w:instrText>
        </w:r>
        <w:r>
          <w:rPr>
            <w:noProof/>
            <w:webHidden/>
          </w:rPr>
        </w:r>
        <w:r>
          <w:rPr>
            <w:noProof/>
            <w:webHidden/>
          </w:rPr>
          <w:fldChar w:fldCharType="separate"/>
        </w:r>
        <w:r w:rsidR="005C382D">
          <w:rPr>
            <w:noProof/>
            <w:webHidden/>
          </w:rPr>
          <w:t>13</w:t>
        </w:r>
        <w:r>
          <w:rPr>
            <w:noProof/>
            <w:webHidden/>
          </w:rPr>
          <w:fldChar w:fldCharType="end"/>
        </w:r>
      </w:hyperlink>
    </w:p>
    <w:p w14:paraId="59531A77" w14:textId="01959C36"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7" w:history="1">
        <w:r w:rsidRPr="00CC3A15">
          <w:rPr>
            <w:rStyle w:val="Hyperlink"/>
            <w:noProof/>
            <w:lang w:val="en-US"/>
          </w:rPr>
          <w:t>Figuur 8: Sign up EULA (Mobile).</w:t>
        </w:r>
        <w:r>
          <w:rPr>
            <w:noProof/>
            <w:webHidden/>
          </w:rPr>
          <w:tab/>
        </w:r>
        <w:r>
          <w:rPr>
            <w:noProof/>
            <w:webHidden/>
          </w:rPr>
          <w:fldChar w:fldCharType="begin"/>
        </w:r>
        <w:r>
          <w:rPr>
            <w:noProof/>
            <w:webHidden/>
          </w:rPr>
          <w:instrText xml:space="preserve"> PAGEREF _Toc159333377 \h </w:instrText>
        </w:r>
        <w:r>
          <w:rPr>
            <w:noProof/>
            <w:webHidden/>
          </w:rPr>
        </w:r>
        <w:r>
          <w:rPr>
            <w:noProof/>
            <w:webHidden/>
          </w:rPr>
          <w:fldChar w:fldCharType="separate"/>
        </w:r>
        <w:r w:rsidR="005C382D">
          <w:rPr>
            <w:noProof/>
            <w:webHidden/>
          </w:rPr>
          <w:t>13</w:t>
        </w:r>
        <w:r>
          <w:rPr>
            <w:noProof/>
            <w:webHidden/>
          </w:rPr>
          <w:fldChar w:fldCharType="end"/>
        </w:r>
      </w:hyperlink>
    </w:p>
    <w:p w14:paraId="642B2723" w14:textId="1B2D8A62"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8" w:history="1">
        <w:r w:rsidRPr="00CC3A15">
          <w:rPr>
            <w:rStyle w:val="Hyperlink"/>
            <w:noProof/>
            <w:lang w:val="en-US"/>
          </w:rPr>
          <w:t>Figuur 9:  Account (Desktop)</w:t>
        </w:r>
        <w:r>
          <w:rPr>
            <w:noProof/>
            <w:webHidden/>
          </w:rPr>
          <w:tab/>
        </w:r>
        <w:r>
          <w:rPr>
            <w:noProof/>
            <w:webHidden/>
          </w:rPr>
          <w:fldChar w:fldCharType="begin"/>
        </w:r>
        <w:r>
          <w:rPr>
            <w:noProof/>
            <w:webHidden/>
          </w:rPr>
          <w:instrText xml:space="preserve"> PAGEREF _Toc159333378 \h </w:instrText>
        </w:r>
        <w:r>
          <w:rPr>
            <w:noProof/>
            <w:webHidden/>
          </w:rPr>
        </w:r>
        <w:r>
          <w:rPr>
            <w:noProof/>
            <w:webHidden/>
          </w:rPr>
          <w:fldChar w:fldCharType="separate"/>
        </w:r>
        <w:r w:rsidR="005C382D">
          <w:rPr>
            <w:noProof/>
            <w:webHidden/>
          </w:rPr>
          <w:t>15</w:t>
        </w:r>
        <w:r>
          <w:rPr>
            <w:noProof/>
            <w:webHidden/>
          </w:rPr>
          <w:fldChar w:fldCharType="end"/>
        </w:r>
      </w:hyperlink>
    </w:p>
    <w:p w14:paraId="668956BC" w14:textId="7066814A"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79" w:history="1">
        <w:r w:rsidRPr="00CC3A15">
          <w:rPr>
            <w:rStyle w:val="Hyperlink"/>
            <w:noProof/>
            <w:lang w:val="en-US"/>
          </w:rPr>
          <w:t>Figuur 10: Account (Mobile)</w:t>
        </w:r>
        <w:r>
          <w:rPr>
            <w:noProof/>
            <w:webHidden/>
          </w:rPr>
          <w:tab/>
        </w:r>
        <w:r>
          <w:rPr>
            <w:noProof/>
            <w:webHidden/>
          </w:rPr>
          <w:fldChar w:fldCharType="begin"/>
        </w:r>
        <w:r>
          <w:rPr>
            <w:noProof/>
            <w:webHidden/>
          </w:rPr>
          <w:instrText xml:space="preserve"> PAGEREF _Toc159333379 \h </w:instrText>
        </w:r>
        <w:r>
          <w:rPr>
            <w:noProof/>
            <w:webHidden/>
          </w:rPr>
        </w:r>
        <w:r>
          <w:rPr>
            <w:noProof/>
            <w:webHidden/>
          </w:rPr>
          <w:fldChar w:fldCharType="separate"/>
        </w:r>
        <w:r w:rsidR="005C382D">
          <w:rPr>
            <w:noProof/>
            <w:webHidden/>
          </w:rPr>
          <w:t>15</w:t>
        </w:r>
        <w:r>
          <w:rPr>
            <w:noProof/>
            <w:webHidden/>
          </w:rPr>
          <w:fldChar w:fldCharType="end"/>
        </w:r>
      </w:hyperlink>
    </w:p>
    <w:p w14:paraId="3DD14F27" w14:textId="2FCB0628"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0" w:history="1">
        <w:r w:rsidRPr="00CC3A15">
          <w:rPr>
            <w:rStyle w:val="Hyperlink"/>
            <w:noProof/>
          </w:rPr>
          <w:t>Figuur 11: Home (Desktop)</w:t>
        </w:r>
        <w:r>
          <w:rPr>
            <w:noProof/>
            <w:webHidden/>
          </w:rPr>
          <w:tab/>
        </w:r>
        <w:r>
          <w:rPr>
            <w:noProof/>
            <w:webHidden/>
          </w:rPr>
          <w:fldChar w:fldCharType="begin"/>
        </w:r>
        <w:r>
          <w:rPr>
            <w:noProof/>
            <w:webHidden/>
          </w:rPr>
          <w:instrText xml:space="preserve"> PAGEREF _Toc159333380 \h </w:instrText>
        </w:r>
        <w:r>
          <w:rPr>
            <w:noProof/>
            <w:webHidden/>
          </w:rPr>
        </w:r>
        <w:r>
          <w:rPr>
            <w:noProof/>
            <w:webHidden/>
          </w:rPr>
          <w:fldChar w:fldCharType="separate"/>
        </w:r>
        <w:r w:rsidR="005C382D">
          <w:rPr>
            <w:noProof/>
            <w:webHidden/>
          </w:rPr>
          <w:t>17</w:t>
        </w:r>
        <w:r>
          <w:rPr>
            <w:noProof/>
            <w:webHidden/>
          </w:rPr>
          <w:fldChar w:fldCharType="end"/>
        </w:r>
      </w:hyperlink>
    </w:p>
    <w:p w14:paraId="21D65161" w14:textId="1E2FFAD6"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1" w:history="1">
        <w:r w:rsidRPr="00CC3A15">
          <w:rPr>
            <w:rStyle w:val="Hyperlink"/>
            <w:noProof/>
            <w:lang w:val="en-US"/>
          </w:rPr>
          <w:t>Figuur 12: Home (Mobile)</w:t>
        </w:r>
        <w:r>
          <w:rPr>
            <w:noProof/>
            <w:webHidden/>
          </w:rPr>
          <w:tab/>
        </w:r>
        <w:r>
          <w:rPr>
            <w:noProof/>
            <w:webHidden/>
          </w:rPr>
          <w:fldChar w:fldCharType="begin"/>
        </w:r>
        <w:r>
          <w:rPr>
            <w:noProof/>
            <w:webHidden/>
          </w:rPr>
          <w:instrText xml:space="preserve"> PAGEREF _Toc159333381 \h </w:instrText>
        </w:r>
        <w:r>
          <w:rPr>
            <w:noProof/>
            <w:webHidden/>
          </w:rPr>
        </w:r>
        <w:r>
          <w:rPr>
            <w:noProof/>
            <w:webHidden/>
          </w:rPr>
          <w:fldChar w:fldCharType="separate"/>
        </w:r>
        <w:r w:rsidR="005C382D">
          <w:rPr>
            <w:noProof/>
            <w:webHidden/>
          </w:rPr>
          <w:t>17</w:t>
        </w:r>
        <w:r>
          <w:rPr>
            <w:noProof/>
            <w:webHidden/>
          </w:rPr>
          <w:fldChar w:fldCharType="end"/>
        </w:r>
      </w:hyperlink>
    </w:p>
    <w:p w14:paraId="35FCB148" w14:textId="47665366"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2" w:history="1">
        <w:r w:rsidRPr="00CC3A15">
          <w:rPr>
            <w:rStyle w:val="Hyperlink"/>
            <w:noProof/>
          </w:rPr>
          <w:t>Figuur 13: Queue (Desktop)</w:t>
        </w:r>
        <w:r>
          <w:rPr>
            <w:noProof/>
            <w:webHidden/>
          </w:rPr>
          <w:tab/>
        </w:r>
        <w:r>
          <w:rPr>
            <w:noProof/>
            <w:webHidden/>
          </w:rPr>
          <w:fldChar w:fldCharType="begin"/>
        </w:r>
        <w:r>
          <w:rPr>
            <w:noProof/>
            <w:webHidden/>
          </w:rPr>
          <w:instrText xml:space="preserve"> PAGEREF _Toc159333382 \h </w:instrText>
        </w:r>
        <w:r>
          <w:rPr>
            <w:noProof/>
            <w:webHidden/>
          </w:rPr>
        </w:r>
        <w:r>
          <w:rPr>
            <w:noProof/>
            <w:webHidden/>
          </w:rPr>
          <w:fldChar w:fldCharType="separate"/>
        </w:r>
        <w:r w:rsidR="005C382D">
          <w:rPr>
            <w:noProof/>
            <w:webHidden/>
          </w:rPr>
          <w:t>19</w:t>
        </w:r>
        <w:r>
          <w:rPr>
            <w:noProof/>
            <w:webHidden/>
          </w:rPr>
          <w:fldChar w:fldCharType="end"/>
        </w:r>
      </w:hyperlink>
    </w:p>
    <w:p w14:paraId="3A29F617" w14:textId="2B4DAE21"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3" w:history="1">
        <w:r w:rsidRPr="00CC3A15">
          <w:rPr>
            <w:rStyle w:val="Hyperlink"/>
            <w:noProof/>
          </w:rPr>
          <w:t>Figuur 14: Queue (Mobile)</w:t>
        </w:r>
        <w:r>
          <w:rPr>
            <w:noProof/>
            <w:webHidden/>
          </w:rPr>
          <w:tab/>
        </w:r>
        <w:r>
          <w:rPr>
            <w:noProof/>
            <w:webHidden/>
          </w:rPr>
          <w:fldChar w:fldCharType="begin"/>
        </w:r>
        <w:r>
          <w:rPr>
            <w:noProof/>
            <w:webHidden/>
          </w:rPr>
          <w:instrText xml:space="preserve"> PAGEREF _Toc159333383 \h </w:instrText>
        </w:r>
        <w:r>
          <w:rPr>
            <w:noProof/>
            <w:webHidden/>
          </w:rPr>
        </w:r>
        <w:r>
          <w:rPr>
            <w:noProof/>
            <w:webHidden/>
          </w:rPr>
          <w:fldChar w:fldCharType="separate"/>
        </w:r>
        <w:r w:rsidR="005C382D">
          <w:rPr>
            <w:noProof/>
            <w:webHidden/>
          </w:rPr>
          <w:t>19</w:t>
        </w:r>
        <w:r>
          <w:rPr>
            <w:noProof/>
            <w:webHidden/>
          </w:rPr>
          <w:fldChar w:fldCharType="end"/>
        </w:r>
      </w:hyperlink>
    </w:p>
    <w:p w14:paraId="76D2AF83" w14:textId="3DFCED6C"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4" w:history="1">
        <w:r w:rsidRPr="00CC3A15">
          <w:rPr>
            <w:rStyle w:val="Hyperlink"/>
            <w:noProof/>
            <w:lang w:val="fr-BE"/>
          </w:rPr>
          <w:t>Figuur 15: Queue (Desktop)</w:t>
        </w:r>
        <w:r>
          <w:rPr>
            <w:noProof/>
            <w:webHidden/>
          </w:rPr>
          <w:tab/>
        </w:r>
        <w:r>
          <w:rPr>
            <w:noProof/>
            <w:webHidden/>
          </w:rPr>
          <w:fldChar w:fldCharType="begin"/>
        </w:r>
        <w:r>
          <w:rPr>
            <w:noProof/>
            <w:webHidden/>
          </w:rPr>
          <w:instrText xml:space="preserve"> PAGEREF _Toc159333384 \h </w:instrText>
        </w:r>
        <w:r>
          <w:rPr>
            <w:noProof/>
            <w:webHidden/>
          </w:rPr>
        </w:r>
        <w:r>
          <w:rPr>
            <w:noProof/>
            <w:webHidden/>
          </w:rPr>
          <w:fldChar w:fldCharType="separate"/>
        </w:r>
        <w:r w:rsidR="005C382D">
          <w:rPr>
            <w:noProof/>
            <w:webHidden/>
          </w:rPr>
          <w:t>20</w:t>
        </w:r>
        <w:r>
          <w:rPr>
            <w:noProof/>
            <w:webHidden/>
          </w:rPr>
          <w:fldChar w:fldCharType="end"/>
        </w:r>
      </w:hyperlink>
    </w:p>
    <w:p w14:paraId="0BA428A8" w14:textId="7F9A8C63"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5" w:history="1">
        <w:r w:rsidRPr="00CC3A15">
          <w:rPr>
            <w:rStyle w:val="Hyperlink"/>
            <w:noProof/>
            <w:lang w:val="fr-BE"/>
          </w:rPr>
          <w:t>Figuur 16: Queue (Mobile)</w:t>
        </w:r>
        <w:r>
          <w:rPr>
            <w:noProof/>
            <w:webHidden/>
          </w:rPr>
          <w:tab/>
        </w:r>
        <w:r>
          <w:rPr>
            <w:noProof/>
            <w:webHidden/>
          </w:rPr>
          <w:fldChar w:fldCharType="begin"/>
        </w:r>
        <w:r>
          <w:rPr>
            <w:noProof/>
            <w:webHidden/>
          </w:rPr>
          <w:instrText xml:space="preserve"> PAGEREF _Toc159333385 \h </w:instrText>
        </w:r>
        <w:r>
          <w:rPr>
            <w:noProof/>
            <w:webHidden/>
          </w:rPr>
        </w:r>
        <w:r>
          <w:rPr>
            <w:noProof/>
            <w:webHidden/>
          </w:rPr>
          <w:fldChar w:fldCharType="separate"/>
        </w:r>
        <w:r w:rsidR="005C382D">
          <w:rPr>
            <w:noProof/>
            <w:webHidden/>
          </w:rPr>
          <w:t>20</w:t>
        </w:r>
        <w:r>
          <w:rPr>
            <w:noProof/>
            <w:webHidden/>
          </w:rPr>
          <w:fldChar w:fldCharType="end"/>
        </w:r>
      </w:hyperlink>
    </w:p>
    <w:p w14:paraId="33B87672" w14:textId="531553E3"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6" w:history="1">
        <w:r w:rsidRPr="00CC3A15">
          <w:rPr>
            <w:rStyle w:val="Hyperlink"/>
            <w:noProof/>
            <w:lang w:val="fr-BE"/>
          </w:rPr>
          <w:t>Figuur 17: Queue (Desktop)</w:t>
        </w:r>
        <w:r>
          <w:rPr>
            <w:noProof/>
            <w:webHidden/>
          </w:rPr>
          <w:tab/>
        </w:r>
        <w:r>
          <w:rPr>
            <w:noProof/>
            <w:webHidden/>
          </w:rPr>
          <w:fldChar w:fldCharType="begin"/>
        </w:r>
        <w:r>
          <w:rPr>
            <w:noProof/>
            <w:webHidden/>
          </w:rPr>
          <w:instrText xml:space="preserve"> PAGEREF _Toc159333386 \h </w:instrText>
        </w:r>
        <w:r>
          <w:rPr>
            <w:noProof/>
            <w:webHidden/>
          </w:rPr>
        </w:r>
        <w:r>
          <w:rPr>
            <w:noProof/>
            <w:webHidden/>
          </w:rPr>
          <w:fldChar w:fldCharType="separate"/>
        </w:r>
        <w:r w:rsidR="005C382D">
          <w:rPr>
            <w:noProof/>
            <w:webHidden/>
          </w:rPr>
          <w:t>21</w:t>
        </w:r>
        <w:r>
          <w:rPr>
            <w:noProof/>
            <w:webHidden/>
          </w:rPr>
          <w:fldChar w:fldCharType="end"/>
        </w:r>
      </w:hyperlink>
    </w:p>
    <w:p w14:paraId="46A4BCD8" w14:textId="59C75419"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7" w:history="1">
        <w:r w:rsidRPr="00CC3A15">
          <w:rPr>
            <w:rStyle w:val="Hyperlink"/>
            <w:noProof/>
            <w:lang w:val="nl-NL"/>
          </w:rPr>
          <w:t>Figuur 18: Queue (Mobile)</w:t>
        </w:r>
        <w:r>
          <w:rPr>
            <w:noProof/>
            <w:webHidden/>
          </w:rPr>
          <w:tab/>
        </w:r>
        <w:r>
          <w:rPr>
            <w:noProof/>
            <w:webHidden/>
          </w:rPr>
          <w:fldChar w:fldCharType="begin"/>
        </w:r>
        <w:r>
          <w:rPr>
            <w:noProof/>
            <w:webHidden/>
          </w:rPr>
          <w:instrText xml:space="preserve"> PAGEREF _Toc159333387 \h </w:instrText>
        </w:r>
        <w:r>
          <w:rPr>
            <w:noProof/>
            <w:webHidden/>
          </w:rPr>
        </w:r>
        <w:r>
          <w:rPr>
            <w:noProof/>
            <w:webHidden/>
          </w:rPr>
          <w:fldChar w:fldCharType="separate"/>
        </w:r>
        <w:r w:rsidR="005C382D">
          <w:rPr>
            <w:noProof/>
            <w:webHidden/>
          </w:rPr>
          <w:t>21</w:t>
        </w:r>
        <w:r>
          <w:rPr>
            <w:noProof/>
            <w:webHidden/>
          </w:rPr>
          <w:fldChar w:fldCharType="end"/>
        </w:r>
      </w:hyperlink>
    </w:p>
    <w:p w14:paraId="38ED849C" w14:textId="3B1E0675"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8" w:history="1">
        <w:r w:rsidRPr="00CC3A15">
          <w:rPr>
            <w:rStyle w:val="Hyperlink"/>
            <w:noProof/>
          </w:rPr>
          <w:t>Figuur 19: Chat (Desktop)</w:t>
        </w:r>
        <w:r>
          <w:rPr>
            <w:noProof/>
            <w:webHidden/>
          </w:rPr>
          <w:tab/>
        </w:r>
        <w:r>
          <w:rPr>
            <w:noProof/>
            <w:webHidden/>
          </w:rPr>
          <w:fldChar w:fldCharType="begin"/>
        </w:r>
        <w:r>
          <w:rPr>
            <w:noProof/>
            <w:webHidden/>
          </w:rPr>
          <w:instrText xml:space="preserve"> PAGEREF _Toc159333388 \h </w:instrText>
        </w:r>
        <w:r>
          <w:rPr>
            <w:noProof/>
            <w:webHidden/>
          </w:rPr>
        </w:r>
        <w:r>
          <w:rPr>
            <w:noProof/>
            <w:webHidden/>
          </w:rPr>
          <w:fldChar w:fldCharType="separate"/>
        </w:r>
        <w:r w:rsidR="005C382D">
          <w:rPr>
            <w:noProof/>
            <w:webHidden/>
          </w:rPr>
          <w:t>24</w:t>
        </w:r>
        <w:r>
          <w:rPr>
            <w:noProof/>
            <w:webHidden/>
          </w:rPr>
          <w:fldChar w:fldCharType="end"/>
        </w:r>
      </w:hyperlink>
    </w:p>
    <w:p w14:paraId="0B051BDB" w14:textId="044EED10"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89" w:history="1">
        <w:r w:rsidRPr="00CC3A15">
          <w:rPr>
            <w:rStyle w:val="Hyperlink"/>
            <w:noProof/>
          </w:rPr>
          <w:t>Figuur 20: Chat (Mobile)</w:t>
        </w:r>
        <w:r>
          <w:rPr>
            <w:noProof/>
            <w:webHidden/>
          </w:rPr>
          <w:tab/>
        </w:r>
        <w:r>
          <w:rPr>
            <w:noProof/>
            <w:webHidden/>
          </w:rPr>
          <w:fldChar w:fldCharType="begin"/>
        </w:r>
        <w:r>
          <w:rPr>
            <w:noProof/>
            <w:webHidden/>
          </w:rPr>
          <w:instrText xml:space="preserve"> PAGEREF _Toc159333389 \h </w:instrText>
        </w:r>
        <w:r>
          <w:rPr>
            <w:noProof/>
            <w:webHidden/>
          </w:rPr>
        </w:r>
        <w:r>
          <w:rPr>
            <w:noProof/>
            <w:webHidden/>
          </w:rPr>
          <w:fldChar w:fldCharType="separate"/>
        </w:r>
        <w:r w:rsidR="005C382D">
          <w:rPr>
            <w:noProof/>
            <w:webHidden/>
          </w:rPr>
          <w:t>24</w:t>
        </w:r>
        <w:r>
          <w:rPr>
            <w:noProof/>
            <w:webHidden/>
          </w:rPr>
          <w:fldChar w:fldCharType="end"/>
        </w:r>
      </w:hyperlink>
    </w:p>
    <w:p w14:paraId="5E0A6976" w14:textId="25DC6256"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0" w:history="1">
        <w:r w:rsidRPr="00CC3A15">
          <w:rPr>
            <w:rStyle w:val="Hyperlink"/>
            <w:noProof/>
          </w:rPr>
          <w:t>Figuur 21: Knop om te reageren op een bericht (Desktop)</w:t>
        </w:r>
        <w:r>
          <w:rPr>
            <w:noProof/>
            <w:webHidden/>
          </w:rPr>
          <w:tab/>
        </w:r>
        <w:r>
          <w:rPr>
            <w:noProof/>
            <w:webHidden/>
          </w:rPr>
          <w:fldChar w:fldCharType="begin"/>
        </w:r>
        <w:r>
          <w:rPr>
            <w:noProof/>
            <w:webHidden/>
          </w:rPr>
          <w:instrText xml:space="preserve"> PAGEREF _Toc159333390 \h </w:instrText>
        </w:r>
        <w:r>
          <w:rPr>
            <w:noProof/>
            <w:webHidden/>
          </w:rPr>
        </w:r>
        <w:r>
          <w:rPr>
            <w:noProof/>
            <w:webHidden/>
          </w:rPr>
          <w:fldChar w:fldCharType="separate"/>
        </w:r>
        <w:r w:rsidR="005C382D">
          <w:rPr>
            <w:noProof/>
            <w:webHidden/>
          </w:rPr>
          <w:t>25</w:t>
        </w:r>
        <w:r>
          <w:rPr>
            <w:noProof/>
            <w:webHidden/>
          </w:rPr>
          <w:fldChar w:fldCharType="end"/>
        </w:r>
      </w:hyperlink>
    </w:p>
    <w:p w14:paraId="507CC9F4" w14:textId="4CA4CE4F"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1" w:history="1">
        <w:r w:rsidRPr="00CC3A15">
          <w:rPr>
            <w:rStyle w:val="Hyperlink"/>
            <w:noProof/>
          </w:rPr>
          <w:t>Figuur 22: Reageren op een bericht (Mobile)</w:t>
        </w:r>
        <w:r>
          <w:rPr>
            <w:noProof/>
            <w:webHidden/>
          </w:rPr>
          <w:tab/>
        </w:r>
        <w:r>
          <w:rPr>
            <w:noProof/>
            <w:webHidden/>
          </w:rPr>
          <w:fldChar w:fldCharType="begin"/>
        </w:r>
        <w:r>
          <w:rPr>
            <w:noProof/>
            <w:webHidden/>
          </w:rPr>
          <w:instrText xml:space="preserve"> PAGEREF _Toc159333391 \h </w:instrText>
        </w:r>
        <w:r>
          <w:rPr>
            <w:noProof/>
            <w:webHidden/>
          </w:rPr>
        </w:r>
        <w:r>
          <w:rPr>
            <w:noProof/>
            <w:webHidden/>
          </w:rPr>
          <w:fldChar w:fldCharType="separate"/>
        </w:r>
        <w:r w:rsidR="005C382D">
          <w:rPr>
            <w:noProof/>
            <w:webHidden/>
          </w:rPr>
          <w:t>25</w:t>
        </w:r>
        <w:r>
          <w:rPr>
            <w:noProof/>
            <w:webHidden/>
          </w:rPr>
          <w:fldChar w:fldCharType="end"/>
        </w:r>
      </w:hyperlink>
    </w:p>
    <w:p w14:paraId="5E5C79AB" w14:textId="27BDF8EE"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2" w:history="1">
        <w:r w:rsidRPr="00CC3A15">
          <w:rPr>
            <w:rStyle w:val="Hyperlink"/>
            <w:noProof/>
          </w:rPr>
          <w:t>Figuur 23: Reactie op een bericht (Mobile)</w:t>
        </w:r>
        <w:r>
          <w:rPr>
            <w:noProof/>
            <w:webHidden/>
          </w:rPr>
          <w:tab/>
        </w:r>
        <w:r>
          <w:rPr>
            <w:noProof/>
            <w:webHidden/>
          </w:rPr>
          <w:fldChar w:fldCharType="begin"/>
        </w:r>
        <w:r>
          <w:rPr>
            <w:noProof/>
            <w:webHidden/>
          </w:rPr>
          <w:instrText xml:space="preserve"> PAGEREF _Toc159333392 \h </w:instrText>
        </w:r>
        <w:r>
          <w:rPr>
            <w:noProof/>
            <w:webHidden/>
          </w:rPr>
        </w:r>
        <w:r>
          <w:rPr>
            <w:noProof/>
            <w:webHidden/>
          </w:rPr>
          <w:fldChar w:fldCharType="separate"/>
        </w:r>
        <w:r w:rsidR="005C382D">
          <w:rPr>
            <w:noProof/>
            <w:webHidden/>
          </w:rPr>
          <w:t>26</w:t>
        </w:r>
        <w:r>
          <w:rPr>
            <w:noProof/>
            <w:webHidden/>
          </w:rPr>
          <w:fldChar w:fldCharType="end"/>
        </w:r>
      </w:hyperlink>
    </w:p>
    <w:p w14:paraId="1CB481C5" w14:textId="271DBADC"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3" w:history="1">
        <w:r w:rsidRPr="00CC3A15">
          <w:rPr>
            <w:rStyle w:val="Hyperlink"/>
            <w:noProof/>
          </w:rPr>
          <w:t>Figuur 24: Confirmatie voor verzoek om te veranderen van plaats in queue (Mobile)</w:t>
        </w:r>
        <w:r>
          <w:rPr>
            <w:noProof/>
            <w:webHidden/>
          </w:rPr>
          <w:tab/>
        </w:r>
        <w:r>
          <w:rPr>
            <w:noProof/>
            <w:webHidden/>
          </w:rPr>
          <w:fldChar w:fldCharType="begin"/>
        </w:r>
        <w:r>
          <w:rPr>
            <w:noProof/>
            <w:webHidden/>
          </w:rPr>
          <w:instrText xml:space="preserve"> PAGEREF _Toc159333393 \h </w:instrText>
        </w:r>
        <w:r>
          <w:rPr>
            <w:noProof/>
            <w:webHidden/>
          </w:rPr>
        </w:r>
        <w:r>
          <w:rPr>
            <w:noProof/>
            <w:webHidden/>
          </w:rPr>
          <w:fldChar w:fldCharType="separate"/>
        </w:r>
        <w:r w:rsidR="005C382D">
          <w:rPr>
            <w:noProof/>
            <w:webHidden/>
          </w:rPr>
          <w:t>26</w:t>
        </w:r>
        <w:r>
          <w:rPr>
            <w:noProof/>
            <w:webHidden/>
          </w:rPr>
          <w:fldChar w:fldCharType="end"/>
        </w:r>
      </w:hyperlink>
    </w:p>
    <w:p w14:paraId="53E32494" w14:textId="33C660CF"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4" w:history="1">
        <w:r w:rsidRPr="00CC3A15">
          <w:rPr>
            <w:rStyle w:val="Hyperlink"/>
            <w:noProof/>
          </w:rPr>
          <w:t>Figuur 25: Verzoek om te veranderen van plaats in queue (Mobile)</w:t>
        </w:r>
        <w:r>
          <w:rPr>
            <w:noProof/>
            <w:webHidden/>
          </w:rPr>
          <w:tab/>
        </w:r>
        <w:r>
          <w:rPr>
            <w:noProof/>
            <w:webHidden/>
          </w:rPr>
          <w:fldChar w:fldCharType="begin"/>
        </w:r>
        <w:r>
          <w:rPr>
            <w:noProof/>
            <w:webHidden/>
          </w:rPr>
          <w:instrText xml:space="preserve"> PAGEREF _Toc159333394 \h </w:instrText>
        </w:r>
        <w:r>
          <w:rPr>
            <w:noProof/>
            <w:webHidden/>
          </w:rPr>
        </w:r>
        <w:r>
          <w:rPr>
            <w:noProof/>
            <w:webHidden/>
          </w:rPr>
          <w:fldChar w:fldCharType="separate"/>
        </w:r>
        <w:r w:rsidR="005C382D">
          <w:rPr>
            <w:noProof/>
            <w:webHidden/>
          </w:rPr>
          <w:t>27</w:t>
        </w:r>
        <w:r>
          <w:rPr>
            <w:noProof/>
            <w:webHidden/>
          </w:rPr>
          <w:fldChar w:fldCharType="end"/>
        </w:r>
      </w:hyperlink>
    </w:p>
    <w:p w14:paraId="4BFF1C94" w14:textId="38A2B557"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5" w:history="1">
        <w:r w:rsidRPr="00CC3A15">
          <w:rPr>
            <w:rStyle w:val="Hyperlink"/>
            <w:noProof/>
          </w:rPr>
          <w:t>Figuur 26: Afgewezen verzoek (Mobile)</w:t>
        </w:r>
        <w:r>
          <w:rPr>
            <w:noProof/>
            <w:webHidden/>
          </w:rPr>
          <w:tab/>
        </w:r>
        <w:r>
          <w:rPr>
            <w:noProof/>
            <w:webHidden/>
          </w:rPr>
          <w:fldChar w:fldCharType="begin"/>
        </w:r>
        <w:r>
          <w:rPr>
            <w:noProof/>
            <w:webHidden/>
          </w:rPr>
          <w:instrText xml:space="preserve"> PAGEREF _Toc159333395 \h </w:instrText>
        </w:r>
        <w:r>
          <w:rPr>
            <w:noProof/>
            <w:webHidden/>
          </w:rPr>
        </w:r>
        <w:r>
          <w:rPr>
            <w:noProof/>
            <w:webHidden/>
          </w:rPr>
          <w:fldChar w:fldCharType="separate"/>
        </w:r>
        <w:r w:rsidR="005C382D">
          <w:rPr>
            <w:noProof/>
            <w:webHidden/>
          </w:rPr>
          <w:t>27</w:t>
        </w:r>
        <w:r>
          <w:rPr>
            <w:noProof/>
            <w:webHidden/>
          </w:rPr>
          <w:fldChar w:fldCharType="end"/>
        </w:r>
      </w:hyperlink>
    </w:p>
    <w:p w14:paraId="14F8394D" w14:textId="6CB8452C"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6" w:history="1">
        <w:r w:rsidRPr="00CC3A15">
          <w:rPr>
            <w:rStyle w:val="Hyperlink"/>
            <w:noProof/>
          </w:rPr>
          <w:t>Figuur 27: Geaccepteerd verzoek (Mobile)</w:t>
        </w:r>
        <w:r>
          <w:rPr>
            <w:noProof/>
            <w:webHidden/>
          </w:rPr>
          <w:tab/>
        </w:r>
        <w:r>
          <w:rPr>
            <w:noProof/>
            <w:webHidden/>
          </w:rPr>
          <w:fldChar w:fldCharType="begin"/>
        </w:r>
        <w:r>
          <w:rPr>
            <w:noProof/>
            <w:webHidden/>
          </w:rPr>
          <w:instrText xml:space="preserve"> PAGEREF _Toc159333396 \h </w:instrText>
        </w:r>
        <w:r>
          <w:rPr>
            <w:noProof/>
            <w:webHidden/>
          </w:rPr>
        </w:r>
        <w:r>
          <w:rPr>
            <w:noProof/>
            <w:webHidden/>
          </w:rPr>
          <w:fldChar w:fldCharType="separate"/>
        </w:r>
        <w:r w:rsidR="005C382D">
          <w:rPr>
            <w:noProof/>
            <w:webHidden/>
          </w:rPr>
          <w:t>28</w:t>
        </w:r>
        <w:r>
          <w:rPr>
            <w:noProof/>
            <w:webHidden/>
          </w:rPr>
          <w:fldChar w:fldCharType="end"/>
        </w:r>
      </w:hyperlink>
    </w:p>
    <w:p w14:paraId="11BB0928" w14:textId="38BE1216"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7" w:history="1">
        <w:r w:rsidRPr="00CC3A15">
          <w:rPr>
            <w:rStyle w:val="Hyperlink"/>
            <w:noProof/>
          </w:rPr>
          <w:t>Figuur 28: Reageren op verzoek (Mobile)</w:t>
        </w:r>
        <w:r>
          <w:rPr>
            <w:noProof/>
            <w:webHidden/>
          </w:rPr>
          <w:tab/>
        </w:r>
        <w:r>
          <w:rPr>
            <w:noProof/>
            <w:webHidden/>
          </w:rPr>
          <w:fldChar w:fldCharType="begin"/>
        </w:r>
        <w:r>
          <w:rPr>
            <w:noProof/>
            <w:webHidden/>
          </w:rPr>
          <w:instrText xml:space="preserve"> PAGEREF _Toc159333397 \h </w:instrText>
        </w:r>
        <w:r>
          <w:rPr>
            <w:noProof/>
            <w:webHidden/>
          </w:rPr>
        </w:r>
        <w:r>
          <w:rPr>
            <w:noProof/>
            <w:webHidden/>
          </w:rPr>
          <w:fldChar w:fldCharType="separate"/>
        </w:r>
        <w:r w:rsidR="005C382D">
          <w:rPr>
            <w:noProof/>
            <w:webHidden/>
          </w:rPr>
          <w:t>28</w:t>
        </w:r>
        <w:r>
          <w:rPr>
            <w:noProof/>
            <w:webHidden/>
          </w:rPr>
          <w:fldChar w:fldCharType="end"/>
        </w:r>
      </w:hyperlink>
    </w:p>
    <w:p w14:paraId="4F5AF043" w14:textId="23EBD19B"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8" w:history="1">
        <w:r w:rsidRPr="00CC3A15">
          <w:rPr>
            <w:rStyle w:val="Hyperlink"/>
            <w:noProof/>
          </w:rPr>
          <w:t>Figuur 29: Reageren op verzoek (Mobile)</w:t>
        </w:r>
        <w:r>
          <w:rPr>
            <w:noProof/>
            <w:webHidden/>
          </w:rPr>
          <w:tab/>
        </w:r>
        <w:r>
          <w:rPr>
            <w:noProof/>
            <w:webHidden/>
          </w:rPr>
          <w:fldChar w:fldCharType="begin"/>
        </w:r>
        <w:r>
          <w:rPr>
            <w:noProof/>
            <w:webHidden/>
          </w:rPr>
          <w:instrText xml:space="preserve"> PAGEREF _Toc159333398 \h </w:instrText>
        </w:r>
        <w:r>
          <w:rPr>
            <w:noProof/>
            <w:webHidden/>
          </w:rPr>
        </w:r>
        <w:r>
          <w:rPr>
            <w:noProof/>
            <w:webHidden/>
          </w:rPr>
          <w:fldChar w:fldCharType="separate"/>
        </w:r>
        <w:r w:rsidR="005C382D">
          <w:rPr>
            <w:noProof/>
            <w:webHidden/>
          </w:rPr>
          <w:t>29</w:t>
        </w:r>
        <w:r>
          <w:rPr>
            <w:noProof/>
            <w:webHidden/>
          </w:rPr>
          <w:fldChar w:fldCharType="end"/>
        </w:r>
      </w:hyperlink>
    </w:p>
    <w:p w14:paraId="6EC02509" w14:textId="0A781012"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399" w:history="1">
        <w:r w:rsidRPr="00CC3A15">
          <w:rPr>
            <w:rStyle w:val="Hyperlink"/>
            <w:noProof/>
          </w:rPr>
          <w:t>Figuur 30: Bericht na het afwijzen of accepteren (Mobile)</w:t>
        </w:r>
        <w:r>
          <w:rPr>
            <w:noProof/>
            <w:webHidden/>
          </w:rPr>
          <w:tab/>
        </w:r>
        <w:r>
          <w:rPr>
            <w:noProof/>
            <w:webHidden/>
          </w:rPr>
          <w:fldChar w:fldCharType="begin"/>
        </w:r>
        <w:r>
          <w:rPr>
            <w:noProof/>
            <w:webHidden/>
          </w:rPr>
          <w:instrText xml:space="preserve"> PAGEREF _Toc159333399 \h </w:instrText>
        </w:r>
        <w:r>
          <w:rPr>
            <w:noProof/>
            <w:webHidden/>
          </w:rPr>
        </w:r>
        <w:r>
          <w:rPr>
            <w:noProof/>
            <w:webHidden/>
          </w:rPr>
          <w:fldChar w:fldCharType="separate"/>
        </w:r>
        <w:r w:rsidR="005C382D">
          <w:rPr>
            <w:noProof/>
            <w:webHidden/>
          </w:rPr>
          <w:t>29</w:t>
        </w:r>
        <w:r>
          <w:rPr>
            <w:noProof/>
            <w:webHidden/>
          </w:rPr>
          <w:fldChar w:fldCharType="end"/>
        </w:r>
      </w:hyperlink>
    </w:p>
    <w:p w14:paraId="5C59BD48" w14:textId="07DAA6BA"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400" w:history="1">
        <w:r w:rsidRPr="00CC3A15">
          <w:rPr>
            <w:rStyle w:val="Hyperlink"/>
            <w:noProof/>
          </w:rPr>
          <w:t>Figuur 31: Topologie</w:t>
        </w:r>
        <w:r>
          <w:rPr>
            <w:noProof/>
            <w:webHidden/>
          </w:rPr>
          <w:tab/>
        </w:r>
        <w:r>
          <w:rPr>
            <w:noProof/>
            <w:webHidden/>
          </w:rPr>
          <w:fldChar w:fldCharType="begin"/>
        </w:r>
        <w:r>
          <w:rPr>
            <w:noProof/>
            <w:webHidden/>
          </w:rPr>
          <w:instrText xml:space="preserve"> PAGEREF _Toc159333400 \h </w:instrText>
        </w:r>
        <w:r>
          <w:rPr>
            <w:noProof/>
            <w:webHidden/>
          </w:rPr>
        </w:r>
        <w:r>
          <w:rPr>
            <w:noProof/>
            <w:webHidden/>
          </w:rPr>
          <w:fldChar w:fldCharType="separate"/>
        </w:r>
        <w:r w:rsidR="005C382D">
          <w:rPr>
            <w:noProof/>
            <w:webHidden/>
          </w:rPr>
          <w:t>32</w:t>
        </w:r>
        <w:r>
          <w:rPr>
            <w:noProof/>
            <w:webHidden/>
          </w:rPr>
          <w:fldChar w:fldCharType="end"/>
        </w:r>
      </w:hyperlink>
    </w:p>
    <w:p w14:paraId="79BF6C76" w14:textId="7239BF9D"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401" w:history="1">
        <w:r w:rsidRPr="00CC3A15">
          <w:rPr>
            <w:rStyle w:val="Hyperlink"/>
            <w:noProof/>
          </w:rPr>
          <w:t>Figuur 32: pipeline flow</w:t>
        </w:r>
        <w:r>
          <w:rPr>
            <w:noProof/>
            <w:webHidden/>
          </w:rPr>
          <w:tab/>
        </w:r>
        <w:r>
          <w:rPr>
            <w:noProof/>
            <w:webHidden/>
          </w:rPr>
          <w:fldChar w:fldCharType="begin"/>
        </w:r>
        <w:r>
          <w:rPr>
            <w:noProof/>
            <w:webHidden/>
          </w:rPr>
          <w:instrText xml:space="preserve"> PAGEREF _Toc159333401 \h </w:instrText>
        </w:r>
        <w:r>
          <w:rPr>
            <w:noProof/>
            <w:webHidden/>
          </w:rPr>
        </w:r>
        <w:r>
          <w:rPr>
            <w:noProof/>
            <w:webHidden/>
          </w:rPr>
          <w:fldChar w:fldCharType="separate"/>
        </w:r>
        <w:r w:rsidR="005C382D">
          <w:rPr>
            <w:noProof/>
            <w:webHidden/>
          </w:rPr>
          <w:t>35</w:t>
        </w:r>
        <w:r>
          <w:rPr>
            <w:noProof/>
            <w:webHidden/>
          </w:rPr>
          <w:fldChar w:fldCharType="end"/>
        </w:r>
      </w:hyperlink>
    </w:p>
    <w:p w14:paraId="3FB0EDFE" w14:textId="313B6BE6"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402" w:history="1">
        <w:r w:rsidRPr="00CC3A15">
          <w:rPr>
            <w:rStyle w:val="Hyperlink"/>
            <w:noProof/>
          </w:rPr>
          <w:t>Figuur 33: Discord notifications</w:t>
        </w:r>
        <w:r>
          <w:rPr>
            <w:noProof/>
            <w:webHidden/>
          </w:rPr>
          <w:tab/>
        </w:r>
        <w:r>
          <w:rPr>
            <w:noProof/>
            <w:webHidden/>
          </w:rPr>
          <w:fldChar w:fldCharType="begin"/>
        </w:r>
        <w:r>
          <w:rPr>
            <w:noProof/>
            <w:webHidden/>
          </w:rPr>
          <w:instrText xml:space="preserve"> PAGEREF _Toc159333402 \h </w:instrText>
        </w:r>
        <w:r>
          <w:rPr>
            <w:noProof/>
            <w:webHidden/>
          </w:rPr>
        </w:r>
        <w:r>
          <w:rPr>
            <w:noProof/>
            <w:webHidden/>
          </w:rPr>
          <w:fldChar w:fldCharType="separate"/>
        </w:r>
        <w:r w:rsidR="005C382D">
          <w:rPr>
            <w:noProof/>
            <w:webHidden/>
          </w:rPr>
          <w:t>35</w:t>
        </w:r>
        <w:r>
          <w:rPr>
            <w:noProof/>
            <w:webHidden/>
          </w:rPr>
          <w:fldChar w:fldCharType="end"/>
        </w:r>
      </w:hyperlink>
    </w:p>
    <w:p w14:paraId="01A6FE52" w14:textId="5840EF2B" w:rsidR="004A29F4" w:rsidRDefault="004A29F4">
      <w:pPr>
        <w:pStyle w:val="Lijstmetafbeeldingen"/>
        <w:tabs>
          <w:tab w:val="right" w:leader="dot" w:pos="8154"/>
        </w:tabs>
        <w:rPr>
          <w:rFonts w:asciiTheme="minorHAnsi" w:eastAsiaTheme="minorEastAsia" w:hAnsiTheme="minorHAnsi" w:cstheme="minorBidi"/>
          <w:noProof/>
          <w:kern w:val="2"/>
          <w:sz w:val="24"/>
          <w:szCs w:val="24"/>
          <w:lang w:val="en-US" w:eastAsia="en-US"/>
          <w14:ligatures w14:val="standardContextual"/>
        </w:rPr>
      </w:pPr>
      <w:hyperlink w:anchor="_Toc159333403" w:history="1">
        <w:r w:rsidRPr="00CC3A15">
          <w:rPr>
            <w:rStyle w:val="Hyperlink"/>
            <w:noProof/>
          </w:rPr>
          <w:t>Figuur 34: IOT schema</w:t>
        </w:r>
        <w:r>
          <w:rPr>
            <w:noProof/>
            <w:webHidden/>
          </w:rPr>
          <w:tab/>
        </w:r>
        <w:r>
          <w:rPr>
            <w:noProof/>
            <w:webHidden/>
          </w:rPr>
          <w:fldChar w:fldCharType="begin"/>
        </w:r>
        <w:r>
          <w:rPr>
            <w:noProof/>
            <w:webHidden/>
          </w:rPr>
          <w:instrText xml:space="preserve"> PAGEREF _Toc159333403 \h </w:instrText>
        </w:r>
        <w:r>
          <w:rPr>
            <w:noProof/>
            <w:webHidden/>
          </w:rPr>
        </w:r>
        <w:r>
          <w:rPr>
            <w:noProof/>
            <w:webHidden/>
          </w:rPr>
          <w:fldChar w:fldCharType="separate"/>
        </w:r>
        <w:r w:rsidR="005C382D">
          <w:rPr>
            <w:noProof/>
            <w:webHidden/>
          </w:rPr>
          <w:t>40</w:t>
        </w:r>
        <w:r>
          <w:rPr>
            <w:noProof/>
            <w:webHidden/>
          </w:rPr>
          <w:fldChar w:fldCharType="end"/>
        </w:r>
      </w:hyperlink>
    </w:p>
    <w:p w14:paraId="78D2571A" w14:textId="7E77497B" w:rsidR="730F6EC9" w:rsidRDefault="004A29F4" w:rsidP="7B5D5F28">
      <w:r>
        <w:fldChar w:fldCharType="end"/>
      </w:r>
    </w:p>
    <w:p w14:paraId="6E5FA83E" w14:textId="77777777" w:rsidR="00937A42" w:rsidRDefault="00937A42" w:rsidP="7B5D5F28"/>
    <w:p w14:paraId="5D9AA6C5" w14:textId="77777777" w:rsidR="00937A42" w:rsidRDefault="00937A42" w:rsidP="7B5D5F28"/>
    <w:p w14:paraId="4A194EFE" w14:textId="77777777" w:rsidR="00937A42" w:rsidRDefault="00937A42" w:rsidP="7B5D5F28"/>
    <w:p w14:paraId="1C8C2A02" w14:textId="77777777" w:rsidR="00937A42" w:rsidRDefault="00937A42" w:rsidP="7B5D5F28"/>
    <w:p w14:paraId="193E26A8" w14:textId="77777777" w:rsidR="00937A42" w:rsidRDefault="00937A42" w:rsidP="7B5D5F28"/>
    <w:p w14:paraId="2971AF8F" w14:textId="77777777" w:rsidR="00937A42" w:rsidRDefault="00937A42" w:rsidP="7B5D5F28"/>
    <w:p w14:paraId="12D5A307" w14:textId="77777777" w:rsidR="00937A42" w:rsidRDefault="00937A42" w:rsidP="7B5D5F28"/>
    <w:p w14:paraId="19FF2839" w14:textId="77777777" w:rsidR="00937A42" w:rsidRDefault="00937A42" w:rsidP="7B5D5F28"/>
    <w:p w14:paraId="3D6A4D64" w14:textId="77777777" w:rsidR="00937A42" w:rsidRDefault="00937A42" w:rsidP="7B5D5F28"/>
    <w:p w14:paraId="39FED06B" w14:textId="77777777" w:rsidR="00937A42" w:rsidRDefault="00937A42" w:rsidP="7B5D5F28"/>
    <w:p w14:paraId="1507967C" w14:textId="77777777" w:rsidR="00937A42" w:rsidRDefault="00937A42" w:rsidP="7B5D5F28"/>
    <w:p w14:paraId="21E94875" w14:textId="77777777" w:rsidR="00937A42" w:rsidRDefault="00937A42" w:rsidP="7B5D5F28"/>
    <w:p w14:paraId="04DC9EE0" w14:textId="77777777" w:rsidR="00937A42" w:rsidRDefault="00937A42" w:rsidP="7B5D5F28"/>
    <w:p w14:paraId="6E063273" w14:textId="77777777" w:rsidR="00937A42" w:rsidRDefault="00937A42" w:rsidP="7B5D5F28"/>
    <w:p w14:paraId="33D9F566" w14:textId="77777777" w:rsidR="00937A42" w:rsidRDefault="00937A42" w:rsidP="7B5D5F28"/>
    <w:p w14:paraId="0C7B999C" w14:textId="77777777" w:rsidR="00937A42" w:rsidRDefault="00937A42" w:rsidP="7B5D5F28"/>
    <w:p w14:paraId="04D8777B" w14:textId="77777777" w:rsidR="00937A42" w:rsidRDefault="00937A42" w:rsidP="7B5D5F28"/>
    <w:p w14:paraId="7DD9A18F" w14:textId="77777777" w:rsidR="00937A42" w:rsidRDefault="00937A42" w:rsidP="7B5D5F28"/>
    <w:p w14:paraId="07A4C9FE" w14:textId="77777777" w:rsidR="00937A42" w:rsidRDefault="00937A42" w:rsidP="00937A42">
      <w:pPr>
        <w:pStyle w:val="Kop1"/>
      </w:pPr>
      <w:bookmarkStart w:id="1" w:name="_Toc159333423"/>
      <w:r>
        <w:lastRenderedPageBreak/>
        <w:t>INLEIDING</w:t>
      </w:r>
      <w:bookmarkEnd w:id="1"/>
    </w:p>
    <w:p w14:paraId="57E5CB12" w14:textId="77777777" w:rsidR="00937A42" w:rsidRDefault="00937A42" w:rsidP="00937A42">
      <w:r>
        <w:t>We kregen de opdracht van Elision in Hasselt om de manier waarop zij hun oplaadpalen gebruiken te optimaliseren door middel van een app.</w:t>
      </w:r>
    </w:p>
    <w:p w14:paraId="25AC5B6A" w14:textId="77777777" w:rsidR="00937A42" w:rsidRDefault="00937A42" w:rsidP="00937A42">
      <w:r>
        <w:t>In dit document gaan wij toelichten hoe de app eruit zal zien en hoe deze zal functioneren.</w:t>
      </w:r>
    </w:p>
    <w:p w14:paraId="603BBE3C" w14:textId="77777777" w:rsidR="00937A42" w:rsidRDefault="00937A42" w:rsidP="00937A42"/>
    <w:p w14:paraId="6EFDDDA2" w14:textId="77777777" w:rsidR="00937A42" w:rsidRDefault="00937A42" w:rsidP="00E3470A">
      <w:pPr>
        <w:pStyle w:val="Kop1"/>
      </w:pPr>
      <w:bookmarkStart w:id="2" w:name="_Toc159333424"/>
      <w:r>
        <w:lastRenderedPageBreak/>
        <w:t>WAT WORDT ER VERWACHT</w:t>
      </w:r>
      <w:bookmarkEnd w:id="2"/>
    </w:p>
    <w:p w14:paraId="1C2C87E4" w14:textId="77777777" w:rsidR="00937A42" w:rsidRDefault="00937A42" w:rsidP="00937A42">
      <w:r>
        <w:t>Het probleem op de Corda campus is dat er te weinig oplaadpalen zijn voor het aantal werknemers en dat mensen hun auto aan de laadpalen laten staan ook al is hun auto volledig opgeladen.</w:t>
      </w:r>
    </w:p>
    <w:p w14:paraId="7365E900" w14:textId="77777777" w:rsidR="00937A42" w:rsidRDefault="00937A42" w:rsidP="00937A42">
      <w:r>
        <w:t>Ze hebben ons de opdracht gegeven om een app te maken waarbij mensen die willen opladen zichzelf in de wachtrij kunnen zetten en een melding/berichtje krijgen op het moment dat er een laadpaal vrijkomt.</w:t>
      </w:r>
    </w:p>
    <w:p w14:paraId="27A8A787" w14:textId="77777777" w:rsidR="00937A42" w:rsidRDefault="00937A42" w:rsidP="00937A42"/>
    <w:p w14:paraId="0C2FA9B5" w14:textId="77777777" w:rsidR="00937A42" w:rsidRDefault="00937A42" w:rsidP="00E3470A">
      <w:pPr>
        <w:pStyle w:val="Kop1"/>
      </w:pPr>
      <w:bookmarkStart w:id="3" w:name="_Toc159333425"/>
      <w:r>
        <w:lastRenderedPageBreak/>
        <w:t>APP</w:t>
      </w:r>
      <w:bookmarkEnd w:id="3"/>
    </w:p>
    <w:p w14:paraId="1B8E390E" w14:textId="77777777" w:rsidR="00937A42" w:rsidRDefault="00937A42" w:rsidP="00E3470A">
      <w:pPr>
        <w:pStyle w:val="Kop2"/>
      </w:pPr>
      <w:bookmarkStart w:id="4" w:name="_Toc159333426"/>
      <w:r>
        <w:t>Pagina’s</w:t>
      </w:r>
      <w:bookmarkEnd w:id="4"/>
    </w:p>
    <w:p w14:paraId="20926C5E" w14:textId="77777777" w:rsidR="00E3470A" w:rsidRDefault="00937A42" w:rsidP="00937A42">
      <w:r>
        <w:t>Hier worden de verschillende pagina’s beschreven. Eerst wordt het design op zowel mobile als PC getoond. Vervolgens wordt elke component van de pagina individueel besproken.</w:t>
      </w:r>
    </w:p>
    <w:p w14:paraId="500DCEFF" w14:textId="2C541A9B" w:rsidR="00937A42" w:rsidRDefault="00937A42" w:rsidP="00E3470A">
      <w:pPr>
        <w:pStyle w:val="Kop3"/>
      </w:pPr>
      <w:bookmarkStart w:id="5" w:name="_Toc159333427"/>
      <w:r>
        <w:t>Welcome</w:t>
      </w:r>
      <w:bookmarkEnd w:id="5"/>
    </w:p>
    <w:p w14:paraId="4D32F247" w14:textId="77777777" w:rsidR="001113C5" w:rsidRDefault="00937A42" w:rsidP="001113C5">
      <w:pPr>
        <w:keepNext/>
      </w:pPr>
      <w:r>
        <w:t xml:space="preserve"> </w:t>
      </w:r>
      <w:r w:rsidR="00E3470A">
        <w:rPr>
          <w:noProof/>
        </w:rPr>
        <w:drawing>
          <wp:inline distT="0" distB="0" distL="0" distR="0" wp14:anchorId="39D8B08F" wp14:editId="5903AB12">
            <wp:extent cx="5706533" cy="3209925"/>
            <wp:effectExtent l="0" t="0" r="8890" b="0"/>
            <wp:docPr id="115005939" name="Picture 1150059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5939" name="Picture 11500593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09630" cy="3211667"/>
                    </a:xfrm>
                    <a:prstGeom prst="rect">
                      <a:avLst/>
                    </a:prstGeom>
                  </pic:spPr>
                </pic:pic>
              </a:graphicData>
            </a:graphic>
          </wp:inline>
        </w:drawing>
      </w:r>
    </w:p>
    <w:p w14:paraId="3CCADEFC" w14:textId="501B6C7A" w:rsidR="00937A42" w:rsidRDefault="001113C5" w:rsidP="001113C5">
      <w:pPr>
        <w:pStyle w:val="Bijschrift"/>
      </w:pPr>
      <w:bookmarkStart w:id="6" w:name="_Toc159260196"/>
      <w:bookmarkStart w:id="7" w:name="_Toc159312102"/>
      <w:bookmarkStart w:id="8" w:name="_Toc159333370"/>
      <w:r>
        <w:t xml:space="preserve">Figuur </w:t>
      </w:r>
      <w:fldSimple w:instr=" SEQ Figuur \* ARABIC ">
        <w:r w:rsidR="005C382D">
          <w:rPr>
            <w:noProof/>
          </w:rPr>
          <w:t>1</w:t>
        </w:r>
      </w:fldSimple>
      <w:r>
        <w:t>: Welcome (Desktop)</w:t>
      </w:r>
      <w:bookmarkEnd w:id="6"/>
      <w:bookmarkEnd w:id="7"/>
      <w:bookmarkEnd w:id="8"/>
    </w:p>
    <w:p w14:paraId="5BF45C30" w14:textId="77777777" w:rsidR="001113C5" w:rsidRDefault="001113C5" w:rsidP="001113C5"/>
    <w:p w14:paraId="2D618715" w14:textId="77777777" w:rsidR="001113C5" w:rsidRPr="001113C5" w:rsidRDefault="001113C5" w:rsidP="001113C5"/>
    <w:p w14:paraId="3B81694D" w14:textId="77777777" w:rsidR="001113C5" w:rsidRDefault="00E3470A" w:rsidP="001113C5">
      <w:pPr>
        <w:keepNext/>
      </w:pPr>
      <w:r>
        <w:rPr>
          <w:noProof/>
        </w:rPr>
        <w:lastRenderedPageBreak/>
        <w:drawing>
          <wp:inline distT="0" distB="0" distL="0" distR="0" wp14:anchorId="1BAA16BA" wp14:editId="36FE3732">
            <wp:extent cx="2019895" cy="3590925"/>
            <wp:effectExtent l="0" t="0" r="0" b="0"/>
            <wp:docPr id="1119982787" name="Picture 1119982787" descr="A sign up for a charging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82787" name="Picture 1119982787" descr="A sign up for a charging st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22598" cy="3595730"/>
                    </a:xfrm>
                    <a:prstGeom prst="rect">
                      <a:avLst/>
                    </a:prstGeom>
                  </pic:spPr>
                </pic:pic>
              </a:graphicData>
            </a:graphic>
          </wp:inline>
        </w:drawing>
      </w:r>
    </w:p>
    <w:p w14:paraId="20D03799" w14:textId="1E96DBCC" w:rsidR="00937A42" w:rsidRDefault="001113C5" w:rsidP="001113C5">
      <w:pPr>
        <w:pStyle w:val="Bijschrift"/>
      </w:pPr>
      <w:bookmarkStart w:id="9" w:name="_Toc159260197"/>
      <w:bookmarkStart w:id="10" w:name="_Toc159312103"/>
      <w:bookmarkStart w:id="11" w:name="_Toc159333371"/>
      <w:r>
        <w:t xml:space="preserve">Figuur </w:t>
      </w:r>
      <w:fldSimple w:instr=" SEQ Figuur \* ARABIC ">
        <w:r w:rsidR="005C382D">
          <w:rPr>
            <w:noProof/>
          </w:rPr>
          <w:t>2</w:t>
        </w:r>
      </w:fldSimple>
      <w:r>
        <w:t>: Welcome</w:t>
      </w:r>
      <w:r w:rsidR="004C1243">
        <w:t xml:space="preserve"> </w:t>
      </w:r>
      <w:r>
        <w:t>(Mobile)</w:t>
      </w:r>
      <w:bookmarkEnd w:id="9"/>
      <w:bookmarkEnd w:id="10"/>
      <w:bookmarkEnd w:id="11"/>
    </w:p>
    <w:p w14:paraId="7F6EC961" w14:textId="77777777" w:rsidR="00937A42" w:rsidRDefault="00937A42" w:rsidP="00937A42"/>
    <w:p w14:paraId="735ADCE0" w14:textId="77777777" w:rsidR="00D555DE" w:rsidRDefault="00D555DE" w:rsidP="00D555DE">
      <w:pPr>
        <w:pStyle w:val="Kop4"/>
      </w:pPr>
      <w:r>
        <w:t xml:space="preserve">Sign in knop </w:t>
      </w:r>
    </w:p>
    <w:p w14:paraId="7FD8654C" w14:textId="77777777" w:rsidR="00D555DE" w:rsidRDefault="00D555DE" w:rsidP="00D555DE">
      <w:pPr>
        <w:pStyle w:val="Lijstalinea"/>
        <w:numPr>
          <w:ilvl w:val="0"/>
          <w:numId w:val="57"/>
        </w:numPr>
      </w:pPr>
      <w:r>
        <w:t xml:space="preserve">Doel: De gebruiker naar de sign in pagina brengen. </w:t>
      </w:r>
    </w:p>
    <w:p w14:paraId="2BB3126A" w14:textId="77777777" w:rsidR="00D555DE" w:rsidRDefault="00D555DE" w:rsidP="00D555DE">
      <w:pPr>
        <w:pStyle w:val="Lijstalinea"/>
        <w:numPr>
          <w:ilvl w:val="0"/>
          <w:numId w:val="57"/>
        </w:numPr>
      </w:pPr>
      <w:r>
        <w:t xml:space="preserve">On click: Herleid naar sign in pagina. </w:t>
      </w:r>
    </w:p>
    <w:p w14:paraId="0FD64573" w14:textId="77777777" w:rsidR="00D555DE" w:rsidRDefault="00D555DE" w:rsidP="00D555DE">
      <w:pPr>
        <w:pStyle w:val="Lijstalinea"/>
        <w:numPr>
          <w:ilvl w:val="0"/>
          <w:numId w:val="57"/>
        </w:numPr>
      </w:pPr>
      <w:r>
        <w:t xml:space="preserve">On hover: Toont hover state (enkel op desktop). </w:t>
      </w:r>
    </w:p>
    <w:p w14:paraId="2A33178F" w14:textId="77777777" w:rsidR="00D555DE" w:rsidRDefault="00D555DE" w:rsidP="00D555DE">
      <w:pPr>
        <w:pStyle w:val="Kop4"/>
      </w:pPr>
      <w:r>
        <w:t xml:space="preserve">Sign up knop </w:t>
      </w:r>
    </w:p>
    <w:p w14:paraId="051B8712" w14:textId="77777777" w:rsidR="00D555DE" w:rsidRDefault="00D555DE" w:rsidP="00D555DE">
      <w:pPr>
        <w:pStyle w:val="Lijstalinea"/>
        <w:numPr>
          <w:ilvl w:val="0"/>
          <w:numId w:val="58"/>
        </w:numPr>
      </w:pPr>
      <w:r>
        <w:t xml:space="preserve">Doel: De gebruiker naar de sign up pagina brengen. </w:t>
      </w:r>
    </w:p>
    <w:p w14:paraId="0C1960E9" w14:textId="77777777" w:rsidR="00D555DE" w:rsidRPr="00D555DE" w:rsidRDefault="00D555DE" w:rsidP="00D555DE">
      <w:pPr>
        <w:pStyle w:val="Lijstalinea"/>
        <w:numPr>
          <w:ilvl w:val="0"/>
          <w:numId w:val="58"/>
        </w:numPr>
        <w:rPr>
          <w:lang w:val="en-US"/>
        </w:rPr>
      </w:pPr>
      <w:r w:rsidRPr="00D555DE">
        <w:rPr>
          <w:lang w:val="en-US"/>
        </w:rPr>
        <w:t xml:space="preserve">On click: Herleid naar sign up pagina. </w:t>
      </w:r>
    </w:p>
    <w:p w14:paraId="44A773EE" w14:textId="77777777" w:rsidR="00D555DE" w:rsidRDefault="00D555DE" w:rsidP="00D555DE">
      <w:pPr>
        <w:pStyle w:val="Lijstalinea"/>
        <w:numPr>
          <w:ilvl w:val="0"/>
          <w:numId w:val="58"/>
        </w:numPr>
      </w:pPr>
      <w:r>
        <w:t xml:space="preserve">On hover: Toont hover state (enkel op desktop). </w:t>
      </w:r>
    </w:p>
    <w:p w14:paraId="10991BA9" w14:textId="77777777" w:rsidR="00937A42" w:rsidRDefault="00937A42" w:rsidP="00937A42"/>
    <w:p w14:paraId="12C9CDE0" w14:textId="77777777" w:rsidR="0036449E" w:rsidRDefault="0036449E" w:rsidP="00937A42"/>
    <w:p w14:paraId="0C7F9C19" w14:textId="77777777" w:rsidR="0036449E" w:rsidRDefault="0036449E" w:rsidP="00937A42"/>
    <w:p w14:paraId="5CC6E4EE" w14:textId="77777777" w:rsidR="00937A42" w:rsidRDefault="00937A42" w:rsidP="00937A42"/>
    <w:p w14:paraId="554963B0" w14:textId="73AFB3D6" w:rsidR="00937A42" w:rsidRDefault="00937A42" w:rsidP="00A5450B">
      <w:pPr>
        <w:pStyle w:val="Kop3"/>
      </w:pPr>
      <w:bookmarkStart w:id="12" w:name="_Toc159333428"/>
      <w:r>
        <w:lastRenderedPageBreak/>
        <w:t>Sign in</w:t>
      </w:r>
      <w:bookmarkEnd w:id="12"/>
    </w:p>
    <w:p w14:paraId="34C80F60" w14:textId="77777777" w:rsidR="0036449E" w:rsidRDefault="00937A42" w:rsidP="0036449E">
      <w:pPr>
        <w:keepNext/>
      </w:pPr>
      <w:r>
        <w:t xml:space="preserve"> </w:t>
      </w:r>
      <w:r w:rsidR="0036449E">
        <w:rPr>
          <w:noProof/>
        </w:rPr>
        <w:drawing>
          <wp:inline distT="0" distB="0" distL="0" distR="0" wp14:anchorId="0A7B1B87" wp14:editId="73F82A04">
            <wp:extent cx="5172075" cy="2533650"/>
            <wp:effectExtent l="0" t="0" r="9525" b="0"/>
            <wp:docPr id="507758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58943"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2075" cy="2533650"/>
                    </a:xfrm>
                    <a:prstGeom prst="rect">
                      <a:avLst/>
                    </a:prstGeom>
                    <a:noFill/>
                    <a:ln>
                      <a:noFill/>
                    </a:ln>
                  </pic:spPr>
                </pic:pic>
              </a:graphicData>
            </a:graphic>
          </wp:inline>
        </w:drawing>
      </w:r>
    </w:p>
    <w:p w14:paraId="7B823FFC" w14:textId="443B69EB" w:rsidR="00937A42" w:rsidRDefault="0036449E" w:rsidP="0036449E">
      <w:pPr>
        <w:pStyle w:val="Bijschrift"/>
      </w:pPr>
      <w:bookmarkStart w:id="13" w:name="_Toc159260198"/>
      <w:bookmarkStart w:id="14" w:name="_Toc159312104"/>
      <w:bookmarkStart w:id="15" w:name="_Toc159333372"/>
      <w:r>
        <w:t xml:space="preserve">Figuur </w:t>
      </w:r>
      <w:fldSimple w:instr=" SEQ Figuur \* ARABIC ">
        <w:r w:rsidR="005C382D">
          <w:rPr>
            <w:noProof/>
          </w:rPr>
          <w:t>3</w:t>
        </w:r>
      </w:fldSimple>
      <w:r>
        <w:t>: Sign in (Desktop)</w:t>
      </w:r>
      <w:bookmarkEnd w:id="13"/>
      <w:bookmarkEnd w:id="14"/>
      <w:bookmarkEnd w:id="15"/>
    </w:p>
    <w:p w14:paraId="10FBAE69" w14:textId="77777777" w:rsidR="004C1243" w:rsidRPr="004C1243" w:rsidRDefault="004C1243" w:rsidP="004C1243"/>
    <w:p w14:paraId="233F7276" w14:textId="77777777" w:rsidR="0036449E" w:rsidRDefault="0036449E" w:rsidP="0036449E">
      <w:pPr>
        <w:keepNext/>
      </w:pPr>
      <w:r>
        <w:rPr>
          <w:noProof/>
        </w:rPr>
        <w:drawing>
          <wp:inline distT="0" distB="0" distL="0" distR="0" wp14:anchorId="4E419411" wp14:editId="7C4ADC57">
            <wp:extent cx="2057400" cy="4626398"/>
            <wp:effectExtent l="0" t="0" r="0" b="3175"/>
            <wp:docPr id="1268410361" name="Picture 2" descr="A screen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10361" name="Picture 2" descr="A screenshot of a sign up for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907" cy="4647776"/>
                    </a:xfrm>
                    <a:prstGeom prst="rect">
                      <a:avLst/>
                    </a:prstGeom>
                    <a:noFill/>
                    <a:ln>
                      <a:noFill/>
                    </a:ln>
                  </pic:spPr>
                </pic:pic>
              </a:graphicData>
            </a:graphic>
          </wp:inline>
        </w:drawing>
      </w:r>
    </w:p>
    <w:p w14:paraId="265EBC00" w14:textId="5DBD74E8" w:rsidR="00937A42" w:rsidRDefault="0036449E" w:rsidP="0036449E">
      <w:pPr>
        <w:pStyle w:val="Bijschrift"/>
      </w:pPr>
      <w:bookmarkStart w:id="16" w:name="_Toc159260199"/>
      <w:bookmarkStart w:id="17" w:name="_Toc159312105"/>
      <w:bookmarkStart w:id="18" w:name="_Toc159333373"/>
      <w:r>
        <w:t xml:space="preserve">Figuur </w:t>
      </w:r>
      <w:fldSimple w:instr=" SEQ Figuur \* ARABIC ">
        <w:r w:rsidR="005C382D">
          <w:rPr>
            <w:noProof/>
          </w:rPr>
          <w:t>4</w:t>
        </w:r>
      </w:fldSimple>
      <w:r>
        <w:t>: Sign in (Mobile)</w:t>
      </w:r>
      <w:bookmarkEnd w:id="16"/>
      <w:bookmarkEnd w:id="17"/>
      <w:bookmarkEnd w:id="18"/>
    </w:p>
    <w:p w14:paraId="6B5A9F71" w14:textId="65BB726B" w:rsidR="00937A42" w:rsidRDefault="00937A42" w:rsidP="00937A42">
      <w:r>
        <w:t xml:space="preserve"> </w:t>
      </w:r>
    </w:p>
    <w:p w14:paraId="0EA3B268" w14:textId="77777777" w:rsidR="00937A42" w:rsidRDefault="00937A42" w:rsidP="000F1062">
      <w:pPr>
        <w:pStyle w:val="Kop4"/>
      </w:pPr>
      <w:r>
        <w:lastRenderedPageBreak/>
        <w:t>Username input veld</w:t>
      </w:r>
    </w:p>
    <w:p w14:paraId="38FFF91A" w14:textId="2DCBBF57" w:rsidR="00937A42" w:rsidRDefault="00937A42" w:rsidP="0036449E">
      <w:pPr>
        <w:pStyle w:val="Lijstalinea"/>
        <w:numPr>
          <w:ilvl w:val="0"/>
          <w:numId w:val="21"/>
        </w:numPr>
      </w:pPr>
      <w:r>
        <w:t>Doel: De gebruiker de mogelijkheid geven om zijn gebruikersnaam in te geven.</w:t>
      </w:r>
    </w:p>
    <w:p w14:paraId="4F04328F" w14:textId="3AE0DA34" w:rsidR="00937A42" w:rsidRDefault="00937A42" w:rsidP="0036449E">
      <w:pPr>
        <w:pStyle w:val="Lijstalinea"/>
        <w:numPr>
          <w:ilvl w:val="0"/>
          <w:numId w:val="21"/>
        </w:numPr>
      </w:pPr>
      <w:r>
        <w:t>On click: De gebruiker kan starten met typen in het veld.</w:t>
      </w:r>
    </w:p>
    <w:p w14:paraId="6F14892A" w14:textId="77777777" w:rsidR="00937A42" w:rsidRDefault="00937A42" w:rsidP="000F1062">
      <w:pPr>
        <w:pStyle w:val="Kop4"/>
      </w:pPr>
      <w:r>
        <w:t>Password input veld</w:t>
      </w:r>
    </w:p>
    <w:p w14:paraId="01DEFBB6" w14:textId="46BA596F" w:rsidR="00937A42" w:rsidRDefault="00937A42" w:rsidP="0036449E">
      <w:pPr>
        <w:pStyle w:val="Lijstalinea"/>
        <w:numPr>
          <w:ilvl w:val="0"/>
          <w:numId w:val="21"/>
        </w:numPr>
      </w:pPr>
      <w:r>
        <w:t>Doel: De gebruiker de mogelijkheid geven om zijn wachtwoord in te geven.</w:t>
      </w:r>
    </w:p>
    <w:p w14:paraId="626B1483" w14:textId="051B0DA1" w:rsidR="00937A42" w:rsidRDefault="00937A42" w:rsidP="0036449E">
      <w:pPr>
        <w:pStyle w:val="Lijstalinea"/>
        <w:numPr>
          <w:ilvl w:val="0"/>
          <w:numId w:val="21"/>
        </w:numPr>
      </w:pPr>
      <w:r>
        <w:t>On click: De gebruiker kan starten met typen in het veld.</w:t>
      </w:r>
    </w:p>
    <w:p w14:paraId="40FEC38D" w14:textId="59F684C1" w:rsidR="00937A42" w:rsidRDefault="00937A42" w:rsidP="0036449E">
      <w:pPr>
        <w:pStyle w:val="Lijstalinea"/>
        <w:numPr>
          <w:ilvl w:val="0"/>
          <w:numId w:val="21"/>
        </w:numPr>
      </w:pPr>
      <w:r>
        <w:t>On click van het oogje: Toont of verbergt het wachtwoord.</w:t>
      </w:r>
    </w:p>
    <w:p w14:paraId="08A0E087" w14:textId="77777777" w:rsidR="00937A42" w:rsidRDefault="00937A42" w:rsidP="000F1062">
      <w:pPr>
        <w:pStyle w:val="Kop4"/>
      </w:pPr>
      <w:r>
        <w:t>Sign in knop</w:t>
      </w:r>
    </w:p>
    <w:p w14:paraId="1ED24887" w14:textId="3562394D" w:rsidR="00937A42" w:rsidRDefault="00937A42" w:rsidP="0036449E">
      <w:pPr>
        <w:pStyle w:val="Lijstalinea"/>
        <w:numPr>
          <w:ilvl w:val="0"/>
          <w:numId w:val="21"/>
        </w:numPr>
      </w:pPr>
      <w:r>
        <w:t>Doel: De gebruiker inloggen via AWS Cognito. Vervolgens naar de homepagina brengen.</w:t>
      </w:r>
    </w:p>
    <w:p w14:paraId="04352057" w14:textId="76C6CC16" w:rsidR="00937A42" w:rsidRDefault="00937A42" w:rsidP="0036449E">
      <w:pPr>
        <w:pStyle w:val="Lijstalinea"/>
        <w:numPr>
          <w:ilvl w:val="0"/>
          <w:numId w:val="21"/>
        </w:numPr>
      </w:pPr>
      <w:r>
        <w:t>On click: Logt de gebruiker in en herleid naar homepagina.</w:t>
      </w:r>
    </w:p>
    <w:p w14:paraId="05264D0D" w14:textId="0224A40F" w:rsidR="00937A42" w:rsidRDefault="00937A42" w:rsidP="0036449E">
      <w:pPr>
        <w:pStyle w:val="Lijstalinea"/>
        <w:numPr>
          <w:ilvl w:val="0"/>
          <w:numId w:val="21"/>
        </w:numPr>
      </w:pPr>
      <w:r>
        <w:t>On hover: Toont hover state (enkel op desktop).</w:t>
      </w:r>
    </w:p>
    <w:p w14:paraId="29669BFA" w14:textId="77777777" w:rsidR="00937A42" w:rsidRDefault="00937A42" w:rsidP="000F1062">
      <w:pPr>
        <w:pStyle w:val="Kop4"/>
      </w:pPr>
      <w:r>
        <w:t>Sign up instead knop</w:t>
      </w:r>
    </w:p>
    <w:p w14:paraId="607A9EC2" w14:textId="222C4B9E" w:rsidR="00937A42" w:rsidRDefault="00937A42" w:rsidP="0036449E">
      <w:pPr>
        <w:pStyle w:val="Lijstalinea"/>
        <w:numPr>
          <w:ilvl w:val="0"/>
          <w:numId w:val="21"/>
        </w:numPr>
      </w:pPr>
      <w:r>
        <w:t>Doel: Als de gebruiker toch niet wil inloggen, of nog geen account heeft, hun de mogelijk geven om te registreren.</w:t>
      </w:r>
    </w:p>
    <w:p w14:paraId="5B29699E" w14:textId="42063F86" w:rsidR="00937A42" w:rsidRDefault="00937A42" w:rsidP="0036449E">
      <w:pPr>
        <w:pStyle w:val="Lijstalinea"/>
        <w:numPr>
          <w:ilvl w:val="0"/>
          <w:numId w:val="21"/>
        </w:numPr>
      </w:pPr>
      <w:r>
        <w:t>On click: Leidt de gebruiker naar de sign up pagina.</w:t>
      </w:r>
    </w:p>
    <w:p w14:paraId="5EC5B6E0" w14:textId="6F6F6929" w:rsidR="00937A42" w:rsidRDefault="00937A42" w:rsidP="0036449E">
      <w:pPr>
        <w:pStyle w:val="Lijstalinea"/>
        <w:numPr>
          <w:ilvl w:val="0"/>
          <w:numId w:val="21"/>
        </w:numPr>
      </w:pPr>
      <w:r>
        <w:t>On hover: Toont hover state (enkel op desktop).</w:t>
      </w:r>
    </w:p>
    <w:p w14:paraId="62059F77" w14:textId="77777777" w:rsidR="00937A42" w:rsidRDefault="00937A42" w:rsidP="00937A42">
      <w:pPr>
        <w:rPr>
          <w:lang w:val="en-US"/>
        </w:rPr>
      </w:pPr>
      <w:r w:rsidRPr="00937A42">
        <w:rPr>
          <w:lang w:val="en-US"/>
        </w:rPr>
        <w:t> </w:t>
      </w:r>
    </w:p>
    <w:p w14:paraId="1690BA95" w14:textId="77777777" w:rsidR="003D781C" w:rsidRDefault="003D781C" w:rsidP="00937A42">
      <w:pPr>
        <w:rPr>
          <w:lang w:val="en-US"/>
        </w:rPr>
      </w:pPr>
    </w:p>
    <w:p w14:paraId="01403C75" w14:textId="77777777" w:rsidR="003D781C" w:rsidRDefault="003D781C" w:rsidP="00937A42">
      <w:pPr>
        <w:rPr>
          <w:lang w:val="en-US"/>
        </w:rPr>
      </w:pPr>
    </w:p>
    <w:p w14:paraId="1EFB4ABA" w14:textId="77777777" w:rsidR="003D781C" w:rsidRDefault="003D781C" w:rsidP="00937A42">
      <w:pPr>
        <w:rPr>
          <w:lang w:val="en-US"/>
        </w:rPr>
      </w:pPr>
    </w:p>
    <w:p w14:paraId="11B05F61" w14:textId="77777777" w:rsidR="003D781C" w:rsidRPr="00937A42" w:rsidRDefault="003D781C" w:rsidP="00937A42">
      <w:pPr>
        <w:rPr>
          <w:lang w:val="en-US"/>
        </w:rPr>
      </w:pPr>
    </w:p>
    <w:p w14:paraId="0CC38E3F" w14:textId="1BD9C308" w:rsidR="00937A42" w:rsidRPr="00937A42" w:rsidRDefault="00937A42" w:rsidP="0036449E">
      <w:pPr>
        <w:pStyle w:val="Kop3"/>
        <w:rPr>
          <w:lang w:val="en-US"/>
        </w:rPr>
      </w:pPr>
      <w:bookmarkStart w:id="19" w:name="_Toc159333429"/>
      <w:r w:rsidRPr="00937A42">
        <w:rPr>
          <w:lang w:val="en-US"/>
        </w:rPr>
        <w:lastRenderedPageBreak/>
        <w:t>Sign up</w:t>
      </w:r>
      <w:bookmarkEnd w:id="19"/>
    </w:p>
    <w:p w14:paraId="371BB015" w14:textId="77777777" w:rsidR="003E7857" w:rsidRDefault="00937A42" w:rsidP="003E7857">
      <w:pPr>
        <w:keepNext/>
      </w:pPr>
      <w:r w:rsidRPr="00937A42">
        <w:rPr>
          <w:lang w:val="en-US"/>
        </w:rPr>
        <w:t xml:space="preserve"> </w:t>
      </w:r>
      <w:r w:rsidR="003D781C">
        <w:rPr>
          <w:noProof/>
        </w:rPr>
        <w:drawing>
          <wp:inline distT="0" distB="0" distL="0" distR="0" wp14:anchorId="4EAA6B54" wp14:editId="6CA0EDE6">
            <wp:extent cx="4726540" cy="2324100"/>
            <wp:effectExtent l="0" t="0" r="0" b="0"/>
            <wp:docPr id="1810137082"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37082" name="Picture 3" descr="A screenshot of a login for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2620" cy="2332007"/>
                    </a:xfrm>
                    <a:prstGeom prst="rect">
                      <a:avLst/>
                    </a:prstGeom>
                    <a:noFill/>
                    <a:ln>
                      <a:noFill/>
                    </a:ln>
                  </pic:spPr>
                </pic:pic>
              </a:graphicData>
            </a:graphic>
          </wp:inline>
        </w:drawing>
      </w:r>
    </w:p>
    <w:p w14:paraId="4534BD96" w14:textId="7BA0AA52" w:rsidR="00937A42" w:rsidRPr="00937A42" w:rsidRDefault="003E7857" w:rsidP="003E7857">
      <w:pPr>
        <w:pStyle w:val="Bijschrift"/>
        <w:rPr>
          <w:lang w:val="en-US"/>
        </w:rPr>
      </w:pPr>
      <w:bookmarkStart w:id="20" w:name="_Toc159260200"/>
      <w:bookmarkStart w:id="21" w:name="_Toc159312106"/>
      <w:bookmarkStart w:id="22" w:name="_Toc159333374"/>
      <w:r w:rsidRPr="00A712C1">
        <w:rPr>
          <w:lang w:val="en-US"/>
        </w:rPr>
        <w:t xml:space="preserve">Figuur </w:t>
      </w:r>
      <w:r>
        <w:fldChar w:fldCharType="begin"/>
      </w:r>
      <w:r w:rsidRPr="00A712C1">
        <w:rPr>
          <w:lang w:val="en-US"/>
        </w:rPr>
        <w:instrText xml:space="preserve"> SEQ Figuur \* ARABIC </w:instrText>
      </w:r>
      <w:r>
        <w:fldChar w:fldCharType="separate"/>
      </w:r>
      <w:r w:rsidR="005C382D">
        <w:rPr>
          <w:noProof/>
          <w:lang w:val="en-US"/>
        </w:rPr>
        <w:t>5</w:t>
      </w:r>
      <w:r>
        <w:fldChar w:fldCharType="end"/>
      </w:r>
      <w:r w:rsidRPr="00A712C1">
        <w:rPr>
          <w:lang w:val="en-US"/>
        </w:rPr>
        <w:t>: Sign up (Desktop)</w:t>
      </w:r>
      <w:bookmarkEnd w:id="20"/>
      <w:bookmarkEnd w:id="21"/>
      <w:bookmarkEnd w:id="22"/>
    </w:p>
    <w:p w14:paraId="7C085230" w14:textId="77777777" w:rsidR="00937A42" w:rsidRPr="00937A42" w:rsidRDefault="00937A42" w:rsidP="00937A42">
      <w:pPr>
        <w:rPr>
          <w:lang w:val="en-US"/>
        </w:rPr>
      </w:pPr>
    </w:p>
    <w:p w14:paraId="27AC2DA6" w14:textId="77777777" w:rsidR="00BA3E2E" w:rsidRPr="00A712C1" w:rsidRDefault="00937A42" w:rsidP="00BA3E2E">
      <w:pPr>
        <w:keepNext/>
        <w:rPr>
          <w:lang w:val="en-US"/>
        </w:rPr>
      </w:pPr>
      <w:r w:rsidRPr="00937A42">
        <w:rPr>
          <w:lang w:val="en-US"/>
        </w:rPr>
        <w:t xml:space="preserve"> </w:t>
      </w:r>
      <w:r w:rsidR="003D781C">
        <w:rPr>
          <w:noProof/>
        </w:rPr>
        <w:drawing>
          <wp:inline distT="0" distB="0" distL="0" distR="0" wp14:anchorId="08A12D54" wp14:editId="16BFEF4D">
            <wp:extent cx="2305050" cy="5136452"/>
            <wp:effectExtent l="0" t="0" r="0" b="7620"/>
            <wp:docPr id="777197930"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97930" name="Picture 4" descr="A screenshot of a login for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2883" cy="5198474"/>
                    </a:xfrm>
                    <a:prstGeom prst="rect">
                      <a:avLst/>
                    </a:prstGeom>
                    <a:noFill/>
                    <a:ln>
                      <a:noFill/>
                    </a:ln>
                  </pic:spPr>
                </pic:pic>
              </a:graphicData>
            </a:graphic>
          </wp:inline>
        </w:drawing>
      </w:r>
    </w:p>
    <w:p w14:paraId="66460022" w14:textId="28924507" w:rsidR="00937A42" w:rsidRDefault="00BA3E2E" w:rsidP="00BA3E2E">
      <w:pPr>
        <w:pStyle w:val="Bijschrift"/>
        <w:rPr>
          <w:lang w:val="en-US"/>
        </w:rPr>
      </w:pPr>
      <w:bookmarkStart w:id="23" w:name="_Toc159260201"/>
      <w:bookmarkStart w:id="24" w:name="_Toc159312107"/>
      <w:bookmarkStart w:id="25" w:name="_Toc159333375"/>
      <w:r w:rsidRPr="00A712C1">
        <w:rPr>
          <w:lang w:val="en-US"/>
        </w:rPr>
        <w:t xml:space="preserve">Figuur </w:t>
      </w:r>
      <w:r>
        <w:fldChar w:fldCharType="begin"/>
      </w:r>
      <w:r w:rsidRPr="00A712C1">
        <w:rPr>
          <w:lang w:val="en-US"/>
        </w:rPr>
        <w:instrText xml:space="preserve"> SEQ Figuur \* ARABIC </w:instrText>
      </w:r>
      <w:r>
        <w:fldChar w:fldCharType="separate"/>
      </w:r>
      <w:r w:rsidR="005C382D">
        <w:rPr>
          <w:noProof/>
          <w:lang w:val="en-US"/>
        </w:rPr>
        <w:t>6</w:t>
      </w:r>
      <w:r>
        <w:fldChar w:fldCharType="end"/>
      </w:r>
      <w:r w:rsidRPr="00A712C1">
        <w:rPr>
          <w:lang w:val="en-US"/>
        </w:rPr>
        <w:t>: Sign up (Mobile)</w:t>
      </w:r>
      <w:bookmarkEnd w:id="23"/>
      <w:bookmarkEnd w:id="24"/>
      <w:bookmarkEnd w:id="25"/>
    </w:p>
    <w:p w14:paraId="64520039" w14:textId="77777777" w:rsidR="00D64215" w:rsidRPr="00D64215" w:rsidRDefault="00D64215" w:rsidP="00D64215">
      <w:pPr>
        <w:rPr>
          <w:lang w:val="en-US"/>
        </w:rPr>
      </w:pPr>
    </w:p>
    <w:p w14:paraId="779EDBE1" w14:textId="77777777" w:rsidR="00BA3E2E" w:rsidRDefault="003D781C" w:rsidP="00BA3E2E">
      <w:pPr>
        <w:keepNext/>
      </w:pPr>
      <w:r>
        <w:rPr>
          <w:noProof/>
        </w:rPr>
        <w:lastRenderedPageBreak/>
        <w:drawing>
          <wp:inline distT="0" distB="0" distL="0" distR="0" wp14:anchorId="415D20F8" wp14:editId="2CC6B458">
            <wp:extent cx="5172075" cy="2533650"/>
            <wp:effectExtent l="0" t="0" r="9525" b="0"/>
            <wp:docPr id="42004522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5226" name="Picture 10"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2075" cy="2533650"/>
                    </a:xfrm>
                    <a:prstGeom prst="rect">
                      <a:avLst/>
                    </a:prstGeom>
                    <a:noFill/>
                    <a:ln>
                      <a:noFill/>
                    </a:ln>
                  </pic:spPr>
                </pic:pic>
              </a:graphicData>
            </a:graphic>
          </wp:inline>
        </w:drawing>
      </w:r>
    </w:p>
    <w:p w14:paraId="196EE5F4" w14:textId="2E5A1AB3" w:rsidR="00937A42" w:rsidRPr="00937A42" w:rsidRDefault="00BA3E2E" w:rsidP="00BA3E2E">
      <w:pPr>
        <w:pStyle w:val="Bijschrift"/>
        <w:rPr>
          <w:lang w:val="en-US"/>
        </w:rPr>
      </w:pPr>
      <w:bookmarkStart w:id="26" w:name="_Toc159260202"/>
      <w:bookmarkStart w:id="27" w:name="_Toc159312108"/>
      <w:bookmarkStart w:id="28" w:name="_Toc159333376"/>
      <w:r w:rsidRPr="00A712C1">
        <w:rPr>
          <w:lang w:val="en-US"/>
        </w:rPr>
        <w:t xml:space="preserve">Figuur </w:t>
      </w:r>
      <w:r>
        <w:fldChar w:fldCharType="begin"/>
      </w:r>
      <w:r w:rsidRPr="00A712C1">
        <w:rPr>
          <w:lang w:val="en-US"/>
        </w:rPr>
        <w:instrText xml:space="preserve"> SEQ Figuur \* ARABIC </w:instrText>
      </w:r>
      <w:r>
        <w:fldChar w:fldCharType="separate"/>
      </w:r>
      <w:r w:rsidR="005C382D">
        <w:rPr>
          <w:noProof/>
          <w:lang w:val="en-US"/>
        </w:rPr>
        <w:t>7</w:t>
      </w:r>
      <w:r>
        <w:fldChar w:fldCharType="end"/>
      </w:r>
      <w:r w:rsidRPr="00A712C1">
        <w:rPr>
          <w:lang w:val="en-US"/>
        </w:rPr>
        <w:t>: Sign up EULA (Desktop)</w:t>
      </w:r>
      <w:bookmarkEnd w:id="26"/>
      <w:bookmarkEnd w:id="27"/>
      <w:bookmarkEnd w:id="28"/>
    </w:p>
    <w:p w14:paraId="4E787BDC" w14:textId="77777777" w:rsidR="00937A42" w:rsidRPr="00937A42" w:rsidRDefault="00937A42" w:rsidP="00937A42">
      <w:pPr>
        <w:rPr>
          <w:lang w:val="en-US"/>
        </w:rPr>
      </w:pPr>
      <w:r w:rsidRPr="00937A42">
        <w:rPr>
          <w:lang w:val="en-US"/>
        </w:rPr>
        <w:t xml:space="preserve"> </w:t>
      </w:r>
    </w:p>
    <w:p w14:paraId="1D02E197" w14:textId="77777777" w:rsidR="00937A42" w:rsidRPr="00937A42" w:rsidRDefault="00937A42" w:rsidP="00937A42">
      <w:pPr>
        <w:rPr>
          <w:lang w:val="en-US"/>
        </w:rPr>
      </w:pPr>
    </w:p>
    <w:p w14:paraId="17E772AD" w14:textId="77777777" w:rsidR="00A712C1" w:rsidRDefault="00937A42" w:rsidP="00A712C1">
      <w:pPr>
        <w:keepNext/>
      </w:pPr>
      <w:r w:rsidRPr="00937A42">
        <w:rPr>
          <w:lang w:val="en-US"/>
        </w:rPr>
        <w:t xml:space="preserve"> </w:t>
      </w:r>
      <w:r w:rsidR="003D781C">
        <w:rPr>
          <w:noProof/>
        </w:rPr>
        <w:drawing>
          <wp:inline distT="0" distB="0" distL="0" distR="0" wp14:anchorId="3502EAC0" wp14:editId="4BF48B7C">
            <wp:extent cx="2051897" cy="4591050"/>
            <wp:effectExtent l="0" t="0" r="5715" b="0"/>
            <wp:docPr id="1564545713"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5713" name="Picture 7" descr="A screenshot of a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360" cy="4603272"/>
                    </a:xfrm>
                    <a:prstGeom prst="rect">
                      <a:avLst/>
                    </a:prstGeom>
                    <a:noFill/>
                    <a:ln>
                      <a:noFill/>
                    </a:ln>
                  </pic:spPr>
                </pic:pic>
              </a:graphicData>
            </a:graphic>
          </wp:inline>
        </w:drawing>
      </w:r>
    </w:p>
    <w:p w14:paraId="3D1C8D30" w14:textId="5C7FCFD0" w:rsidR="00937A42" w:rsidRPr="00741682" w:rsidRDefault="00A712C1" w:rsidP="00A712C1">
      <w:pPr>
        <w:pStyle w:val="Bijschrift"/>
        <w:rPr>
          <w:lang w:val="en-US"/>
        </w:rPr>
      </w:pPr>
      <w:bookmarkStart w:id="29" w:name="_Toc159260203"/>
      <w:bookmarkStart w:id="30" w:name="_Toc159312109"/>
      <w:bookmarkStart w:id="31" w:name="_Toc159333377"/>
      <w:r w:rsidRPr="00741682">
        <w:rPr>
          <w:lang w:val="en-US"/>
        </w:rPr>
        <w:t xml:space="preserve">Figuur </w:t>
      </w:r>
      <w:r>
        <w:fldChar w:fldCharType="begin"/>
      </w:r>
      <w:r w:rsidRPr="00741682">
        <w:rPr>
          <w:lang w:val="en-US"/>
        </w:rPr>
        <w:instrText xml:space="preserve"> SEQ Figuur \* ARABIC </w:instrText>
      </w:r>
      <w:r>
        <w:fldChar w:fldCharType="separate"/>
      </w:r>
      <w:r w:rsidR="005C382D">
        <w:rPr>
          <w:noProof/>
          <w:lang w:val="en-US"/>
        </w:rPr>
        <w:t>8</w:t>
      </w:r>
      <w:r>
        <w:fldChar w:fldCharType="end"/>
      </w:r>
      <w:r w:rsidRPr="00741682">
        <w:rPr>
          <w:lang w:val="en-US"/>
        </w:rPr>
        <w:t>: Sign up EULA (Mobile).</w:t>
      </w:r>
      <w:bookmarkEnd w:id="29"/>
      <w:bookmarkEnd w:id="30"/>
      <w:bookmarkEnd w:id="31"/>
    </w:p>
    <w:p w14:paraId="4AFC6729" w14:textId="77777777" w:rsidR="00A712C1" w:rsidRPr="00A712C1" w:rsidRDefault="00A712C1" w:rsidP="00A712C1">
      <w:pPr>
        <w:rPr>
          <w:lang w:val="en-US"/>
        </w:rPr>
      </w:pPr>
    </w:p>
    <w:p w14:paraId="0B6132E6" w14:textId="77777777" w:rsidR="00937A42" w:rsidRDefault="00937A42" w:rsidP="004336A7">
      <w:pPr>
        <w:pStyle w:val="Kop4"/>
      </w:pPr>
      <w:r>
        <w:lastRenderedPageBreak/>
        <w:t>Username input veld</w:t>
      </w:r>
    </w:p>
    <w:p w14:paraId="2AEA4778" w14:textId="467D82A6" w:rsidR="00937A42" w:rsidRDefault="00937A42" w:rsidP="003D781C">
      <w:pPr>
        <w:pStyle w:val="Lijstalinea"/>
        <w:numPr>
          <w:ilvl w:val="0"/>
          <w:numId w:val="21"/>
        </w:numPr>
      </w:pPr>
      <w:r>
        <w:t>Doel: De gebruiker de mogelijkheid geven om zijn gebruikersnaam in te geven.</w:t>
      </w:r>
    </w:p>
    <w:p w14:paraId="78C49CFC" w14:textId="069AE109" w:rsidR="00937A42" w:rsidRDefault="00937A42" w:rsidP="003D781C">
      <w:pPr>
        <w:pStyle w:val="Lijstalinea"/>
        <w:numPr>
          <w:ilvl w:val="0"/>
          <w:numId w:val="21"/>
        </w:numPr>
      </w:pPr>
      <w:r>
        <w:t>On click: De gebruiker kan starten met typen in het veld.</w:t>
      </w:r>
    </w:p>
    <w:p w14:paraId="29C759F2" w14:textId="77777777" w:rsidR="00937A42" w:rsidRDefault="00937A42" w:rsidP="004336A7">
      <w:pPr>
        <w:pStyle w:val="Kop4"/>
      </w:pPr>
      <w:r>
        <w:t>Password input veld</w:t>
      </w:r>
    </w:p>
    <w:p w14:paraId="5FD2700E" w14:textId="5B0CA36F" w:rsidR="00937A42" w:rsidRDefault="00937A42" w:rsidP="003D781C">
      <w:pPr>
        <w:pStyle w:val="Lijstalinea"/>
        <w:numPr>
          <w:ilvl w:val="0"/>
          <w:numId w:val="21"/>
        </w:numPr>
      </w:pPr>
      <w:r>
        <w:t>Doel: De gebruiker de mogelijkheid geven om zijn wachtwoord in te geven.</w:t>
      </w:r>
    </w:p>
    <w:p w14:paraId="2721AC71" w14:textId="38A6D695" w:rsidR="00937A42" w:rsidRDefault="00937A42" w:rsidP="003D781C">
      <w:pPr>
        <w:pStyle w:val="Lijstalinea"/>
        <w:numPr>
          <w:ilvl w:val="0"/>
          <w:numId w:val="21"/>
        </w:numPr>
      </w:pPr>
      <w:r>
        <w:t>On click: De gebruiker kan starten met typen in het veld.</w:t>
      </w:r>
    </w:p>
    <w:p w14:paraId="51E13F58" w14:textId="104DEF62" w:rsidR="00937A42" w:rsidRDefault="00937A42" w:rsidP="003D781C">
      <w:pPr>
        <w:pStyle w:val="Lijstalinea"/>
        <w:numPr>
          <w:ilvl w:val="0"/>
          <w:numId w:val="21"/>
        </w:numPr>
      </w:pPr>
      <w:r>
        <w:t>On click van het oogje: Toont of verbergt het wachtwoord.</w:t>
      </w:r>
    </w:p>
    <w:p w14:paraId="4947FA12" w14:textId="77777777" w:rsidR="00937A42" w:rsidRDefault="00937A42" w:rsidP="004336A7">
      <w:pPr>
        <w:pStyle w:val="Kop4"/>
      </w:pPr>
      <w:r>
        <w:t>Email input veld</w:t>
      </w:r>
    </w:p>
    <w:p w14:paraId="69515BFA" w14:textId="6A1C7211" w:rsidR="00937A42" w:rsidRDefault="00937A42" w:rsidP="003D781C">
      <w:pPr>
        <w:pStyle w:val="Lijstalinea"/>
        <w:numPr>
          <w:ilvl w:val="0"/>
          <w:numId w:val="21"/>
        </w:numPr>
      </w:pPr>
      <w:r>
        <w:t>Doel: De gebruiker de mogelijkheid geven om zijn email in te geven.</w:t>
      </w:r>
    </w:p>
    <w:p w14:paraId="0E85807D" w14:textId="71381ECF" w:rsidR="004336A7" w:rsidRDefault="00937A42" w:rsidP="004336A7">
      <w:pPr>
        <w:pStyle w:val="Lijstalinea"/>
        <w:numPr>
          <w:ilvl w:val="0"/>
          <w:numId w:val="21"/>
        </w:numPr>
      </w:pPr>
      <w:r>
        <w:t>On click: De gebruiker kan starten met typen in het veld.</w:t>
      </w:r>
    </w:p>
    <w:p w14:paraId="1FF70789" w14:textId="77777777" w:rsidR="00937A42" w:rsidRDefault="00937A42" w:rsidP="004336A7">
      <w:pPr>
        <w:pStyle w:val="Kop4"/>
      </w:pPr>
      <w:r>
        <w:t>Sign up knop</w:t>
      </w:r>
    </w:p>
    <w:p w14:paraId="62E8D514" w14:textId="45E28EFB" w:rsidR="00937A42" w:rsidRDefault="00937A42" w:rsidP="003D781C">
      <w:pPr>
        <w:pStyle w:val="Lijstalinea"/>
        <w:numPr>
          <w:ilvl w:val="0"/>
          <w:numId w:val="21"/>
        </w:numPr>
      </w:pPr>
      <w:r>
        <w:t>Doel: De gebruiker registreren via AWS Cognito. Vervolgens moet de gebruiker zijn email confirmeren en opnieuw inloggen.</w:t>
      </w:r>
    </w:p>
    <w:p w14:paraId="194356F4" w14:textId="17A8A1C9" w:rsidR="00937A42" w:rsidRDefault="00937A42" w:rsidP="003D781C">
      <w:pPr>
        <w:pStyle w:val="Lijstalinea"/>
        <w:numPr>
          <w:ilvl w:val="0"/>
          <w:numId w:val="21"/>
        </w:numPr>
      </w:pPr>
      <w:r>
        <w:t>On click: Registreert de gebruiker.</w:t>
      </w:r>
    </w:p>
    <w:p w14:paraId="476B9DB1" w14:textId="25082FD4" w:rsidR="00937A42" w:rsidRDefault="00937A42" w:rsidP="003D781C">
      <w:pPr>
        <w:pStyle w:val="Lijstalinea"/>
        <w:numPr>
          <w:ilvl w:val="0"/>
          <w:numId w:val="21"/>
        </w:numPr>
      </w:pPr>
      <w:r>
        <w:t>On hover (enkel op desktop): Toont hover state.</w:t>
      </w:r>
    </w:p>
    <w:p w14:paraId="068D5AFB" w14:textId="77777777" w:rsidR="00937A42" w:rsidRDefault="00937A42" w:rsidP="004336A7">
      <w:pPr>
        <w:pStyle w:val="Kop4"/>
      </w:pPr>
      <w:r>
        <w:t>Sign in instead knop</w:t>
      </w:r>
    </w:p>
    <w:p w14:paraId="77E81431" w14:textId="4E73DD40" w:rsidR="00937A42" w:rsidRDefault="00937A42" w:rsidP="003D781C">
      <w:pPr>
        <w:pStyle w:val="Lijstalinea"/>
        <w:numPr>
          <w:ilvl w:val="0"/>
          <w:numId w:val="21"/>
        </w:numPr>
      </w:pPr>
      <w:r>
        <w:t>Doel: Als de gebruiker toch niet wil registreren, of al een account heeft, hun de mogelijk geven om in te loggen.</w:t>
      </w:r>
    </w:p>
    <w:p w14:paraId="1D5B80CE" w14:textId="7A717755" w:rsidR="00937A42" w:rsidRDefault="00937A42" w:rsidP="003D781C">
      <w:pPr>
        <w:pStyle w:val="Lijstalinea"/>
        <w:numPr>
          <w:ilvl w:val="0"/>
          <w:numId w:val="21"/>
        </w:numPr>
      </w:pPr>
      <w:r>
        <w:t>On click: Leidt de gebruiker naar de sign in pagina.</w:t>
      </w:r>
    </w:p>
    <w:p w14:paraId="5A6932FB" w14:textId="1E509F11" w:rsidR="00937A42" w:rsidRDefault="00937A42" w:rsidP="003D781C">
      <w:pPr>
        <w:pStyle w:val="Lijstalinea"/>
        <w:numPr>
          <w:ilvl w:val="0"/>
          <w:numId w:val="21"/>
        </w:numPr>
      </w:pPr>
      <w:r>
        <w:t>On hover (enkel op desktop): Toont hover state.</w:t>
      </w:r>
    </w:p>
    <w:p w14:paraId="10D5A05A" w14:textId="77777777" w:rsidR="00937A42" w:rsidRDefault="00937A42" w:rsidP="004336A7">
      <w:pPr>
        <w:pStyle w:val="Kop4"/>
      </w:pPr>
      <w:r>
        <w:t>View EULA knop</w:t>
      </w:r>
    </w:p>
    <w:p w14:paraId="6E755603" w14:textId="586C9405" w:rsidR="00937A42" w:rsidRDefault="00937A42" w:rsidP="003D781C">
      <w:pPr>
        <w:pStyle w:val="Lijstalinea"/>
        <w:numPr>
          <w:ilvl w:val="0"/>
          <w:numId w:val="21"/>
        </w:numPr>
      </w:pPr>
      <w:r>
        <w:t>Doel: De gebruiker de mogelijkheid geven om de EULA van de applicatie te bekijken.</w:t>
      </w:r>
    </w:p>
    <w:p w14:paraId="2671AF92" w14:textId="24E223D6" w:rsidR="00937A42" w:rsidRDefault="00937A42" w:rsidP="003D781C">
      <w:pPr>
        <w:pStyle w:val="Lijstalinea"/>
        <w:numPr>
          <w:ilvl w:val="0"/>
          <w:numId w:val="21"/>
        </w:numPr>
      </w:pPr>
      <w:r>
        <w:t>On click: Opent een modal waarop de EULA getoond wordt.</w:t>
      </w:r>
    </w:p>
    <w:p w14:paraId="72693EE4" w14:textId="24C2F5B6" w:rsidR="00937A42" w:rsidRDefault="00937A42" w:rsidP="003D781C">
      <w:pPr>
        <w:pStyle w:val="Lijstalinea"/>
        <w:numPr>
          <w:ilvl w:val="0"/>
          <w:numId w:val="21"/>
        </w:numPr>
      </w:pPr>
      <w:r>
        <w:t>On hover (enkel op desktop): Toont hover state.</w:t>
      </w:r>
    </w:p>
    <w:p w14:paraId="4A9E9C46" w14:textId="77777777" w:rsidR="00937A42" w:rsidRDefault="00937A42" w:rsidP="00937A42"/>
    <w:p w14:paraId="41DE158D" w14:textId="77777777" w:rsidR="00937A42" w:rsidRPr="00937A42" w:rsidRDefault="00937A42" w:rsidP="00937A42">
      <w:pPr>
        <w:rPr>
          <w:lang w:val="en-US"/>
        </w:rPr>
      </w:pPr>
      <w:r w:rsidRPr="00937A42">
        <w:rPr>
          <w:lang w:val="en-US"/>
        </w:rPr>
        <w:t> </w:t>
      </w:r>
    </w:p>
    <w:p w14:paraId="7FEDA02E" w14:textId="1A8EB1C7" w:rsidR="00937A42" w:rsidRPr="00937A42" w:rsidRDefault="00937A42" w:rsidP="003D499C">
      <w:pPr>
        <w:pStyle w:val="Kop3"/>
        <w:rPr>
          <w:lang w:val="en-US"/>
        </w:rPr>
      </w:pPr>
      <w:bookmarkStart w:id="32" w:name="_Toc159333430"/>
      <w:r w:rsidRPr="00937A42">
        <w:rPr>
          <w:lang w:val="en-US"/>
        </w:rPr>
        <w:lastRenderedPageBreak/>
        <w:t>Account</w:t>
      </w:r>
      <w:bookmarkEnd w:id="32"/>
    </w:p>
    <w:p w14:paraId="017810F0" w14:textId="77777777" w:rsidR="00741682" w:rsidRDefault="00937A42" w:rsidP="00741682">
      <w:pPr>
        <w:keepNext/>
      </w:pPr>
      <w:r w:rsidRPr="00937A42">
        <w:rPr>
          <w:lang w:val="en-US"/>
        </w:rPr>
        <w:t xml:space="preserve"> </w:t>
      </w:r>
      <w:r w:rsidR="006813C6">
        <w:rPr>
          <w:noProof/>
        </w:rPr>
        <w:drawing>
          <wp:inline distT="0" distB="0" distL="0" distR="0" wp14:anchorId="09C8D1D4" wp14:editId="782675C9">
            <wp:extent cx="5172075" cy="2552700"/>
            <wp:effectExtent l="0" t="0" r="9525" b="0"/>
            <wp:docPr id="112414788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7889" name="Picture 8"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2075" cy="2552700"/>
                    </a:xfrm>
                    <a:prstGeom prst="rect">
                      <a:avLst/>
                    </a:prstGeom>
                    <a:noFill/>
                    <a:ln>
                      <a:noFill/>
                    </a:ln>
                  </pic:spPr>
                </pic:pic>
              </a:graphicData>
            </a:graphic>
          </wp:inline>
        </w:drawing>
      </w:r>
    </w:p>
    <w:p w14:paraId="5A26FC5F" w14:textId="01BDE984" w:rsidR="00937A42" w:rsidRDefault="00741682" w:rsidP="00741682">
      <w:pPr>
        <w:pStyle w:val="Bijschrift"/>
        <w:rPr>
          <w:lang w:val="en-US"/>
        </w:rPr>
      </w:pPr>
      <w:bookmarkStart w:id="33" w:name="_Toc159260204"/>
      <w:bookmarkStart w:id="34" w:name="_Toc159312110"/>
      <w:bookmarkStart w:id="35" w:name="_Toc159333378"/>
      <w:r w:rsidRPr="00741682">
        <w:rPr>
          <w:lang w:val="en-US"/>
        </w:rPr>
        <w:t xml:space="preserve">Figuur </w:t>
      </w:r>
      <w:r>
        <w:fldChar w:fldCharType="begin"/>
      </w:r>
      <w:r w:rsidRPr="00741682">
        <w:rPr>
          <w:lang w:val="en-US"/>
        </w:rPr>
        <w:instrText xml:space="preserve"> SEQ Figuur \* ARABIC </w:instrText>
      </w:r>
      <w:r>
        <w:fldChar w:fldCharType="separate"/>
      </w:r>
      <w:r w:rsidR="005C382D">
        <w:rPr>
          <w:noProof/>
          <w:lang w:val="en-US"/>
        </w:rPr>
        <w:t>9</w:t>
      </w:r>
      <w:r>
        <w:fldChar w:fldCharType="end"/>
      </w:r>
      <w:r w:rsidRPr="00741682">
        <w:rPr>
          <w:lang w:val="en-US"/>
        </w:rPr>
        <w:t>:  Account (Desktop)</w:t>
      </w:r>
      <w:bookmarkEnd w:id="33"/>
      <w:bookmarkEnd w:id="34"/>
      <w:bookmarkEnd w:id="35"/>
    </w:p>
    <w:p w14:paraId="3EE4D7EA" w14:textId="77777777" w:rsidR="00185705" w:rsidRPr="00185705" w:rsidRDefault="00185705" w:rsidP="00185705">
      <w:pPr>
        <w:rPr>
          <w:lang w:val="en-US"/>
        </w:rPr>
      </w:pPr>
    </w:p>
    <w:p w14:paraId="0A408A73" w14:textId="77777777" w:rsidR="00754BDC" w:rsidRDefault="006813C6" w:rsidP="00754BDC">
      <w:pPr>
        <w:keepNext/>
      </w:pPr>
      <w:r>
        <w:rPr>
          <w:noProof/>
        </w:rPr>
        <w:drawing>
          <wp:inline distT="0" distB="0" distL="0" distR="0" wp14:anchorId="0552016E" wp14:editId="221D3A47">
            <wp:extent cx="2085975" cy="4661795"/>
            <wp:effectExtent l="0" t="0" r="0" b="5715"/>
            <wp:docPr id="13118455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45519" name="Picture 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8261" cy="4689253"/>
                    </a:xfrm>
                    <a:prstGeom prst="rect">
                      <a:avLst/>
                    </a:prstGeom>
                    <a:noFill/>
                    <a:ln>
                      <a:noFill/>
                    </a:ln>
                  </pic:spPr>
                </pic:pic>
              </a:graphicData>
            </a:graphic>
          </wp:inline>
        </w:drawing>
      </w:r>
    </w:p>
    <w:p w14:paraId="0E55E2F0" w14:textId="67C0E2AF" w:rsidR="00937A42" w:rsidRPr="00937A42" w:rsidRDefault="00754BDC" w:rsidP="00754BDC">
      <w:pPr>
        <w:pStyle w:val="Bijschrift"/>
        <w:rPr>
          <w:lang w:val="en-US"/>
        </w:rPr>
      </w:pPr>
      <w:bookmarkStart w:id="36" w:name="_Toc159260205"/>
      <w:bookmarkStart w:id="37" w:name="_Toc159312111"/>
      <w:bookmarkStart w:id="38" w:name="_Toc159333379"/>
      <w:r w:rsidRPr="0087208C">
        <w:rPr>
          <w:lang w:val="en-US"/>
        </w:rPr>
        <w:t xml:space="preserve">Figuur </w:t>
      </w:r>
      <w:r>
        <w:fldChar w:fldCharType="begin"/>
      </w:r>
      <w:r w:rsidRPr="0087208C">
        <w:rPr>
          <w:lang w:val="en-US"/>
        </w:rPr>
        <w:instrText xml:space="preserve"> SEQ Figuur \* ARABIC </w:instrText>
      </w:r>
      <w:r>
        <w:fldChar w:fldCharType="separate"/>
      </w:r>
      <w:r w:rsidR="005C382D">
        <w:rPr>
          <w:noProof/>
          <w:lang w:val="en-US"/>
        </w:rPr>
        <w:t>10</w:t>
      </w:r>
      <w:r>
        <w:fldChar w:fldCharType="end"/>
      </w:r>
      <w:r w:rsidRPr="0087208C">
        <w:rPr>
          <w:lang w:val="en-US"/>
        </w:rPr>
        <w:t>: Account (Mobile)</w:t>
      </w:r>
      <w:bookmarkEnd w:id="36"/>
      <w:bookmarkEnd w:id="37"/>
      <w:bookmarkEnd w:id="38"/>
    </w:p>
    <w:p w14:paraId="053A65AD" w14:textId="62050C2F" w:rsidR="00937A42" w:rsidRPr="00937A42" w:rsidRDefault="00937A42" w:rsidP="00937A42">
      <w:pPr>
        <w:rPr>
          <w:lang w:val="en-US"/>
        </w:rPr>
      </w:pPr>
      <w:r w:rsidRPr="00937A42">
        <w:rPr>
          <w:lang w:val="en-US"/>
        </w:rPr>
        <w:t xml:space="preserve"> </w:t>
      </w:r>
    </w:p>
    <w:p w14:paraId="2C5B5479" w14:textId="77777777" w:rsidR="00937A42" w:rsidRPr="0087208C" w:rsidRDefault="00937A42" w:rsidP="004336A7">
      <w:pPr>
        <w:pStyle w:val="Kop4"/>
        <w:rPr>
          <w:lang w:val="en-US"/>
        </w:rPr>
      </w:pPr>
      <w:r w:rsidRPr="0087208C">
        <w:rPr>
          <w:lang w:val="en-US"/>
        </w:rPr>
        <w:lastRenderedPageBreak/>
        <w:t>Logged in as tekst</w:t>
      </w:r>
    </w:p>
    <w:p w14:paraId="46C46964" w14:textId="702D4D8F" w:rsidR="00937A42" w:rsidRDefault="00937A42" w:rsidP="006813C6">
      <w:pPr>
        <w:pStyle w:val="Lijstalinea"/>
        <w:numPr>
          <w:ilvl w:val="0"/>
          <w:numId w:val="21"/>
        </w:numPr>
      </w:pPr>
      <w:r>
        <w:t>Doel: Duidelijk maken aan de gebruiker als wie hij is ingelogd.</w:t>
      </w:r>
    </w:p>
    <w:p w14:paraId="780C0D72" w14:textId="77777777" w:rsidR="00937A42" w:rsidRDefault="00937A42" w:rsidP="004336A7">
      <w:pPr>
        <w:pStyle w:val="Kop4"/>
      </w:pPr>
      <w:r>
        <w:t>Log out knop</w:t>
      </w:r>
    </w:p>
    <w:p w14:paraId="016CD2BE" w14:textId="2B995271" w:rsidR="00937A42" w:rsidRDefault="00937A42" w:rsidP="006813C6">
      <w:pPr>
        <w:pStyle w:val="Lijstalinea"/>
        <w:numPr>
          <w:ilvl w:val="0"/>
          <w:numId w:val="21"/>
        </w:numPr>
      </w:pPr>
      <w:r>
        <w:t>Doel: De gebruiker de mogelijkheid geven om uit te loggen.</w:t>
      </w:r>
    </w:p>
    <w:p w14:paraId="46DD6E1B" w14:textId="708968FD" w:rsidR="00937A42" w:rsidRDefault="00937A42" w:rsidP="006813C6">
      <w:pPr>
        <w:pStyle w:val="Lijstalinea"/>
        <w:numPr>
          <w:ilvl w:val="0"/>
          <w:numId w:val="21"/>
        </w:numPr>
      </w:pPr>
      <w:r>
        <w:t>On click: De gebruiker via AWS Cognito uitloggen en herleiden naar de welcome pagina.</w:t>
      </w:r>
    </w:p>
    <w:p w14:paraId="37D5ECA9" w14:textId="1FF9D212" w:rsidR="00937A42" w:rsidRDefault="00937A42" w:rsidP="006813C6">
      <w:pPr>
        <w:pStyle w:val="Lijstalinea"/>
        <w:numPr>
          <w:ilvl w:val="0"/>
          <w:numId w:val="21"/>
        </w:numPr>
      </w:pPr>
      <w:r>
        <w:t>On hover (enkel op desktop): Toont hover state.</w:t>
      </w:r>
    </w:p>
    <w:p w14:paraId="24E4CF16" w14:textId="77777777" w:rsidR="00937A42" w:rsidRDefault="00937A42" w:rsidP="00937A42"/>
    <w:p w14:paraId="78E9419A" w14:textId="6058273A" w:rsidR="006A5457" w:rsidRDefault="00937A42" w:rsidP="00937A42">
      <w:pPr>
        <w:rPr>
          <w:lang w:val="en-US"/>
        </w:rPr>
      </w:pPr>
      <w:r w:rsidRPr="00937A42">
        <w:rPr>
          <w:lang w:val="en-US"/>
        </w:rPr>
        <w:t> </w:t>
      </w:r>
    </w:p>
    <w:p w14:paraId="0A75B2C7" w14:textId="77F65803" w:rsidR="00937A42" w:rsidRPr="00937A42" w:rsidRDefault="006A5457" w:rsidP="006A5457">
      <w:pPr>
        <w:spacing w:after="0"/>
        <w:rPr>
          <w:lang w:val="en-US"/>
        </w:rPr>
      </w:pPr>
      <w:r>
        <w:rPr>
          <w:lang w:val="en-US"/>
        </w:rPr>
        <w:br w:type="page"/>
      </w:r>
    </w:p>
    <w:p w14:paraId="27869D25" w14:textId="0C870634" w:rsidR="00937A42" w:rsidRDefault="00937A42" w:rsidP="004552A2">
      <w:pPr>
        <w:pStyle w:val="Kop3"/>
        <w:rPr>
          <w:lang w:val="en-US"/>
        </w:rPr>
      </w:pPr>
      <w:r w:rsidRPr="00937A42">
        <w:rPr>
          <w:lang w:val="en-US"/>
        </w:rPr>
        <w:lastRenderedPageBreak/>
        <w:t>Home</w:t>
      </w:r>
    </w:p>
    <w:p w14:paraId="0DA319AC" w14:textId="77777777" w:rsidR="0087208C" w:rsidRDefault="006813C6" w:rsidP="0087208C">
      <w:pPr>
        <w:keepNext/>
      </w:pPr>
      <w:r>
        <w:rPr>
          <w:noProof/>
        </w:rPr>
        <w:drawing>
          <wp:inline distT="0" distB="0" distL="0" distR="0" wp14:anchorId="15A8B72B" wp14:editId="0487B515">
            <wp:extent cx="4572000" cy="2571750"/>
            <wp:effectExtent l="0" t="0" r="0" b="0"/>
            <wp:docPr id="235200357" name="Picture 23520035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0357" name="Picture 235200357"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42A79F6" w14:textId="053BCF3B" w:rsidR="006813C6" w:rsidRPr="00937A42" w:rsidRDefault="0087208C" w:rsidP="0087208C">
      <w:pPr>
        <w:pStyle w:val="Bijschrift"/>
        <w:rPr>
          <w:lang w:val="en-US"/>
        </w:rPr>
      </w:pPr>
      <w:bookmarkStart w:id="39" w:name="_Toc159260206"/>
      <w:bookmarkStart w:id="40" w:name="_Toc159312112"/>
      <w:bookmarkStart w:id="41" w:name="_Toc159333380"/>
      <w:r>
        <w:t xml:space="preserve">Figuur </w:t>
      </w:r>
      <w:fldSimple w:instr=" SEQ Figuur \* ARABIC ">
        <w:r w:rsidR="005C382D">
          <w:rPr>
            <w:noProof/>
          </w:rPr>
          <w:t>11</w:t>
        </w:r>
      </w:fldSimple>
      <w:r w:rsidRPr="00966A2A">
        <w:t>: Home (Desktop)</w:t>
      </w:r>
      <w:bookmarkEnd w:id="39"/>
      <w:bookmarkEnd w:id="40"/>
      <w:bookmarkEnd w:id="41"/>
    </w:p>
    <w:p w14:paraId="72475301" w14:textId="77777777" w:rsidR="00937A42" w:rsidRPr="00937A42" w:rsidRDefault="00937A42" w:rsidP="00937A42">
      <w:pPr>
        <w:rPr>
          <w:lang w:val="en-US"/>
        </w:rPr>
      </w:pPr>
      <w:r w:rsidRPr="00937A42">
        <w:rPr>
          <w:lang w:val="en-US"/>
        </w:rPr>
        <w:t xml:space="preserve"> </w:t>
      </w:r>
    </w:p>
    <w:p w14:paraId="3AAC7FAF" w14:textId="77777777" w:rsidR="004953F8" w:rsidRDefault="006813C6" w:rsidP="004953F8">
      <w:pPr>
        <w:keepNext/>
      </w:pPr>
      <w:r>
        <w:rPr>
          <w:noProof/>
        </w:rPr>
        <w:drawing>
          <wp:inline distT="0" distB="0" distL="0" distR="0" wp14:anchorId="07DAAC6F" wp14:editId="6B15DD69">
            <wp:extent cx="2571750" cy="4572000"/>
            <wp:effectExtent l="0" t="0" r="0" b="0"/>
            <wp:docPr id="125077863" name="Picture 12507786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863" name="Picture 125077863"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2FEEBB5B" w14:textId="759B5AFA" w:rsidR="00937A42" w:rsidRPr="0012444B" w:rsidRDefault="004953F8" w:rsidP="004953F8">
      <w:pPr>
        <w:pStyle w:val="Bijschrift"/>
        <w:rPr>
          <w:lang w:val="en-US"/>
        </w:rPr>
      </w:pPr>
      <w:bookmarkStart w:id="42" w:name="_Toc159260207"/>
      <w:bookmarkStart w:id="43" w:name="_Toc159312113"/>
      <w:bookmarkStart w:id="44" w:name="_Toc159333381"/>
      <w:r w:rsidRPr="0012444B">
        <w:rPr>
          <w:lang w:val="en-US"/>
        </w:rPr>
        <w:t xml:space="preserve">Figuur </w:t>
      </w:r>
      <w:r>
        <w:fldChar w:fldCharType="begin"/>
      </w:r>
      <w:r w:rsidRPr="0012444B">
        <w:rPr>
          <w:lang w:val="en-US"/>
        </w:rPr>
        <w:instrText xml:space="preserve"> SEQ Figuur \* ARABIC </w:instrText>
      </w:r>
      <w:r>
        <w:fldChar w:fldCharType="separate"/>
      </w:r>
      <w:r w:rsidR="005C382D">
        <w:rPr>
          <w:noProof/>
          <w:lang w:val="en-US"/>
        </w:rPr>
        <w:t>12</w:t>
      </w:r>
      <w:r>
        <w:fldChar w:fldCharType="end"/>
      </w:r>
      <w:r w:rsidRPr="0012444B">
        <w:rPr>
          <w:lang w:val="en-US"/>
        </w:rPr>
        <w:t>: Home (Mobile)</w:t>
      </w:r>
      <w:bookmarkEnd w:id="42"/>
      <w:bookmarkEnd w:id="43"/>
      <w:bookmarkEnd w:id="44"/>
    </w:p>
    <w:p w14:paraId="709B6C32" w14:textId="58534C3C" w:rsidR="00937A42" w:rsidRPr="0012444B" w:rsidRDefault="00937A42" w:rsidP="00937A42">
      <w:pPr>
        <w:rPr>
          <w:lang w:val="en-US"/>
        </w:rPr>
      </w:pPr>
      <w:r w:rsidRPr="0012444B">
        <w:rPr>
          <w:lang w:val="en-US"/>
        </w:rPr>
        <w:t xml:space="preserve"> </w:t>
      </w:r>
    </w:p>
    <w:p w14:paraId="681217E1" w14:textId="77777777" w:rsidR="0012444B" w:rsidRPr="0012444B" w:rsidRDefault="0012444B" w:rsidP="0012444B">
      <w:pPr>
        <w:pStyle w:val="Kop4"/>
        <w:rPr>
          <w:lang w:val="en-US"/>
        </w:rPr>
      </w:pPr>
      <w:r w:rsidRPr="0012444B">
        <w:rPr>
          <w:rStyle w:val="normaltextrun"/>
          <w:lang w:val="en-US"/>
        </w:rPr>
        <w:lastRenderedPageBreak/>
        <w:t>Toggle dag knop</w:t>
      </w:r>
      <w:r w:rsidRPr="0012444B">
        <w:rPr>
          <w:rStyle w:val="eop"/>
          <w:lang w:val="en-US"/>
        </w:rPr>
        <w:t> </w:t>
      </w:r>
    </w:p>
    <w:p w14:paraId="192B13EB" w14:textId="77777777" w:rsidR="0012444B" w:rsidRDefault="0012444B" w:rsidP="004C1243">
      <w:pPr>
        <w:pStyle w:val="paragraph"/>
        <w:numPr>
          <w:ilvl w:val="0"/>
          <w:numId w:val="59"/>
        </w:numPr>
        <w:spacing w:before="0" w:beforeAutospacing="0" w:after="0" w:afterAutospacing="0"/>
        <w:textAlignment w:val="baseline"/>
        <w:rPr>
          <w:rFonts w:ascii="Verdana" w:hAnsi="Verdana"/>
          <w:sz w:val="22"/>
          <w:szCs w:val="22"/>
        </w:rPr>
      </w:pPr>
      <w:r>
        <w:rPr>
          <w:rStyle w:val="normaltextrun"/>
          <w:rFonts w:ascii="Verdana" w:hAnsi="Verdana"/>
          <w:sz w:val="22"/>
          <w:szCs w:val="22"/>
          <w:lang w:val="nl-NL"/>
        </w:rPr>
        <w:t>Doel: Gebruikers de mogelijkheid geven een dag wel of niet te tonen op de grafiek.</w:t>
      </w:r>
      <w:r>
        <w:rPr>
          <w:rStyle w:val="eop"/>
          <w:rFonts w:ascii="Verdana" w:hAnsi="Verdana"/>
          <w:sz w:val="22"/>
          <w:szCs w:val="22"/>
        </w:rPr>
        <w:t> </w:t>
      </w:r>
    </w:p>
    <w:p w14:paraId="24A7D78B" w14:textId="77777777" w:rsidR="0012444B" w:rsidRDefault="0012444B" w:rsidP="004C1243">
      <w:pPr>
        <w:pStyle w:val="paragraph"/>
        <w:numPr>
          <w:ilvl w:val="0"/>
          <w:numId w:val="59"/>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click: Verbergt of toont de data voor de dag.</w:t>
      </w:r>
      <w:r>
        <w:rPr>
          <w:rStyle w:val="eop"/>
          <w:rFonts w:ascii="Verdana" w:hAnsi="Verdana"/>
          <w:sz w:val="22"/>
          <w:szCs w:val="22"/>
          <w:lang w:val="nl-NL"/>
        </w:rPr>
        <w:t> </w:t>
      </w:r>
    </w:p>
    <w:p w14:paraId="5604B9AD" w14:textId="77777777" w:rsidR="0012444B" w:rsidRPr="0012444B" w:rsidRDefault="0012444B" w:rsidP="004C1243">
      <w:pPr>
        <w:pStyle w:val="paragraph"/>
        <w:numPr>
          <w:ilvl w:val="0"/>
          <w:numId w:val="59"/>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hover (enkel op desktop): Toont hover state.</w:t>
      </w:r>
      <w:r>
        <w:rPr>
          <w:rStyle w:val="eop"/>
          <w:rFonts w:ascii="Verdana" w:hAnsi="Verdana"/>
          <w:sz w:val="22"/>
          <w:szCs w:val="22"/>
        </w:rPr>
        <w:t> </w:t>
      </w:r>
    </w:p>
    <w:p w14:paraId="0E53F4F2" w14:textId="77777777" w:rsidR="0012444B" w:rsidRDefault="0012444B" w:rsidP="0012444B">
      <w:pPr>
        <w:pStyle w:val="Kop4"/>
        <w:rPr>
          <w:lang w:val="nl-NL"/>
        </w:rPr>
      </w:pPr>
      <w:r>
        <w:rPr>
          <w:rStyle w:val="normaltextrun"/>
        </w:rPr>
        <w:t>Grafiek</w:t>
      </w:r>
      <w:r>
        <w:rPr>
          <w:rStyle w:val="eop"/>
          <w:lang w:val="nl-NL"/>
        </w:rPr>
        <w:t> </w:t>
      </w:r>
    </w:p>
    <w:p w14:paraId="45E8AC40" w14:textId="77777777" w:rsidR="0012444B" w:rsidRPr="0012444B" w:rsidRDefault="0012444B" w:rsidP="004C1243">
      <w:pPr>
        <w:pStyle w:val="paragraph"/>
        <w:numPr>
          <w:ilvl w:val="0"/>
          <w:numId w:val="60"/>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Doel: Gebruikers informatie bieden over het aantal ingenomen plaatsen over de dag heen.</w:t>
      </w:r>
      <w:r>
        <w:rPr>
          <w:rStyle w:val="eop"/>
          <w:rFonts w:ascii="Verdana" w:hAnsi="Verdana"/>
          <w:sz w:val="22"/>
          <w:szCs w:val="22"/>
        </w:rPr>
        <w:t> </w:t>
      </w:r>
    </w:p>
    <w:p w14:paraId="7434BD69" w14:textId="26534DD2" w:rsidR="00937A42" w:rsidRPr="0012444B" w:rsidRDefault="00011665" w:rsidP="00011665">
      <w:pPr>
        <w:spacing w:after="0"/>
        <w:rPr>
          <w:lang w:val="nl-NL"/>
        </w:rPr>
      </w:pPr>
      <w:r>
        <w:rPr>
          <w:lang w:val="nl-NL"/>
        </w:rPr>
        <w:br w:type="page"/>
      </w:r>
    </w:p>
    <w:p w14:paraId="69D81AAB" w14:textId="3E032130" w:rsidR="00937A42" w:rsidRPr="00937A42" w:rsidRDefault="00937A42" w:rsidP="004552A2">
      <w:pPr>
        <w:pStyle w:val="Kop3"/>
        <w:rPr>
          <w:lang w:val="fr-BE"/>
        </w:rPr>
      </w:pPr>
      <w:r w:rsidRPr="00937A42">
        <w:rPr>
          <w:lang w:val="fr-BE"/>
        </w:rPr>
        <w:lastRenderedPageBreak/>
        <w:t>Queue</w:t>
      </w:r>
    </w:p>
    <w:p w14:paraId="6B64C595" w14:textId="77777777" w:rsidR="008415BF" w:rsidRDefault="00937A42" w:rsidP="008415BF">
      <w:pPr>
        <w:keepNext/>
      </w:pPr>
      <w:r w:rsidRPr="00937A42">
        <w:rPr>
          <w:lang w:val="fr-BE"/>
        </w:rPr>
        <w:t xml:space="preserve"> </w:t>
      </w:r>
      <w:r w:rsidR="006813C6">
        <w:rPr>
          <w:noProof/>
        </w:rPr>
        <w:drawing>
          <wp:inline distT="0" distB="0" distL="0" distR="0" wp14:anchorId="39F5B055" wp14:editId="217A8346">
            <wp:extent cx="4572000" cy="2228850"/>
            <wp:effectExtent l="0" t="0" r="0" b="0"/>
            <wp:docPr id="976092369" name="Picture 97609236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2369" name="Picture 976092369"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2284097C" w14:textId="7BED6286" w:rsidR="00937A42" w:rsidRPr="00937A42" w:rsidRDefault="008415BF" w:rsidP="008415BF">
      <w:pPr>
        <w:pStyle w:val="Bijschrift"/>
        <w:rPr>
          <w:lang w:val="fr-BE"/>
        </w:rPr>
      </w:pPr>
      <w:bookmarkStart w:id="45" w:name="_Toc159260208"/>
      <w:bookmarkStart w:id="46" w:name="_Toc159312114"/>
      <w:bookmarkStart w:id="47" w:name="_Toc159333382"/>
      <w:r>
        <w:t xml:space="preserve">Figuur </w:t>
      </w:r>
      <w:fldSimple w:instr=" SEQ Figuur \* ARABIC ">
        <w:r w:rsidR="005C382D">
          <w:rPr>
            <w:noProof/>
          </w:rPr>
          <w:t>13</w:t>
        </w:r>
      </w:fldSimple>
      <w:r w:rsidRPr="00DE724B">
        <w:t>: Queue (Desktop)</w:t>
      </w:r>
      <w:bookmarkEnd w:id="45"/>
      <w:bookmarkEnd w:id="46"/>
      <w:bookmarkEnd w:id="47"/>
    </w:p>
    <w:p w14:paraId="678667F1" w14:textId="77777777" w:rsidR="00937A42" w:rsidRPr="00937A42" w:rsidRDefault="00937A42" w:rsidP="00937A42">
      <w:pPr>
        <w:rPr>
          <w:lang w:val="fr-BE"/>
        </w:rPr>
      </w:pPr>
    </w:p>
    <w:p w14:paraId="04A49EF1" w14:textId="77777777" w:rsidR="008415BF" w:rsidRDefault="00937A42" w:rsidP="008415BF">
      <w:pPr>
        <w:keepNext/>
      </w:pPr>
      <w:r w:rsidRPr="00937A42">
        <w:rPr>
          <w:lang w:val="fr-BE"/>
        </w:rPr>
        <w:t xml:space="preserve"> </w:t>
      </w:r>
      <w:r w:rsidR="006813C6">
        <w:rPr>
          <w:noProof/>
        </w:rPr>
        <w:drawing>
          <wp:inline distT="0" distB="0" distL="0" distR="0" wp14:anchorId="12C1FA82" wp14:editId="36B41310">
            <wp:extent cx="2057400" cy="4572000"/>
            <wp:effectExtent l="0" t="0" r="0" b="0"/>
            <wp:docPr id="2012612206" name="Picture 201261220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12206" name="Picture 2012612206"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2A4E774C" w14:textId="209F7B92" w:rsidR="00937A42" w:rsidRPr="00937A42" w:rsidRDefault="008415BF" w:rsidP="008415BF">
      <w:pPr>
        <w:pStyle w:val="Bijschrift"/>
        <w:rPr>
          <w:lang w:val="fr-BE"/>
        </w:rPr>
      </w:pPr>
      <w:bookmarkStart w:id="48" w:name="_Toc159260209"/>
      <w:bookmarkStart w:id="49" w:name="_Toc159312115"/>
      <w:bookmarkStart w:id="50" w:name="_Toc159333383"/>
      <w:r>
        <w:t xml:space="preserve">Figuur </w:t>
      </w:r>
      <w:fldSimple w:instr=" SEQ Figuur \* ARABIC ">
        <w:r w:rsidR="005C382D">
          <w:rPr>
            <w:noProof/>
          </w:rPr>
          <w:t>14</w:t>
        </w:r>
      </w:fldSimple>
      <w:r w:rsidRPr="00681081">
        <w:t>: Queue (Mobile)</w:t>
      </w:r>
      <w:bookmarkEnd w:id="48"/>
      <w:bookmarkEnd w:id="49"/>
      <w:bookmarkEnd w:id="50"/>
    </w:p>
    <w:p w14:paraId="775D08E2" w14:textId="77777777" w:rsidR="00937A42" w:rsidRPr="00937A42" w:rsidRDefault="00937A42" w:rsidP="00937A42">
      <w:pPr>
        <w:rPr>
          <w:lang w:val="fr-BE"/>
        </w:rPr>
      </w:pPr>
    </w:p>
    <w:p w14:paraId="3AD2F614" w14:textId="77777777" w:rsidR="008D2840" w:rsidRDefault="006813C6" w:rsidP="008D2840">
      <w:pPr>
        <w:keepNext/>
      </w:pPr>
      <w:r>
        <w:rPr>
          <w:noProof/>
        </w:rPr>
        <w:lastRenderedPageBreak/>
        <w:drawing>
          <wp:inline distT="0" distB="0" distL="0" distR="0" wp14:anchorId="57376F2B" wp14:editId="04B0BBE9">
            <wp:extent cx="4572000" cy="2228850"/>
            <wp:effectExtent l="0" t="0" r="0" b="0"/>
            <wp:docPr id="1829758626" name="Picture 182975862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8626" name="Picture 1829758626" descr="A screenshot of a cha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472AB020" w14:textId="0BAD3B1C" w:rsidR="00937A42" w:rsidRPr="00937A42" w:rsidRDefault="008D2840" w:rsidP="008D2840">
      <w:pPr>
        <w:pStyle w:val="Bijschrift"/>
        <w:rPr>
          <w:lang w:val="fr-BE"/>
        </w:rPr>
      </w:pPr>
      <w:bookmarkStart w:id="51" w:name="_Toc159260210"/>
      <w:bookmarkStart w:id="52" w:name="_Toc159312116"/>
      <w:bookmarkStart w:id="53" w:name="_Toc159333384"/>
      <w:r w:rsidRPr="00C92252">
        <w:rPr>
          <w:lang w:val="fr-BE"/>
        </w:rPr>
        <w:t xml:space="preserve">Figuur </w:t>
      </w:r>
      <w:r>
        <w:fldChar w:fldCharType="begin"/>
      </w:r>
      <w:r w:rsidRPr="00C92252">
        <w:rPr>
          <w:lang w:val="fr-BE"/>
        </w:rPr>
        <w:instrText xml:space="preserve"> SEQ Figuur \* ARABIC </w:instrText>
      </w:r>
      <w:r>
        <w:fldChar w:fldCharType="separate"/>
      </w:r>
      <w:r w:rsidR="005C382D">
        <w:rPr>
          <w:noProof/>
          <w:lang w:val="fr-BE"/>
        </w:rPr>
        <w:t>15</w:t>
      </w:r>
      <w:r>
        <w:fldChar w:fldCharType="end"/>
      </w:r>
      <w:r w:rsidRPr="00C92252">
        <w:rPr>
          <w:lang w:val="fr-BE"/>
        </w:rPr>
        <w:t>: Queue (Desktop)</w:t>
      </w:r>
      <w:bookmarkEnd w:id="51"/>
      <w:bookmarkEnd w:id="52"/>
      <w:bookmarkEnd w:id="53"/>
    </w:p>
    <w:p w14:paraId="5D43B8FE" w14:textId="0D286416" w:rsidR="00937A42" w:rsidRPr="00937A42" w:rsidRDefault="00937A42" w:rsidP="00937A42">
      <w:pPr>
        <w:rPr>
          <w:lang w:val="fr-BE"/>
        </w:rPr>
      </w:pPr>
      <w:r w:rsidRPr="00937A42">
        <w:rPr>
          <w:lang w:val="fr-BE"/>
        </w:rPr>
        <w:t xml:space="preserve"> </w:t>
      </w:r>
    </w:p>
    <w:p w14:paraId="7868CA97" w14:textId="77777777" w:rsidR="00F41F36" w:rsidRPr="00C92252" w:rsidRDefault="00937A42" w:rsidP="00F41F36">
      <w:pPr>
        <w:keepNext/>
        <w:rPr>
          <w:lang w:val="fr-BE"/>
        </w:rPr>
      </w:pPr>
      <w:r w:rsidRPr="00937A42">
        <w:rPr>
          <w:lang w:val="fr-BE"/>
        </w:rPr>
        <w:t xml:space="preserve"> </w:t>
      </w:r>
      <w:r w:rsidR="006813C6">
        <w:rPr>
          <w:noProof/>
        </w:rPr>
        <w:drawing>
          <wp:inline distT="0" distB="0" distL="0" distR="0" wp14:anchorId="5F3FECCA" wp14:editId="326BE018">
            <wp:extent cx="2076450" cy="4572000"/>
            <wp:effectExtent l="0" t="0" r="0" b="0"/>
            <wp:docPr id="754009747" name="Picture 75400974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09747" name="Picture 754009747"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76450" cy="4572000"/>
                    </a:xfrm>
                    <a:prstGeom prst="rect">
                      <a:avLst/>
                    </a:prstGeom>
                  </pic:spPr>
                </pic:pic>
              </a:graphicData>
            </a:graphic>
          </wp:inline>
        </w:drawing>
      </w:r>
    </w:p>
    <w:p w14:paraId="0A1CE15C" w14:textId="2A7EFAAA" w:rsidR="00937A42" w:rsidRPr="00937A42" w:rsidRDefault="00F41F36" w:rsidP="00F41F36">
      <w:pPr>
        <w:pStyle w:val="Bijschrift"/>
        <w:rPr>
          <w:lang w:val="fr-BE"/>
        </w:rPr>
      </w:pPr>
      <w:bookmarkStart w:id="54" w:name="_Toc159260211"/>
      <w:bookmarkStart w:id="55" w:name="_Toc159312117"/>
      <w:bookmarkStart w:id="56" w:name="_Toc159333385"/>
      <w:r w:rsidRPr="00C92252">
        <w:rPr>
          <w:lang w:val="fr-BE"/>
        </w:rPr>
        <w:t xml:space="preserve">Figuur </w:t>
      </w:r>
      <w:r>
        <w:fldChar w:fldCharType="begin"/>
      </w:r>
      <w:r w:rsidRPr="00C92252">
        <w:rPr>
          <w:lang w:val="fr-BE"/>
        </w:rPr>
        <w:instrText xml:space="preserve"> SEQ Figuur \* ARABIC </w:instrText>
      </w:r>
      <w:r>
        <w:fldChar w:fldCharType="separate"/>
      </w:r>
      <w:r w:rsidR="005C382D">
        <w:rPr>
          <w:noProof/>
          <w:lang w:val="fr-BE"/>
        </w:rPr>
        <w:t>16</w:t>
      </w:r>
      <w:r>
        <w:fldChar w:fldCharType="end"/>
      </w:r>
      <w:r w:rsidRPr="00C92252">
        <w:rPr>
          <w:lang w:val="fr-BE"/>
        </w:rPr>
        <w:t>: Queue (Mobile)</w:t>
      </w:r>
      <w:bookmarkEnd w:id="54"/>
      <w:bookmarkEnd w:id="55"/>
      <w:bookmarkEnd w:id="56"/>
    </w:p>
    <w:p w14:paraId="070DDB0E" w14:textId="77777777" w:rsidR="00937A42" w:rsidRPr="00937A42" w:rsidRDefault="00937A42" w:rsidP="00937A42">
      <w:pPr>
        <w:rPr>
          <w:lang w:val="fr-BE"/>
        </w:rPr>
      </w:pPr>
    </w:p>
    <w:p w14:paraId="1A28BD6B" w14:textId="77777777" w:rsidR="005B46D0" w:rsidRPr="00C92252" w:rsidRDefault="00937A42" w:rsidP="005B46D0">
      <w:pPr>
        <w:keepNext/>
        <w:rPr>
          <w:lang w:val="fr-BE"/>
        </w:rPr>
      </w:pPr>
      <w:r w:rsidRPr="00937A42">
        <w:rPr>
          <w:lang w:val="fr-BE"/>
        </w:rPr>
        <w:lastRenderedPageBreak/>
        <w:t xml:space="preserve"> </w:t>
      </w:r>
      <w:r w:rsidR="006813C6">
        <w:rPr>
          <w:noProof/>
        </w:rPr>
        <w:drawing>
          <wp:inline distT="0" distB="0" distL="0" distR="0" wp14:anchorId="40E84C9C" wp14:editId="2ACFCBF3">
            <wp:extent cx="4572000" cy="2228850"/>
            <wp:effectExtent l="0" t="0" r="0" b="0"/>
            <wp:docPr id="1407277798" name="Picture 140727779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7798" name="Picture 1407277798" descr="A screenshot of a cha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78378D7C" w14:textId="107CE162" w:rsidR="00937A42" w:rsidRPr="00C92252" w:rsidRDefault="005B46D0" w:rsidP="006B01CB">
      <w:pPr>
        <w:pStyle w:val="Bijschrift"/>
        <w:rPr>
          <w:lang w:val="fr-BE"/>
        </w:rPr>
      </w:pPr>
      <w:bookmarkStart w:id="57" w:name="_Toc159260212"/>
      <w:bookmarkStart w:id="58" w:name="_Toc159312118"/>
      <w:bookmarkStart w:id="59" w:name="_Toc159333386"/>
      <w:r w:rsidRPr="00C92252">
        <w:rPr>
          <w:lang w:val="fr-BE"/>
        </w:rPr>
        <w:t xml:space="preserve">Figuur </w:t>
      </w:r>
      <w:r>
        <w:fldChar w:fldCharType="begin"/>
      </w:r>
      <w:r w:rsidRPr="00C92252">
        <w:rPr>
          <w:lang w:val="fr-BE"/>
        </w:rPr>
        <w:instrText xml:space="preserve"> SEQ Figuur \* ARABIC </w:instrText>
      </w:r>
      <w:r>
        <w:fldChar w:fldCharType="separate"/>
      </w:r>
      <w:r w:rsidR="005C382D">
        <w:rPr>
          <w:noProof/>
          <w:lang w:val="fr-BE"/>
        </w:rPr>
        <w:t>17</w:t>
      </w:r>
      <w:r>
        <w:fldChar w:fldCharType="end"/>
      </w:r>
      <w:r w:rsidRPr="00C92252">
        <w:rPr>
          <w:lang w:val="fr-BE"/>
        </w:rPr>
        <w:t>: Queue (Desktop)</w:t>
      </w:r>
      <w:bookmarkEnd w:id="57"/>
      <w:bookmarkEnd w:id="58"/>
      <w:bookmarkEnd w:id="59"/>
    </w:p>
    <w:p w14:paraId="417021CE" w14:textId="77777777" w:rsidR="006B01CB" w:rsidRPr="006B01CB" w:rsidRDefault="006B01CB" w:rsidP="006B01CB">
      <w:pPr>
        <w:rPr>
          <w:lang w:val="fr-BE"/>
        </w:rPr>
      </w:pPr>
    </w:p>
    <w:p w14:paraId="29AEFD3C" w14:textId="77777777" w:rsidR="006B01CB" w:rsidRPr="00C92252" w:rsidRDefault="00937A42" w:rsidP="006B01CB">
      <w:pPr>
        <w:keepNext/>
        <w:rPr>
          <w:lang w:val="fr-BE"/>
        </w:rPr>
      </w:pPr>
      <w:r w:rsidRPr="00937A42">
        <w:rPr>
          <w:lang w:val="fr-BE"/>
        </w:rPr>
        <w:t xml:space="preserve"> </w:t>
      </w:r>
      <w:r w:rsidR="006813C6">
        <w:rPr>
          <w:noProof/>
        </w:rPr>
        <w:drawing>
          <wp:inline distT="0" distB="0" distL="0" distR="0" wp14:anchorId="55BC1BC4" wp14:editId="2C820A71">
            <wp:extent cx="2066925" cy="4572000"/>
            <wp:effectExtent l="0" t="0" r="0" b="0"/>
            <wp:docPr id="982575005" name="Picture 98257500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5005" name="Picture 982575005"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66925" cy="4572000"/>
                    </a:xfrm>
                    <a:prstGeom prst="rect">
                      <a:avLst/>
                    </a:prstGeom>
                  </pic:spPr>
                </pic:pic>
              </a:graphicData>
            </a:graphic>
          </wp:inline>
        </w:drawing>
      </w:r>
    </w:p>
    <w:p w14:paraId="063BB9B9" w14:textId="0391E7FA" w:rsidR="00937A42" w:rsidRPr="00424D45" w:rsidRDefault="006B01CB" w:rsidP="006B01CB">
      <w:pPr>
        <w:pStyle w:val="Bijschrift"/>
        <w:rPr>
          <w:lang w:val="nl-NL"/>
        </w:rPr>
      </w:pPr>
      <w:bookmarkStart w:id="60" w:name="_Toc159260213"/>
      <w:bookmarkStart w:id="61" w:name="_Toc159312119"/>
      <w:bookmarkStart w:id="62" w:name="_Toc159333387"/>
      <w:r w:rsidRPr="00424D45">
        <w:rPr>
          <w:lang w:val="nl-NL"/>
        </w:rPr>
        <w:t xml:space="preserve">Figuur </w:t>
      </w:r>
      <w:r>
        <w:fldChar w:fldCharType="begin"/>
      </w:r>
      <w:r w:rsidRPr="00424D45">
        <w:rPr>
          <w:lang w:val="nl-NL"/>
        </w:rPr>
        <w:instrText xml:space="preserve"> SEQ Figuur \* ARABIC </w:instrText>
      </w:r>
      <w:r>
        <w:fldChar w:fldCharType="separate"/>
      </w:r>
      <w:r w:rsidR="005C382D">
        <w:rPr>
          <w:noProof/>
          <w:lang w:val="nl-NL"/>
        </w:rPr>
        <w:t>18</w:t>
      </w:r>
      <w:r>
        <w:fldChar w:fldCharType="end"/>
      </w:r>
      <w:r w:rsidRPr="00424D45">
        <w:rPr>
          <w:lang w:val="nl-NL"/>
        </w:rPr>
        <w:t>: Queue (Mobile)</w:t>
      </w:r>
      <w:bookmarkEnd w:id="60"/>
      <w:bookmarkEnd w:id="61"/>
      <w:bookmarkEnd w:id="62"/>
    </w:p>
    <w:p w14:paraId="7C7446F3" w14:textId="77777777" w:rsidR="00937A42" w:rsidRPr="00424D45" w:rsidRDefault="00937A42" w:rsidP="00937A42">
      <w:pPr>
        <w:rPr>
          <w:lang w:val="nl-NL"/>
        </w:rPr>
      </w:pPr>
    </w:p>
    <w:p w14:paraId="26F2FDD6" w14:textId="77777777" w:rsidR="00F11E90" w:rsidRPr="00424D45" w:rsidRDefault="00F11E90" w:rsidP="00937A42">
      <w:pPr>
        <w:rPr>
          <w:lang w:val="nl-NL"/>
        </w:rPr>
      </w:pPr>
    </w:p>
    <w:p w14:paraId="5D47DF15" w14:textId="77777777" w:rsidR="00F11E90" w:rsidRPr="00424D45" w:rsidRDefault="00F11E90" w:rsidP="00937A42">
      <w:pPr>
        <w:rPr>
          <w:lang w:val="nl-NL"/>
        </w:rPr>
      </w:pPr>
    </w:p>
    <w:p w14:paraId="7F43B6F8" w14:textId="77777777" w:rsidR="00F11E90" w:rsidRPr="00424D45" w:rsidRDefault="00F11E90" w:rsidP="00937A42">
      <w:pPr>
        <w:rPr>
          <w:lang w:val="nl-NL"/>
        </w:rPr>
      </w:pPr>
    </w:p>
    <w:p w14:paraId="53C52523" w14:textId="77777777" w:rsidR="00424D45" w:rsidRDefault="00424D45" w:rsidP="00590909">
      <w:pPr>
        <w:pStyle w:val="Kop4"/>
      </w:pPr>
      <w:r w:rsidRPr="00424D45">
        <w:rPr>
          <w:rStyle w:val="normaltextrun"/>
          <w:lang w:val="nl-NL"/>
        </w:rPr>
        <w:lastRenderedPageBreak/>
        <w:t>Laadstatus informatie voor gebruiker</w:t>
      </w:r>
      <w:r>
        <w:rPr>
          <w:rStyle w:val="eop"/>
        </w:rPr>
        <w:t> </w:t>
      </w:r>
    </w:p>
    <w:p w14:paraId="4D2E9398" w14:textId="77777777" w:rsidR="00424D45" w:rsidRDefault="00424D45" w:rsidP="004C1243">
      <w:pPr>
        <w:pStyle w:val="paragraph"/>
        <w:numPr>
          <w:ilvl w:val="0"/>
          <w:numId w:val="61"/>
        </w:numPr>
        <w:spacing w:before="0" w:beforeAutospacing="0" w:after="0" w:afterAutospacing="0"/>
        <w:textAlignment w:val="baseline"/>
        <w:rPr>
          <w:rFonts w:ascii="Verdana" w:hAnsi="Verdana"/>
          <w:sz w:val="22"/>
          <w:szCs w:val="22"/>
        </w:rPr>
      </w:pPr>
      <w:r>
        <w:rPr>
          <w:rStyle w:val="normaltextrun"/>
          <w:rFonts w:ascii="Verdana" w:hAnsi="Verdana"/>
          <w:sz w:val="22"/>
          <w:szCs w:val="22"/>
          <w:lang w:val="nl-NL"/>
        </w:rPr>
        <w:t>Doel: De gebruiker informeren over hun huidige status in de wachtrij (niet in wachtrij, in wachtrij, aan het opladen).</w:t>
      </w:r>
      <w:r>
        <w:rPr>
          <w:rStyle w:val="eop"/>
          <w:rFonts w:ascii="Verdana" w:hAnsi="Verdana"/>
          <w:sz w:val="22"/>
          <w:szCs w:val="22"/>
        </w:rPr>
        <w:t> </w:t>
      </w:r>
    </w:p>
    <w:p w14:paraId="0EE10CEE" w14:textId="77777777" w:rsidR="00424D45" w:rsidRDefault="00424D45" w:rsidP="00590909">
      <w:pPr>
        <w:pStyle w:val="Kop4"/>
        <w:rPr>
          <w:lang w:val="nl-NL"/>
        </w:rPr>
      </w:pPr>
      <w:r>
        <w:rPr>
          <w:rStyle w:val="normaltextrun"/>
        </w:rPr>
        <w:t>Wachtrij verlaten knop</w:t>
      </w:r>
      <w:r>
        <w:rPr>
          <w:rStyle w:val="eop"/>
          <w:lang w:val="nl-NL"/>
        </w:rPr>
        <w:t> </w:t>
      </w:r>
    </w:p>
    <w:p w14:paraId="6AB9D0B6" w14:textId="77777777" w:rsidR="00424D45" w:rsidRDefault="00424D45" w:rsidP="004C1243">
      <w:pPr>
        <w:pStyle w:val="paragraph"/>
        <w:numPr>
          <w:ilvl w:val="0"/>
          <w:numId w:val="62"/>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Doel: De gebruiker de mogelijkheid geven om de wachtrij te kunnen verlaten.</w:t>
      </w:r>
      <w:r>
        <w:rPr>
          <w:rStyle w:val="eop"/>
          <w:rFonts w:ascii="Verdana" w:hAnsi="Verdana"/>
          <w:sz w:val="22"/>
          <w:szCs w:val="22"/>
          <w:lang w:val="nl-NL"/>
        </w:rPr>
        <w:t> </w:t>
      </w:r>
    </w:p>
    <w:p w14:paraId="7588D68B" w14:textId="77777777" w:rsidR="00424D45" w:rsidRDefault="00424D45" w:rsidP="004C1243">
      <w:pPr>
        <w:pStyle w:val="paragraph"/>
        <w:numPr>
          <w:ilvl w:val="0"/>
          <w:numId w:val="62"/>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click: De gebruiker verlaat de wachtrij.</w:t>
      </w:r>
      <w:r>
        <w:rPr>
          <w:rStyle w:val="eop"/>
          <w:rFonts w:ascii="Verdana" w:hAnsi="Verdana"/>
          <w:sz w:val="22"/>
          <w:szCs w:val="22"/>
          <w:lang w:val="nl-NL"/>
        </w:rPr>
        <w:t> </w:t>
      </w:r>
    </w:p>
    <w:p w14:paraId="1D9B7913" w14:textId="77777777" w:rsidR="00424D45" w:rsidRDefault="00424D45" w:rsidP="004C1243">
      <w:pPr>
        <w:pStyle w:val="paragraph"/>
        <w:numPr>
          <w:ilvl w:val="0"/>
          <w:numId w:val="62"/>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hover (enkel op desktop): Toont hover state.</w:t>
      </w:r>
      <w:r>
        <w:rPr>
          <w:rStyle w:val="eop"/>
          <w:rFonts w:ascii="Verdana" w:hAnsi="Verdana"/>
          <w:sz w:val="22"/>
          <w:szCs w:val="22"/>
          <w:lang w:val="nl-NL"/>
        </w:rPr>
        <w:t> </w:t>
      </w:r>
    </w:p>
    <w:p w14:paraId="70809B00" w14:textId="77777777" w:rsidR="00424D45" w:rsidRDefault="00424D45" w:rsidP="004C1243">
      <w:pPr>
        <w:pStyle w:val="paragraph"/>
        <w:numPr>
          <w:ilvl w:val="0"/>
          <w:numId w:val="62"/>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Hidden: Als de gebruiker nog niet in een wachtrij zit, wordt deze knop niet getoond.</w:t>
      </w:r>
      <w:r>
        <w:rPr>
          <w:rStyle w:val="eop"/>
          <w:rFonts w:ascii="Verdana" w:hAnsi="Verdana"/>
          <w:sz w:val="22"/>
          <w:szCs w:val="22"/>
          <w:lang w:val="nl-NL"/>
        </w:rPr>
        <w:t> </w:t>
      </w:r>
    </w:p>
    <w:p w14:paraId="10C74BAF" w14:textId="77777777" w:rsidR="00424D45" w:rsidRDefault="00424D45" w:rsidP="00590909">
      <w:pPr>
        <w:pStyle w:val="Kop4"/>
        <w:rPr>
          <w:lang w:val="nl-NL"/>
        </w:rPr>
      </w:pPr>
      <w:r>
        <w:rPr>
          <w:rStyle w:val="normaltextrun"/>
        </w:rPr>
        <w:t>Type laadpaal filter</w:t>
      </w:r>
      <w:r>
        <w:rPr>
          <w:rStyle w:val="eop"/>
          <w:lang w:val="nl-NL"/>
        </w:rPr>
        <w:t> </w:t>
      </w:r>
    </w:p>
    <w:p w14:paraId="48AF35A4" w14:textId="77777777" w:rsidR="00424D45" w:rsidRPr="00424D45" w:rsidRDefault="00424D45" w:rsidP="004C1243">
      <w:pPr>
        <w:pStyle w:val="paragraph"/>
        <w:numPr>
          <w:ilvl w:val="0"/>
          <w:numId w:val="63"/>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Doel: De gebruiker de mogelijkheid geven te filteren op een bepaald type van lader, zodat enkel de plaatsen met dit type getoond worden.</w:t>
      </w:r>
      <w:r>
        <w:rPr>
          <w:rStyle w:val="eop"/>
          <w:rFonts w:ascii="Verdana" w:hAnsi="Verdana"/>
          <w:sz w:val="22"/>
          <w:szCs w:val="22"/>
        </w:rPr>
        <w:t> </w:t>
      </w:r>
    </w:p>
    <w:p w14:paraId="04A9AFD8" w14:textId="77777777" w:rsidR="00424D45" w:rsidRDefault="00424D45" w:rsidP="004C1243">
      <w:pPr>
        <w:pStyle w:val="paragraph"/>
        <w:numPr>
          <w:ilvl w:val="0"/>
          <w:numId w:val="63"/>
        </w:numPr>
        <w:spacing w:before="0" w:beforeAutospacing="0" w:after="0" w:afterAutospacing="0"/>
        <w:textAlignment w:val="baseline"/>
        <w:rPr>
          <w:rFonts w:ascii="Verdana" w:hAnsi="Verdana"/>
          <w:sz w:val="22"/>
          <w:szCs w:val="22"/>
        </w:rPr>
      </w:pPr>
      <w:r>
        <w:rPr>
          <w:rStyle w:val="normaltextrun"/>
          <w:rFonts w:ascii="Verdana" w:hAnsi="Verdana"/>
          <w:sz w:val="22"/>
          <w:szCs w:val="22"/>
          <w:lang w:val="nl-NL"/>
        </w:rPr>
        <w:t>On click: Klapt open en toont de verschillende laadtypes.</w:t>
      </w:r>
      <w:r>
        <w:rPr>
          <w:rStyle w:val="eop"/>
          <w:rFonts w:ascii="Verdana" w:hAnsi="Verdana"/>
          <w:sz w:val="22"/>
          <w:szCs w:val="22"/>
        </w:rPr>
        <w:t> </w:t>
      </w:r>
    </w:p>
    <w:p w14:paraId="7CCBAE15" w14:textId="77777777" w:rsidR="00424D45" w:rsidRDefault="00424D45" w:rsidP="004C1243">
      <w:pPr>
        <w:pStyle w:val="paragraph"/>
        <w:numPr>
          <w:ilvl w:val="0"/>
          <w:numId w:val="63"/>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select: Filtert de verschillende plaatsen op het geselecteerd laadtype.</w:t>
      </w:r>
      <w:r>
        <w:rPr>
          <w:rStyle w:val="eop"/>
          <w:rFonts w:ascii="Verdana" w:hAnsi="Verdana"/>
          <w:sz w:val="22"/>
          <w:szCs w:val="22"/>
          <w:lang w:val="nl-NL"/>
        </w:rPr>
        <w:t> </w:t>
      </w:r>
    </w:p>
    <w:p w14:paraId="2CE259CF" w14:textId="77777777" w:rsidR="00424D45" w:rsidRPr="00424D45" w:rsidRDefault="00424D45" w:rsidP="004C1243">
      <w:pPr>
        <w:pStyle w:val="paragraph"/>
        <w:numPr>
          <w:ilvl w:val="0"/>
          <w:numId w:val="63"/>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hover (enkel op desktop): Toont hover state.</w:t>
      </w:r>
      <w:r>
        <w:rPr>
          <w:rStyle w:val="eop"/>
          <w:rFonts w:ascii="Verdana" w:hAnsi="Verdana"/>
          <w:sz w:val="22"/>
          <w:szCs w:val="22"/>
        </w:rPr>
        <w:t> </w:t>
      </w:r>
    </w:p>
    <w:p w14:paraId="029C2F8C" w14:textId="77777777" w:rsidR="00424D45" w:rsidRDefault="00424D45" w:rsidP="00590909">
      <w:pPr>
        <w:pStyle w:val="Kop4"/>
        <w:rPr>
          <w:lang w:val="nl-NL"/>
        </w:rPr>
      </w:pPr>
      <w:r>
        <w:rPr>
          <w:rStyle w:val="normaltextrun"/>
        </w:rPr>
        <w:t>Enter queue (voor het laadtype) knop</w:t>
      </w:r>
      <w:r>
        <w:rPr>
          <w:rStyle w:val="eop"/>
          <w:lang w:val="nl-NL"/>
        </w:rPr>
        <w:t> </w:t>
      </w:r>
    </w:p>
    <w:p w14:paraId="3CD8BD11" w14:textId="77777777" w:rsidR="00424D45" w:rsidRDefault="00424D45" w:rsidP="004C1243">
      <w:pPr>
        <w:pStyle w:val="paragraph"/>
        <w:numPr>
          <w:ilvl w:val="0"/>
          <w:numId w:val="64"/>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Doel: De gebruiker de mogelijkheid geven zich snel in de wachtrij te plaatsen voor het geselecteerde laadtype.</w:t>
      </w:r>
      <w:r>
        <w:rPr>
          <w:rStyle w:val="eop"/>
          <w:rFonts w:ascii="Verdana" w:hAnsi="Verdana"/>
          <w:sz w:val="22"/>
          <w:szCs w:val="22"/>
          <w:lang w:val="nl-NL"/>
        </w:rPr>
        <w:t> </w:t>
      </w:r>
    </w:p>
    <w:p w14:paraId="61D9F949" w14:textId="77777777" w:rsidR="00424D45" w:rsidRDefault="00424D45" w:rsidP="004C1243">
      <w:pPr>
        <w:pStyle w:val="paragraph"/>
        <w:numPr>
          <w:ilvl w:val="0"/>
          <w:numId w:val="64"/>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click: Er wordt gekeken naar een optimale plaats om in de wachtrij te staan (minste aantal gebruikers in wachtrij). De gebruiker komt hierbij in te staan.</w:t>
      </w:r>
      <w:r>
        <w:rPr>
          <w:rStyle w:val="eop"/>
          <w:rFonts w:ascii="Verdana" w:hAnsi="Verdana"/>
          <w:sz w:val="22"/>
          <w:szCs w:val="22"/>
          <w:lang w:val="nl-NL"/>
        </w:rPr>
        <w:t> </w:t>
      </w:r>
    </w:p>
    <w:p w14:paraId="023D5AA3" w14:textId="77777777" w:rsidR="00424D45" w:rsidRDefault="00424D45" w:rsidP="004C1243">
      <w:pPr>
        <w:pStyle w:val="paragraph"/>
        <w:numPr>
          <w:ilvl w:val="0"/>
          <w:numId w:val="64"/>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hover (enkel op desktop): Toont hover state.</w:t>
      </w:r>
      <w:r>
        <w:rPr>
          <w:rStyle w:val="eop"/>
          <w:rFonts w:ascii="Verdana" w:hAnsi="Verdana"/>
          <w:sz w:val="22"/>
          <w:szCs w:val="22"/>
          <w:lang w:val="nl-NL"/>
        </w:rPr>
        <w:t> </w:t>
      </w:r>
    </w:p>
    <w:p w14:paraId="06CACF06" w14:textId="77777777" w:rsidR="00424D45" w:rsidRDefault="00424D45" w:rsidP="004C1243">
      <w:pPr>
        <w:pStyle w:val="paragraph"/>
        <w:numPr>
          <w:ilvl w:val="0"/>
          <w:numId w:val="64"/>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Hidden: Als de gebruiker al in een wachtrij zit, wordt deze knop niet getoond.</w:t>
      </w:r>
      <w:r>
        <w:rPr>
          <w:rStyle w:val="eop"/>
          <w:rFonts w:ascii="Verdana" w:hAnsi="Verdana"/>
          <w:sz w:val="22"/>
          <w:szCs w:val="22"/>
          <w:lang w:val="nl-NL"/>
        </w:rPr>
        <w:t> </w:t>
      </w:r>
    </w:p>
    <w:p w14:paraId="2D74C850" w14:textId="77777777" w:rsidR="00424D45" w:rsidRDefault="00424D45" w:rsidP="00590909">
      <w:pPr>
        <w:pStyle w:val="Kop4"/>
        <w:rPr>
          <w:lang w:val="nl-NL"/>
        </w:rPr>
      </w:pPr>
      <w:r>
        <w:rPr>
          <w:rStyle w:val="normaltextrun"/>
        </w:rPr>
        <w:t>Add to queue (voor een laadplaats) knop</w:t>
      </w:r>
      <w:r>
        <w:rPr>
          <w:rStyle w:val="eop"/>
          <w:lang w:val="nl-NL"/>
        </w:rPr>
        <w:t> </w:t>
      </w:r>
    </w:p>
    <w:p w14:paraId="74357932" w14:textId="77777777" w:rsidR="00424D45" w:rsidRDefault="00424D45" w:rsidP="004C1243">
      <w:pPr>
        <w:pStyle w:val="paragraph"/>
        <w:numPr>
          <w:ilvl w:val="0"/>
          <w:numId w:val="65"/>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Doel: De gebruiker de mogelijkheid geven zich in de wachtrij te plaatsen voor een bepaalde laadplaats/ laadstation.</w:t>
      </w:r>
      <w:r>
        <w:rPr>
          <w:rStyle w:val="eop"/>
          <w:rFonts w:ascii="Verdana" w:hAnsi="Verdana"/>
          <w:sz w:val="22"/>
          <w:szCs w:val="22"/>
          <w:lang w:val="nl-NL"/>
        </w:rPr>
        <w:t> </w:t>
      </w:r>
    </w:p>
    <w:p w14:paraId="42776372" w14:textId="77777777" w:rsidR="00424D45" w:rsidRDefault="00424D45" w:rsidP="004C1243">
      <w:pPr>
        <w:pStyle w:val="paragraph"/>
        <w:numPr>
          <w:ilvl w:val="0"/>
          <w:numId w:val="65"/>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click: De gebruiker komt in de wachtrij terecht van het geselecteerde laadstation.</w:t>
      </w:r>
      <w:r>
        <w:rPr>
          <w:rStyle w:val="eop"/>
          <w:rFonts w:ascii="Verdana" w:hAnsi="Verdana"/>
          <w:sz w:val="22"/>
          <w:szCs w:val="22"/>
          <w:lang w:val="nl-NL"/>
        </w:rPr>
        <w:t> </w:t>
      </w:r>
    </w:p>
    <w:p w14:paraId="792EDA69" w14:textId="77777777" w:rsidR="00424D45" w:rsidRDefault="00424D45" w:rsidP="004C1243">
      <w:pPr>
        <w:pStyle w:val="paragraph"/>
        <w:numPr>
          <w:ilvl w:val="0"/>
          <w:numId w:val="65"/>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hover (enkel op desktop): Toont hover state.</w:t>
      </w:r>
      <w:r>
        <w:rPr>
          <w:rStyle w:val="eop"/>
          <w:rFonts w:ascii="Verdana" w:hAnsi="Verdana"/>
          <w:sz w:val="22"/>
          <w:szCs w:val="22"/>
          <w:lang w:val="nl-NL"/>
        </w:rPr>
        <w:t> </w:t>
      </w:r>
    </w:p>
    <w:p w14:paraId="157DF1B9" w14:textId="77777777" w:rsidR="00424D45" w:rsidRDefault="00424D45" w:rsidP="004C1243">
      <w:pPr>
        <w:pStyle w:val="paragraph"/>
        <w:numPr>
          <w:ilvl w:val="0"/>
          <w:numId w:val="65"/>
        </w:numPr>
        <w:spacing w:before="0" w:beforeAutospacing="0" w:after="0" w:afterAutospacing="0"/>
        <w:textAlignment w:val="baseline"/>
        <w:rPr>
          <w:rStyle w:val="eop"/>
          <w:rFonts w:ascii="Verdana" w:hAnsi="Verdana"/>
          <w:sz w:val="22"/>
          <w:szCs w:val="22"/>
          <w:lang w:val="nl-NL"/>
        </w:rPr>
      </w:pPr>
      <w:r>
        <w:rPr>
          <w:rStyle w:val="normaltextrun"/>
          <w:rFonts w:ascii="Verdana" w:hAnsi="Verdana"/>
          <w:sz w:val="22"/>
          <w:szCs w:val="22"/>
          <w:lang w:val="nl-NL"/>
        </w:rPr>
        <w:t>Disabled: Al ls de gebruiker al in een wachtrij zit, wordt deze knop disabled.</w:t>
      </w:r>
      <w:r>
        <w:rPr>
          <w:rStyle w:val="eop"/>
          <w:rFonts w:ascii="Verdana" w:hAnsi="Verdana"/>
          <w:sz w:val="22"/>
          <w:szCs w:val="22"/>
          <w:lang w:val="nl-NL"/>
        </w:rPr>
        <w:t> </w:t>
      </w:r>
    </w:p>
    <w:p w14:paraId="009E047F" w14:textId="77777777" w:rsidR="005079D1" w:rsidRDefault="005079D1" w:rsidP="005079D1">
      <w:pPr>
        <w:pStyle w:val="paragraph"/>
        <w:spacing w:before="0" w:beforeAutospacing="0" w:after="0" w:afterAutospacing="0"/>
        <w:textAlignment w:val="baseline"/>
        <w:rPr>
          <w:rStyle w:val="eop"/>
          <w:rFonts w:ascii="Verdana" w:hAnsi="Verdana"/>
          <w:sz w:val="22"/>
          <w:szCs w:val="22"/>
          <w:lang w:val="nl-NL"/>
        </w:rPr>
      </w:pPr>
    </w:p>
    <w:p w14:paraId="4BAC14A2" w14:textId="77777777" w:rsidR="005079D1" w:rsidRDefault="005079D1" w:rsidP="005079D1">
      <w:pPr>
        <w:pStyle w:val="paragraph"/>
        <w:spacing w:before="0" w:beforeAutospacing="0" w:after="0" w:afterAutospacing="0"/>
        <w:textAlignment w:val="baseline"/>
        <w:rPr>
          <w:rStyle w:val="eop"/>
          <w:rFonts w:ascii="Verdana" w:hAnsi="Verdana"/>
          <w:sz w:val="22"/>
          <w:szCs w:val="22"/>
          <w:lang w:val="nl-NL"/>
        </w:rPr>
      </w:pPr>
    </w:p>
    <w:p w14:paraId="5988FFE3" w14:textId="77777777" w:rsidR="005079D1" w:rsidRDefault="005079D1" w:rsidP="005079D1">
      <w:pPr>
        <w:pStyle w:val="paragraph"/>
        <w:spacing w:before="0" w:beforeAutospacing="0" w:after="0" w:afterAutospacing="0"/>
        <w:textAlignment w:val="baseline"/>
        <w:rPr>
          <w:rStyle w:val="eop"/>
          <w:rFonts w:ascii="Verdana" w:hAnsi="Verdana"/>
          <w:sz w:val="22"/>
          <w:szCs w:val="22"/>
          <w:lang w:val="nl-NL"/>
        </w:rPr>
      </w:pPr>
    </w:p>
    <w:p w14:paraId="24F43BD5" w14:textId="77777777" w:rsidR="005079D1" w:rsidRDefault="005079D1" w:rsidP="005079D1">
      <w:pPr>
        <w:pStyle w:val="paragraph"/>
        <w:spacing w:before="0" w:beforeAutospacing="0" w:after="0" w:afterAutospacing="0"/>
        <w:textAlignment w:val="baseline"/>
        <w:rPr>
          <w:rStyle w:val="eop"/>
          <w:rFonts w:ascii="Verdana" w:hAnsi="Verdana"/>
          <w:sz w:val="22"/>
          <w:szCs w:val="22"/>
          <w:lang w:val="nl-NL"/>
        </w:rPr>
      </w:pPr>
    </w:p>
    <w:p w14:paraId="769AA904" w14:textId="77777777" w:rsidR="005079D1" w:rsidRDefault="005079D1" w:rsidP="005079D1">
      <w:pPr>
        <w:pStyle w:val="paragraph"/>
        <w:spacing w:before="0" w:beforeAutospacing="0" w:after="0" w:afterAutospacing="0"/>
        <w:textAlignment w:val="baseline"/>
        <w:rPr>
          <w:rFonts w:ascii="Verdana" w:hAnsi="Verdana"/>
          <w:sz w:val="22"/>
          <w:szCs w:val="22"/>
          <w:lang w:val="nl-NL"/>
        </w:rPr>
      </w:pPr>
    </w:p>
    <w:p w14:paraId="1BAEF830" w14:textId="77777777" w:rsidR="00424D45" w:rsidRDefault="00424D45" w:rsidP="00590909">
      <w:pPr>
        <w:pStyle w:val="Kop4"/>
        <w:rPr>
          <w:lang w:val="nl-NL"/>
        </w:rPr>
      </w:pPr>
      <w:r>
        <w:rPr>
          <w:rStyle w:val="normaltextrun"/>
        </w:rPr>
        <w:lastRenderedPageBreak/>
        <w:t>Tabel paginatie knoppen:</w:t>
      </w:r>
      <w:r>
        <w:rPr>
          <w:rStyle w:val="eop"/>
          <w:lang w:val="nl-NL"/>
        </w:rPr>
        <w:t> </w:t>
      </w:r>
    </w:p>
    <w:p w14:paraId="227402D6" w14:textId="77777777" w:rsidR="00424D45" w:rsidRDefault="00424D45" w:rsidP="004C1243">
      <w:pPr>
        <w:pStyle w:val="paragraph"/>
        <w:numPr>
          <w:ilvl w:val="0"/>
          <w:numId w:val="67"/>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Doel: De gebruiker de mogelijkheid geven op andere pagina’s van de tabel te gaan kijken.</w:t>
      </w:r>
      <w:r>
        <w:rPr>
          <w:rStyle w:val="eop"/>
          <w:rFonts w:ascii="Verdana" w:hAnsi="Verdana"/>
          <w:sz w:val="22"/>
          <w:szCs w:val="22"/>
          <w:lang w:val="nl-NL"/>
        </w:rPr>
        <w:t> </w:t>
      </w:r>
    </w:p>
    <w:p w14:paraId="579D8476" w14:textId="77777777" w:rsidR="00424D45" w:rsidRDefault="00424D45" w:rsidP="004C1243">
      <w:pPr>
        <w:pStyle w:val="paragraph"/>
        <w:numPr>
          <w:ilvl w:val="0"/>
          <w:numId w:val="67"/>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click van pijlen: De gebruiker gaat 1 pagina vooruit of achteruit (als dat mogelijk is), afhankelijk van op welke knop gedrukt wordt.</w:t>
      </w:r>
      <w:r>
        <w:rPr>
          <w:rStyle w:val="eop"/>
          <w:rFonts w:ascii="Verdana" w:hAnsi="Verdana"/>
          <w:sz w:val="22"/>
          <w:szCs w:val="22"/>
          <w:lang w:val="nl-NL"/>
        </w:rPr>
        <w:t> </w:t>
      </w:r>
    </w:p>
    <w:p w14:paraId="50EF8FF6" w14:textId="77777777" w:rsidR="00424D45" w:rsidRDefault="00424D45" w:rsidP="004C1243">
      <w:pPr>
        <w:pStyle w:val="paragraph"/>
        <w:numPr>
          <w:ilvl w:val="0"/>
          <w:numId w:val="67"/>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click van een nummer: De gebruiker gaat rechtstreeks naar die pagina.</w:t>
      </w:r>
      <w:r>
        <w:rPr>
          <w:rStyle w:val="eop"/>
          <w:rFonts w:ascii="Verdana" w:hAnsi="Verdana"/>
          <w:sz w:val="22"/>
          <w:szCs w:val="22"/>
          <w:lang w:val="nl-NL"/>
        </w:rPr>
        <w:t> </w:t>
      </w:r>
    </w:p>
    <w:p w14:paraId="1172BC31" w14:textId="77777777" w:rsidR="00424D45" w:rsidRDefault="00424D45" w:rsidP="004C1243">
      <w:pPr>
        <w:pStyle w:val="paragraph"/>
        <w:numPr>
          <w:ilvl w:val="0"/>
          <w:numId w:val="67"/>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hover (enkel op desktop): Toont hover state.</w:t>
      </w:r>
      <w:r>
        <w:rPr>
          <w:rStyle w:val="eop"/>
          <w:rFonts w:ascii="Verdana" w:hAnsi="Verdana"/>
          <w:sz w:val="22"/>
          <w:szCs w:val="22"/>
          <w:lang w:val="nl-NL"/>
        </w:rPr>
        <w:t> </w:t>
      </w:r>
    </w:p>
    <w:p w14:paraId="79AA65E2" w14:textId="77777777" w:rsidR="00424D45" w:rsidRDefault="00424D45" w:rsidP="00590909">
      <w:pPr>
        <w:pStyle w:val="Kop4"/>
        <w:rPr>
          <w:lang w:val="nl-NL"/>
        </w:rPr>
      </w:pPr>
      <w:r>
        <w:rPr>
          <w:rStyle w:val="normaltextrun"/>
        </w:rPr>
        <w:t>Chat with knop</w:t>
      </w:r>
      <w:r>
        <w:rPr>
          <w:rStyle w:val="eop"/>
          <w:lang w:val="nl-NL"/>
        </w:rPr>
        <w:t> </w:t>
      </w:r>
    </w:p>
    <w:p w14:paraId="19139740" w14:textId="77777777" w:rsidR="00424D45" w:rsidRDefault="00424D45" w:rsidP="004C1243">
      <w:pPr>
        <w:pStyle w:val="paragraph"/>
        <w:numPr>
          <w:ilvl w:val="0"/>
          <w:numId w:val="66"/>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Doel: De gebruiker de mogelijkheid geven om te chatten met iemand in de wachtrij. Dit kan gebruikt worden om te vragen te wisselen van plaats in de wachtrij.</w:t>
      </w:r>
      <w:r>
        <w:rPr>
          <w:rStyle w:val="eop"/>
          <w:rFonts w:ascii="Verdana" w:hAnsi="Verdana"/>
          <w:sz w:val="22"/>
          <w:szCs w:val="22"/>
          <w:lang w:val="nl-NL"/>
        </w:rPr>
        <w:t> </w:t>
      </w:r>
    </w:p>
    <w:p w14:paraId="1F9E2760" w14:textId="77777777" w:rsidR="00424D45" w:rsidRDefault="00424D45" w:rsidP="004C1243">
      <w:pPr>
        <w:pStyle w:val="paragraph"/>
        <w:numPr>
          <w:ilvl w:val="0"/>
          <w:numId w:val="66"/>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click: De gebruiker wordt naar de chat herleid.</w:t>
      </w:r>
      <w:r>
        <w:rPr>
          <w:rStyle w:val="eop"/>
          <w:rFonts w:ascii="Verdana" w:hAnsi="Verdana"/>
          <w:sz w:val="22"/>
          <w:szCs w:val="22"/>
          <w:lang w:val="nl-NL"/>
        </w:rPr>
        <w:t> </w:t>
      </w:r>
    </w:p>
    <w:p w14:paraId="11595F66" w14:textId="77777777" w:rsidR="00424D45" w:rsidRDefault="00424D45" w:rsidP="004C1243">
      <w:pPr>
        <w:pStyle w:val="paragraph"/>
        <w:numPr>
          <w:ilvl w:val="0"/>
          <w:numId w:val="66"/>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On hover (enkel op desktop): Toont hover state.</w:t>
      </w:r>
      <w:r>
        <w:rPr>
          <w:rStyle w:val="eop"/>
          <w:rFonts w:ascii="Verdana" w:hAnsi="Verdana"/>
          <w:sz w:val="22"/>
          <w:szCs w:val="22"/>
          <w:lang w:val="nl-NL"/>
        </w:rPr>
        <w:t> </w:t>
      </w:r>
    </w:p>
    <w:p w14:paraId="2CAD9782" w14:textId="77777777" w:rsidR="00424D45" w:rsidRDefault="00424D45" w:rsidP="004C1243">
      <w:pPr>
        <w:pStyle w:val="paragraph"/>
        <w:numPr>
          <w:ilvl w:val="0"/>
          <w:numId w:val="66"/>
        </w:numPr>
        <w:spacing w:before="0" w:beforeAutospacing="0" w:after="0" w:afterAutospacing="0"/>
        <w:textAlignment w:val="baseline"/>
        <w:rPr>
          <w:rFonts w:ascii="Verdana" w:hAnsi="Verdana"/>
          <w:sz w:val="22"/>
          <w:szCs w:val="22"/>
          <w:lang w:val="nl-NL"/>
        </w:rPr>
      </w:pPr>
      <w:r>
        <w:rPr>
          <w:rStyle w:val="normaltextrun"/>
          <w:rFonts w:ascii="Verdana" w:hAnsi="Verdana"/>
          <w:sz w:val="22"/>
          <w:szCs w:val="22"/>
          <w:lang w:val="nl-NL"/>
        </w:rPr>
        <w:t>Hidden: Als de gebruiker niet in een wachtrij zit, wordt deze knop niet getoond.</w:t>
      </w:r>
      <w:r>
        <w:rPr>
          <w:rStyle w:val="eop"/>
          <w:rFonts w:ascii="Verdana" w:hAnsi="Verdana"/>
          <w:sz w:val="22"/>
          <w:szCs w:val="22"/>
          <w:lang w:val="nl-NL"/>
        </w:rPr>
        <w:t> </w:t>
      </w:r>
    </w:p>
    <w:p w14:paraId="7041F031" w14:textId="647A5832" w:rsidR="00937A42" w:rsidRDefault="00937A42" w:rsidP="00BE1783">
      <w:pPr>
        <w:pStyle w:val="Kop3"/>
      </w:pPr>
      <w:bookmarkStart w:id="63" w:name="_Toc159333431"/>
      <w:r>
        <w:lastRenderedPageBreak/>
        <w:t>Chat</w:t>
      </w:r>
      <w:bookmarkEnd w:id="63"/>
    </w:p>
    <w:p w14:paraId="40E30067" w14:textId="77777777" w:rsidR="00F11E90" w:rsidRDefault="00937A42" w:rsidP="00F11E90">
      <w:pPr>
        <w:keepNext/>
      </w:pPr>
      <w:r>
        <w:t xml:space="preserve"> </w:t>
      </w:r>
      <w:r w:rsidR="00202A19">
        <w:rPr>
          <w:noProof/>
        </w:rPr>
        <w:drawing>
          <wp:inline distT="0" distB="0" distL="0" distR="0" wp14:anchorId="76A2F43B" wp14:editId="648079D6">
            <wp:extent cx="5172075" cy="2543175"/>
            <wp:effectExtent l="0" t="0" r="9525" b="9525"/>
            <wp:docPr id="212913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30544" name="Picture 1"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075" cy="2543175"/>
                    </a:xfrm>
                    <a:prstGeom prst="rect">
                      <a:avLst/>
                    </a:prstGeom>
                    <a:noFill/>
                    <a:ln>
                      <a:noFill/>
                    </a:ln>
                  </pic:spPr>
                </pic:pic>
              </a:graphicData>
            </a:graphic>
          </wp:inline>
        </w:drawing>
      </w:r>
    </w:p>
    <w:p w14:paraId="2CA87A71" w14:textId="4630F175" w:rsidR="00937A42" w:rsidRDefault="00F11E90" w:rsidP="00F11E90">
      <w:pPr>
        <w:pStyle w:val="Bijschrift"/>
      </w:pPr>
      <w:bookmarkStart w:id="64" w:name="_Toc159260214"/>
      <w:bookmarkStart w:id="65" w:name="_Toc159312120"/>
      <w:bookmarkStart w:id="66" w:name="_Toc159333388"/>
      <w:r>
        <w:t xml:space="preserve">Figuur </w:t>
      </w:r>
      <w:fldSimple w:instr=" SEQ Figuur \* ARABIC ">
        <w:r w:rsidR="005C382D">
          <w:rPr>
            <w:noProof/>
          </w:rPr>
          <w:t>19</w:t>
        </w:r>
      </w:fldSimple>
      <w:r w:rsidRPr="006A1F63">
        <w:t>: Chat (Desktop)</w:t>
      </w:r>
      <w:bookmarkEnd w:id="64"/>
      <w:bookmarkEnd w:id="65"/>
      <w:bookmarkEnd w:id="66"/>
    </w:p>
    <w:p w14:paraId="7984798B" w14:textId="77777777" w:rsidR="00C92252" w:rsidRDefault="00202A19" w:rsidP="00C92252">
      <w:pPr>
        <w:keepNext/>
      </w:pPr>
      <w:r>
        <w:rPr>
          <w:noProof/>
        </w:rPr>
        <w:drawing>
          <wp:inline distT="0" distB="0" distL="0" distR="0" wp14:anchorId="6DCE7D58" wp14:editId="25AB9D98">
            <wp:extent cx="2133600" cy="4762601"/>
            <wp:effectExtent l="0" t="0" r="0" b="0"/>
            <wp:docPr id="195410545" name="Picture 2"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45" name="Picture 2" descr="A white background with black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876" cy="4785539"/>
                    </a:xfrm>
                    <a:prstGeom prst="rect">
                      <a:avLst/>
                    </a:prstGeom>
                    <a:noFill/>
                    <a:ln>
                      <a:noFill/>
                    </a:ln>
                  </pic:spPr>
                </pic:pic>
              </a:graphicData>
            </a:graphic>
          </wp:inline>
        </w:drawing>
      </w:r>
    </w:p>
    <w:p w14:paraId="588BF430" w14:textId="5F83B8DB" w:rsidR="00937A42" w:rsidRDefault="00C92252" w:rsidP="00C92252">
      <w:pPr>
        <w:pStyle w:val="Bijschrift"/>
      </w:pPr>
      <w:bookmarkStart w:id="67" w:name="_Toc159260215"/>
      <w:bookmarkStart w:id="68" w:name="_Toc159312121"/>
      <w:bookmarkStart w:id="69" w:name="_Toc159333389"/>
      <w:r>
        <w:t xml:space="preserve">Figuur </w:t>
      </w:r>
      <w:fldSimple w:instr=" SEQ Figuur \* ARABIC ">
        <w:r w:rsidR="005C382D">
          <w:rPr>
            <w:noProof/>
          </w:rPr>
          <w:t>20</w:t>
        </w:r>
      </w:fldSimple>
      <w:r w:rsidRPr="005D3AA0">
        <w:t>: Chat (Mobile)</w:t>
      </w:r>
      <w:bookmarkEnd w:id="67"/>
      <w:bookmarkEnd w:id="68"/>
      <w:bookmarkEnd w:id="69"/>
    </w:p>
    <w:p w14:paraId="54241921" w14:textId="2C7710AD" w:rsidR="00937A42" w:rsidRDefault="00937A42" w:rsidP="00937A42">
      <w:r>
        <w:t xml:space="preserve"> </w:t>
      </w:r>
    </w:p>
    <w:p w14:paraId="0A34C9A2" w14:textId="77777777" w:rsidR="00C92252" w:rsidRDefault="00202A19" w:rsidP="00C92252">
      <w:pPr>
        <w:keepNext/>
      </w:pPr>
      <w:r>
        <w:rPr>
          <w:noProof/>
        </w:rPr>
        <w:lastRenderedPageBreak/>
        <w:drawing>
          <wp:inline distT="0" distB="0" distL="0" distR="0" wp14:anchorId="2B3B0459" wp14:editId="12229809">
            <wp:extent cx="5172075" cy="2543175"/>
            <wp:effectExtent l="0" t="0" r="9525" b="9525"/>
            <wp:docPr id="7657476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47646" name="Picture 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2075" cy="2543175"/>
                    </a:xfrm>
                    <a:prstGeom prst="rect">
                      <a:avLst/>
                    </a:prstGeom>
                    <a:noFill/>
                    <a:ln>
                      <a:noFill/>
                    </a:ln>
                  </pic:spPr>
                </pic:pic>
              </a:graphicData>
            </a:graphic>
          </wp:inline>
        </w:drawing>
      </w:r>
    </w:p>
    <w:p w14:paraId="07E4FA9B" w14:textId="305D37DF" w:rsidR="00937A42" w:rsidRDefault="00C92252" w:rsidP="00C92252">
      <w:pPr>
        <w:pStyle w:val="Bijschrift"/>
      </w:pPr>
      <w:bookmarkStart w:id="70" w:name="_Toc159260216"/>
      <w:bookmarkStart w:id="71" w:name="_Toc159312122"/>
      <w:bookmarkStart w:id="72" w:name="_Toc159333390"/>
      <w:r>
        <w:t xml:space="preserve">Figuur </w:t>
      </w:r>
      <w:fldSimple w:instr=" SEQ Figuur \* ARABIC ">
        <w:r w:rsidR="005C382D">
          <w:rPr>
            <w:noProof/>
          </w:rPr>
          <w:t>21</w:t>
        </w:r>
      </w:fldSimple>
      <w:r w:rsidRPr="000F41EB">
        <w:t>: Knop om te reageren op een bericht (Desktop)</w:t>
      </w:r>
      <w:bookmarkEnd w:id="70"/>
      <w:bookmarkEnd w:id="71"/>
      <w:bookmarkEnd w:id="72"/>
    </w:p>
    <w:p w14:paraId="766ECA32" w14:textId="77777777" w:rsidR="00937A42" w:rsidRDefault="00937A42" w:rsidP="00937A42">
      <w:r>
        <w:t xml:space="preserve"> </w:t>
      </w:r>
    </w:p>
    <w:p w14:paraId="08D0BE44" w14:textId="77777777" w:rsidR="00C92252" w:rsidRDefault="00202A19" w:rsidP="00C92252">
      <w:pPr>
        <w:keepNext/>
      </w:pPr>
      <w:r>
        <w:rPr>
          <w:noProof/>
        </w:rPr>
        <w:drawing>
          <wp:inline distT="0" distB="0" distL="0" distR="0" wp14:anchorId="3B4E4490" wp14:editId="44A92EAA">
            <wp:extent cx="2286000" cy="5096754"/>
            <wp:effectExtent l="0" t="0" r="0" b="8890"/>
            <wp:docPr id="1640700887" name="Picture 3"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0887" name="Picture 3" descr="A screenshot of a messag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4092" cy="5114796"/>
                    </a:xfrm>
                    <a:prstGeom prst="rect">
                      <a:avLst/>
                    </a:prstGeom>
                    <a:noFill/>
                    <a:ln>
                      <a:noFill/>
                    </a:ln>
                  </pic:spPr>
                </pic:pic>
              </a:graphicData>
            </a:graphic>
          </wp:inline>
        </w:drawing>
      </w:r>
    </w:p>
    <w:p w14:paraId="7A930590" w14:textId="1ABFED56" w:rsidR="00937A42" w:rsidRDefault="00C92252" w:rsidP="00C92252">
      <w:pPr>
        <w:pStyle w:val="Bijschrift"/>
      </w:pPr>
      <w:bookmarkStart w:id="73" w:name="_Toc159260217"/>
      <w:bookmarkStart w:id="74" w:name="_Toc159312123"/>
      <w:bookmarkStart w:id="75" w:name="_Toc159333391"/>
      <w:r>
        <w:t xml:space="preserve">Figuur </w:t>
      </w:r>
      <w:fldSimple w:instr=" SEQ Figuur \* ARABIC ">
        <w:r w:rsidR="005C382D">
          <w:rPr>
            <w:noProof/>
          </w:rPr>
          <w:t>22</w:t>
        </w:r>
      </w:fldSimple>
      <w:r w:rsidRPr="00B17E14">
        <w:t>: Reageren op een bericht (Mobile)</w:t>
      </w:r>
      <w:bookmarkEnd w:id="73"/>
      <w:bookmarkEnd w:id="74"/>
      <w:bookmarkEnd w:id="75"/>
    </w:p>
    <w:p w14:paraId="0D2BC25D" w14:textId="2ACC60F1" w:rsidR="00937A42" w:rsidRDefault="00937A42" w:rsidP="00937A42">
      <w:r>
        <w:t xml:space="preserve"> </w:t>
      </w:r>
    </w:p>
    <w:p w14:paraId="419083E5" w14:textId="77777777" w:rsidR="00BC0B8A" w:rsidRDefault="00937A42" w:rsidP="00BC0B8A">
      <w:pPr>
        <w:keepNext/>
      </w:pPr>
      <w:r>
        <w:lastRenderedPageBreak/>
        <w:t xml:space="preserve"> </w:t>
      </w:r>
      <w:r w:rsidR="00202A19">
        <w:rPr>
          <w:noProof/>
        </w:rPr>
        <w:drawing>
          <wp:inline distT="0" distB="0" distL="0" distR="0" wp14:anchorId="04341332" wp14:editId="5CD11617">
            <wp:extent cx="1729740" cy="3875898"/>
            <wp:effectExtent l="0" t="0" r="3810" b="0"/>
            <wp:docPr id="841262740" name="Picture 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62740" name="Picture 4" descr="A screenshot of a cha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0788" cy="3900654"/>
                    </a:xfrm>
                    <a:prstGeom prst="rect">
                      <a:avLst/>
                    </a:prstGeom>
                    <a:noFill/>
                    <a:ln>
                      <a:noFill/>
                    </a:ln>
                  </pic:spPr>
                </pic:pic>
              </a:graphicData>
            </a:graphic>
          </wp:inline>
        </w:drawing>
      </w:r>
    </w:p>
    <w:p w14:paraId="62CC1F95" w14:textId="677CA959" w:rsidR="00937A42" w:rsidRDefault="00BC0B8A" w:rsidP="00BC0B8A">
      <w:pPr>
        <w:pStyle w:val="Bijschrift"/>
      </w:pPr>
      <w:bookmarkStart w:id="76" w:name="_Toc159260218"/>
      <w:bookmarkStart w:id="77" w:name="_Toc159312124"/>
      <w:bookmarkStart w:id="78" w:name="_Toc159333392"/>
      <w:r>
        <w:t xml:space="preserve">Figuur </w:t>
      </w:r>
      <w:fldSimple w:instr=" SEQ Figuur \* ARABIC ">
        <w:r w:rsidR="005C382D">
          <w:rPr>
            <w:noProof/>
          </w:rPr>
          <w:t>23</w:t>
        </w:r>
      </w:fldSimple>
      <w:r w:rsidRPr="00286995">
        <w:t>: Reactie op een bericht (Mobile)</w:t>
      </w:r>
      <w:bookmarkEnd w:id="76"/>
      <w:bookmarkEnd w:id="77"/>
      <w:bookmarkEnd w:id="78"/>
    </w:p>
    <w:p w14:paraId="5633A2C2" w14:textId="77777777" w:rsidR="00F91A01" w:rsidRDefault="00202A19" w:rsidP="00F91A01">
      <w:pPr>
        <w:keepNext/>
      </w:pPr>
      <w:r>
        <w:rPr>
          <w:noProof/>
        </w:rPr>
        <w:drawing>
          <wp:inline distT="0" distB="0" distL="0" distR="0" wp14:anchorId="099C3C6E" wp14:editId="49C6EDF3">
            <wp:extent cx="1660813" cy="3705225"/>
            <wp:effectExtent l="0" t="0" r="0" b="0"/>
            <wp:docPr id="1864842351" name="Picture 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42351" name="Picture 5" descr="A screenshot of a cha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7481" cy="3720101"/>
                    </a:xfrm>
                    <a:prstGeom prst="rect">
                      <a:avLst/>
                    </a:prstGeom>
                    <a:noFill/>
                    <a:ln>
                      <a:noFill/>
                    </a:ln>
                  </pic:spPr>
                </pic:pic>
              </a:graphicData>
            </a:graphic>
          </wp:inline>
        </w:drawing>
      </w:r>
    </w:p>
    <w:p w14:paraId="1835D018" w14:textId="6675607C" w:rsidR="00937A42" w:rsidRDefault="00F91A01" w:rsidP="00F91A01">
      <w:pPr>
        <w:pStyle w:val="Bijschrift"/>
      </w:pPr>
      <w:bookmarkStart w:id="79" w:name="_Toc159260219"/>
      <w:bookmarkStart w:id="80" w:name="_Toc159312125"/>
      <w:bookmarkStart w:id="81" w:name="_Toc159333393"/>
      <w:r>
        <w:t xml:space="preserve">Figuur </w:t>
      </w:r>
      <w:fldSimple w:instr=" SEQ Figuur \* ARABIC ">
        <w:r w:rsidR="005C382D">
          <w:rPr>
            <w:noProof/>
          </w:rPr>
          <w:t>24</w:t>
        </w:r>
      </w:fldSimple>
      <w:r w:rsidRPr="0031386E">
        <w:t>: Confirmatie voor verzoek om te veranderen van plaats in queue (Mobile)</w:t>
      </w:r>
      <w:bookmarkEnd w:id="79"/>
      <w:bookmarkEnd w:id="80"/>
      <w:bookmarkEnd w:id="81"/>
    </w:p>
    <w:p w14:paraId="637CDC31" w14:textId="77777777" w:rsidR="00937A42" w:rsidRDefault="00937A42" w:rsidP="00937A42">
      <w:r>
        <w:t xml:space="preserve"> </w:t>
      </w:r>
    </w:p>
    <w:p w14:paraId="3A19B962" w14:textId="77777777" w:rsidR="00F77F46" w:rsidRDefault="00202A19" w:rsidP="00F77F46">
      <w:pPr>
        <w:keepNext/>
      </w:pPr>
      <w:r>
        <w:rPr>
          <w:noProof/>
        </w:rPr>
        <w:lastRenderedPageBreak/>
        <w:drawing>
          <wp:inline distT="0" distB="0" distL="0" distR="0" wp14:anchorId="0652AC83" wp14:editId="2CB0CD3F">
            <wp:extent cx="1736538" cy="3895725"/>
            <wp:effectExtent l="0" t="0" r="0" b="0"/>
            <wp:docPr id="1728719469"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9469" name="Picture 6" descr="A screenshot of a cha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768" cy="3932136"/>
                    </a:xfrm>
                    <a:prstGeom prst="rect">
                      <a:avLst/>
                    </a:prstGeom>
                    <a:noFill/>
                    <a:ln>
                      <a:noFill/>
                    </a:ln>
                  </pic:spPr>
                </pic:pic>
              </a:graphicData>
            </a:graphic>
          </wp:inline>
        </w:drawing>
      </w:r>
    </w:p>
    <w:p w14:paraId="64BC5A21" w14:textId="182341CF" w:rsidR="00937A42" w:rsidRDefault="00F77F46" w:rsidP="00F77F46">
      <w:pPr>
        <w:pStyle w:val="Bijschrift"/>
      </w:pPr>
      <w:bookmarkStart w:id="82" w:name="_Toc159260220"/>
      <w:bookmarkStart w:id="83" w:name="_Toc159312126"/>
      <w:bookmarkStart w:id="84" w:name="_Toc159333394"/>
      <w:r>
        <w:t xml:space="preserve">Figuur </w:t>
      </w:r>
      <w:fldSimple w:instr=" SEQ Figuur \* ARABIC ">
        <w:r w:rsidR="005C382D">
          <w:rPr>
            <w:noProof/>
          </w:rPr>
          <w:t>25</w:t>
        </w:r>
      </w:fldSimple>
      <w:r w:rsidRPr="00F10435">
        <w:t>: Verzoek om te veranderen van plaats in queue (Mobile)</w:t>
      </w:r>
      <w:bookmarkEnd w:id="82"/>
      <w:bookmarkEnd w:id="83"/>
      <w:bookmarkEnd w:id="84"/>
    </w:p>
    <w:p w14:paraId="28DA9894" w14:textId="77777777" w:rsidR="00937A42" w:rsidRDefault="00937A42" w:rsidP="00937A42">
      <w:r>
        <w:t xml:space="preserve"> </w:t>
      </w:r>
    </w:p>
    <w:p w14:paraId="6DCE3B7E" w14:textId="77777777" w:rsidR="00055BE3" w:rsidRDefault="00202A19" w:rsidP="00055BE3">
      <w:pPr>
        <w:keepNext/>
        <w:tabs>
          <w:tab w:val="left" w:pos="1560"/>
        </w:tabs>
      </w:pPr>
      <w:r>
        <w:rPr>
          <w:noProof/>
        </w:rPr>
        <w:drawing>
          <wp:inline distT="0" distB="0" distL="0" distR="0" wp14:anchorId="59CCE119" wp14:editId="23E45FE3">
            <wp:extent cx="1728075" cy="3829050"/>
            <wp:effectExtent l="0" t="0" r="5715" b="0"/>
            <wp:docPr id="757929470"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9470" name="Picture 8" descr="A screenshot of a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2618" cy="3861274"/>
                    </a:xfrm>
                    <a:prstGeom prst="rect">
                      <a:avLst/>
                    </a:prstGeom>
                    <a:noFill/>
                    <a:ln>
                      <a:noFill/>
                    </a:ln>
                  </pic:spPr>
                </pic:pic>
              </a:graphicData>
            </a:graphic>
          </wp:inline>
        </w:drawing>
      </w:r>
    </w:p>
    <w:p w14:paraId="1BCD3A20" w14:textId="5BA33DBC" w:rsidR="00055BE3" w:rsidRDefault="00055BE3" w:rsidP="00055BE3">
      <w:pPr>
        <w:pStyle w:val="Bijschrift"/>
      </w:pPr>
      <w:bookmarkStart w:id="85" w:name="_Toc159260221"/>
      <w:bookmarkStart w:id="86" w:name="_Toc159312127"/>
      <w:bookmarkStart w:id="87" w:name="_Toc159333395"/>
      <w:r>
        <w:t xml:space="preserve">Figuur </w:t>
      </w:r>
      <w:fldSimple w:instr=" SEQ Figuur \* ARABIC ">
        <w:r w:rsidR="005C382D">
          <w:rPr>
            <w:noProof/>
          </w:rPr>
          <w:t>26</w:t>
        </w:r>
      </w:fldSimple>
      <w:r w:rsidRPr="00E36D29">
        <w:t>: Afgewezen verzoek (Mobile)</w:t>
      </w:r>
      <w:bookmarkEnd w:id="85"/>
      <w:bookmarkEnd w:id="86"/>
      <w:bookmarkEnd w:id="87"/>
    </w:p>
    <w:p w14:paraId="05A4874C" w14:textId="04EC06D1" w:rsidR="00937A42" w:rsidRDefault="00202A19" w:rsidP="00202A19">
      <w:pPr>
        <w:tabs>
          <w:tab w:val="left" w:pos="1560"/>
        </w:tabs>
      </w:pPr>
      <w:r>
        <w:tab/>
      </w:r>
    </w:p>
    <w:p w14:paraId="13E72922" w14:textId="77777777" w:rsidR="00937A42" w:rsidRDefault="00937A42" w:rsidP="00937A42">
      <w:r>
        <w:lastRenderedPageBreak/>
        <w:t xml:space="preserve"> </w:t>
      </w:r>
    </w:p>
    <w:p w14:paraId="056CF2BC" w14:textId="77777777" w:rsidR="00DD1CD5" w:rsidRDefault="00202A19" w:rsidP="00DD1CD5">
      <w:pPr>
        <w:keepNext/>
      </w:pPr>
      <w:r>
        <w:rPr>
          <w:noProof/>
        </w:rPr>
        <w:drawing>
          <wp:inline distT="0" distB="0" distL="0" distR="0" wp14:anchorId="63328013" wp14:editId="5DC89124">
            <wp:extent cx="1655184" cy="3695700"/>
            <wp:effectExtent l="0" t="0" r="2540" b="0"/>
            <wp:docPr id="2724665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6650" name="Picture 7" descr="A screenshot of a cha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64717" cy="3716986"/>
                    </a:xfrm>
                    <a:prstGeom prst="rect">
                      <a:avLst/>
                    </a:prstGeom>
                    <a:noFill/>
                    <a:ln>
                      <a:noFill/>
                    </a:ln>
                  </pic:spPr>
                </pic:pic>
              </a:graphicData>
            </a:graphic>
          </wp:inline>
        </w:drawing>
      </w:r>
    </w:p>
    <w:p w14:paraId="74BD6FDE" w14:textId="3EE3EA21" w:rsidR="00937A42" w:rsidRDefault="00DD1CD5" w:rsidP="00DD1CD5">
      <w:pPr>
        <w:pStyle w:val="Bijschrift"/>
      </w:pPr>
      <w:bookmarkStart w:id="88" w:name="_Toc159260222"/>
      <w:bookmarkStart w:id="89" w:name="_Toc159312128"/>
      <w:bookmarkStart w:id="90" w:name="_Toc159333396"/>
      <w:r>
        <w:t xml:space="preserve">Figuur </w:t>
      </w:r>
      <w:fldSimple w:instr=" SEQ Figuur \* ARABIC ">
        <w:r w:rsidR="005C382D">
          <w:rPr>
            <w:noProof/>
          </w:rPr>
          <w:t>27</w:t>
        </w:r>
      </w:fldSimple>
      <w:r w:rsidRPr="00DD152D">
        <w:t>: Geaccepteerd verzoek (Mobile)</w:t>
      </w:r>
      <w:bookmarkEnd w:id="88"/>
      <w:bookmarkEnd w:id="89"/>
      <w:bookmarkEnd w:id="90"/>
    </w:p>
    <w:p w14:paraId="22798918" w14:textId="77777777" w:rsidR="00937A42" w:rsidRDefault="00937A42" w:rsidP="00937A42">
      <w:r>
        <w:t xml:space="preserve"> </w:t>
      </w:r>
    </w:p>
    <w:p w14:paraId="1D368F71" w14:textId="77777777" w:rsidR="00FB67FA" w:rsidRDefault="00202A19" w:rsidP="00FB67FA">
      <w:pPr>
        <w:keepNext/>
      </w:pPr>
      <w:r>
        <w:rPr>
          <w:noProof/>
        </w:rPr>
        <w:drawing>
          <wp:inline distT="0" distB="0" distL="0" distR="0" wp14:anchorId="6F5367E0" wp14:editId="5F0BC43D">
            <wp:extent cx="1654810" cy="3716682"/>
            <wp:effectExtent l="0" t="0" r="2540" b="0"/>
            <wp:docPr id="937477943"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77943" name="Picture 2" descr="A screenshot of a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7632" cy="3745480"/>
                    </a:xfrm>
                    <a:prstGeom prst="rect">
                      <a:avLst/>
                    </a:prstGeom>
                    <a:noFill/>
                    <a:ln>
                      <a:noFill/>
                    </a:ln>
                  </pic:spPr>
                </pic:pic>
              </a:graphicData>
            </a:graphic>
          </wp:inline>
        </w:drawing>
      </w:r>
    </w:p>
    <w:p w14:paraId="5DE4FC51" w14:textId="4CFD6B2E" w:rsidR="00937A42" w:rsidRDefault="00FB67FA" w:rsidP="00FB67FA">
      <w:pPr>
        <w:pStyle w:val="Bijschrift"/>
      </w:pPr>
      <w:bookmarkStart w:id="91" w:name="_Toc159260223"/>
      <w:bookmarkStart w:id="92" w:name="_Toc159312129"/>
      <w:bookmarkStart w:id="93" w:name="_Toc159333397"/>
      <w:r>
        <w:t xml:space="preserve">Figuur </w:t>
      </w:r>
      <w:fldSimple w:instr=" SEQ Figuur \* ARABIC ">
        <w:r w:rsidR="005C382D">
          <w:rPr>
            <w:noProof/>
          </w:rPr>
          <w:t>28</w:t>
        </w:r>
      </w:fldSimple>
      <w:r w:rsidRPr="00E20D4A">
        <w:t>: Reageren op verzoek (Mobile)</w:t>
      </w:r>
      <w:bookmarkEnd w:id="91"/>
      <w:bookmarkEnd w:id="92"/>
      <w:bookmarkEnd w:id="93"/>
    </w:p>
    <w:p w14:paraId="34B09EB2" w14:textId="77777777" w:rsidR="00937A42" w:rsidRDefault="00937A42" w:rsidP="00937A42">
      <w:r>
        <w:t xml:space="preserve"> </w:t>
      </w:r>
    </w:p>
    <w:p w14:paraId="031D2F5D" w14:textId="77777777" w:rsidR="003A1BF0" w:rsidRDefault="00202A19" w:rsidP="003A1BF0">
      <w:pPr>
        <w:keepNext/>
      </w:pPr>
      <w:r>
        <w:rPr>
          <w:noProof/>
        </w:rPr>
        <w:lastRenderedPageBreak/>
        <w:drawing>
          <wp:inline distT="0" distB="0" distL="0" distR="0" wp14:anchorId="238A86BD" wp14:editId="145FC539">
            <wp:extent cx="1686465" cy="3724275"/>
            <wp:effectExtent l="0" t="0" r="9525" b="0"/>
            <wp:docPr id="307006615"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06615" name="Picture 3" descr="A screenshot of a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02481" cy="3759644"/>
                    </a:xfrm>
                    <a:prstGeom prst="rect">
                      <a:avLst/>
                    </a:prstGeom>
                    <a:noFill/>
                    <a:ln>
                      <a:noFill/>
                    </a:ln>
                  </pic:spPr>
                </pic:pic>
              </a:graphicData>
            </a:graphic>
          </wp:inline>
        </w:drawing>
      </w:r>
    </w:p>
    <w:p w14:paraId="7A2DD3FE" w14:textId="16F7565A" w:rsidR="00937A42" w:rsidRDefault="003A1BF0" w:rsidP="003A1BF0">
      <w:pPr>
        <w:pStyle w:val="Bijschrift"/>
      </w:pPr>
      <w:bookmarkStart w:id="94" w:name="_Toc159260224"/>
      <w:bookmarkStart w:id="95" w:name="_Toc159312130"/>
      <w:bookmarkStart w:id="96" w:name="_Toc159333398"/>
      <w:r>
        <w:t xml:space="preserve">Figuur </w:t>
      </w:r>
      <w:fldSimple w:instr=" SEQ Figuur \* ARABIC ">
        <w:r w:rsidR="005C382D">
          <w:rPr>
            <w:noProof/>
          </w:rPr>
          <w:t>29</w:t>
        </w:r>
      </w:fldSimple>
      <w:r w:rsidRPr="002C1254">
        <w:t>: Reageren op verzoek (Mobile)</w:t>
      </w:r>
      <w:bookmarkEnd w:id="94"/>
      <w:bookmarkEnd w:id="95"/>
      <w:bookmarkEnd w:id="96"/>
    </w:p>
    <w:p w14:paraId="3DE236B1" w14:textId="064EAF85" w:rsidR="00937A42" w:rsidRDefault="00937A42" w:rsidP="00937A42">
      <w:r>
        <w:t xml:space="preserve"> </w:t>
      </w:r>
    </w:p>
    <w:p w14:paraId="7BABFFD2" w14:textId="77777777" w:rsidR="004B04D0" w:rsidRDefault="00202A19" w:rsidP="004B04D0">
      <w:pPr>
        <w:keepNext/>
      </w:pPr>
      <w:r>
        <w:rPr>
          <w:noProof/>
        </w:rPr>
        <w:drawing>
          <wp:inline distT="0" distB="0" distL="0" distR="0" wp14:anchorId="2F09F8C3" wp14:editId="2C99280F">
            <wp:extent cx="1790700" cy="3985600"/>
            <wp:effectExtent l="0" t="0" r="0" b="0"/>
            <wp:docPr id="94168947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89471" name="Picture 4" descr="A screenshot of a pho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33970" cy="4081907"/>
                    </a:xfrm>
                    <a:prstGeom prst="rect">
                      <a:avLst/>
                    </a:prstGeom>
                    <a:noFill/>
                    <a:ln>
                      <a:noFill/>
                    </a:ln>
                  </pic:spPr>
                </pic:pic>
              </a:graphicData>
            </a:graphic>
          </wp:inline>
        </w:drawing>
      </w:r>
    </w:p>
    <w:p w14:paraId="2A5901F6" w14:textId="021EBE0D" w:rsidR="00937A42" w:rsidRDefault="004B04D0" w:rsidP="004B04D0">
      <w:pPr>
        <w:pStyle w:val="Bijschrift"/>
      </w:pPr>
      <w:bookmarkStart w:id="97" w:name="_Toc159260225"/>
      <w:bookmarkStart w:id="98" w:name="_Toc159312131"/>
      <w:bookmarkStart w:id="99" w:name="_Toc159333399"/>
      <w:r>
        <w:t xml:space="preserve">Figuur </w:t>
      </w:r>
      <w:fldSimple w:instr=" SEQ Figuur \* ARABIC ">
        <w:r w:rsidR="005C382D">
          <w:rPr>
            <w:noProof/>
          </w:rPr>
          <w:t>30</w:t>
        </w:r>
      </w:fldSimple>
      <w:r w:rsidRPr="009F0BD9">
        <w:t>: Bericht na het afwijzen of accepteren (Mobile)</w:t>
      </w:r>
      <w:bookmarkEnd w:id="97"/>
      <w:bookmarkEnd w:id="98"/>
      <w:bookmarkEnd w:id="99"/>
    </w:p>
    <w:p w14:paraId="00564CA6" w14:textId="664C2826" w:rsidR="00937A42" w:rsidRDefault="00937A42" w:rsidP="00937A42">
      <w:r>
        <w:t xml:space="preserve">  </w:t>
      </w:r>
    </w:p>
    <w:p w14:paraId="09C72DE9" w14:textId="07D4214E" w:rsidR="00937A42" w:rsidRDefault="001332E1" w:rsidP="006D6C1B">
      <w:pPr>
        <w:pStyle w:val="Kop4"/>
      </w:pPr>
      <w:r>
        <w:lastRenderedPageBreak/>
        <w:t xml:space="preserve">Normaal </w:t>
      </w:r>
      <w:r w:rsidR="00937A42">
        <w:t>bericht</w:t>
      </w:r>
    </w:p>
    <w:p w14:paraId="39390090" w14:textId="797094BD" w:rsidR="00937A42" w:rsidRDefault="00937A42" w:rsidP="00AB5610">
      <w:pPr>
        <w:pStyle w:val="Lijstalinea"/>
        <w:numPr>
          <w:ilvl w:val="0"/>
          <w:numId w:val="39"/>
        </w:numPr>
      </w:pPr>
      <w:r>
        <w:t>Doel: Deze geven weer aan de gebruiker wat er gestuurd is in de chat. Deze hebben een gevulde achtergrond, groen of grijs.</w:t>
      </w:r>
    </w:p>
    <w:p w14:paraId="5AD77004" w14:textId="27BA9184" w:rsidR="00937A42" w:rsidRDefault="00937A42" w:rsidP="00AB5610">
      <w:pPr>
        <w:pStyle w:val="Lijstalinea"/>
        <w:numPr>
          <w:ilvl w:val="0"/>
          <w:numId w:val="39"/>
        </w:numPr>
      </w:pPr>
      <w:r>
        <w:t>On hover (enkel op desktop): Toont de reactie knop, zie figuur 15</w:t>
      </w:r>
    </w:p>
    <w:p w14:paraId="15F12099" w14:textId="7BB179E0" w:rsidR="00937A42" w:rsidRDefault="00937A42" w:rsidP="00AB5610">
      <w:pPr>
        <w:pStyle w:val="Lijstalinea"/>
        <w:numPr>
          <w:ilvl w:val="0"/>
          <w:numId w:val="39"/>
        </w:numPr>
      </w:pPr>
      <w:r>
        <w:t>On swipe (enkel op mobile): Na een swipe is de gebruiker aan het reageren op het bericht, zie figuur 11. Voor een bericht gestuurd door de gebruiker zelf moet deze swipe naar links gebeuren, anders naar rechts.</w:t>
      </w:r>
    </w:p>
    <w:p w14:paraId="5E7C4A92" w14:textId="77777777" w:rsidR="00937A42" w:rsidRDefault="00937A42" w:rsidP="009F1D4D">
      <w:pPr>
        <w:pStyle w:val="Kop4"/>
      </w:pPr>
      <w:r>
        <w:t>Input veld</w:t>
      </w:r>
    </w:p>
    <w:p w14:paraId="6145BDB2" w14:textId="544FF1AD" w:rsidR="00937A42" w:rsidRDefault="00937A42" w:rsidP="00AB5610">
      <w:pPr>
        <w:pStyle w:val="Lijstalinea"/>
        <w:numPr>
          <w:ilvl w:val="0"/>
          <w:numId w:val="39"/>
        </w:numPr>
      </w:pPr>
      <w:r>
        <w:t>Doel: De gebruiker de mogelijkheid geven een bericht in te geven.</w:t>
      </w:r>
    </w:p>
    <w:p w14:paraId="317F40B9" w14:textId="2E0A7C1F" w:rsidR="00AB5610" w:rsidRDefault="00937A42" w:rsidP="00AB5610">
      <w:pPr>
        <w:pStyle w:val="Lijstalinea"/>
        <w:numPr>
          <w:ilvl w:val="0"/>
          <w:numId w:val="39"/>
        </w:numPr>
      </w:pPr>
      <w:r>
        <w:t>On click: De gebruiker kan starten met typen in het veld.</w:t>
      </w:r>
    </w:p>
    <w:p w14:paraId="37A702A5" w14:textId="77777777" w:rsidR="00937A42" w:rsidRDefault="00937A42" w:rsidP="00C476F5">
      <w:pPr>
        <w:pStyle w:val="Kop4"/>
      </w:pPr>
      <w:r>
        <w:t>Verstuur knop</w:t>
      </w:r>
    </w:p>
    <w:p w14:paraId="1D1D4CCF" w14:textId="32E3AD26" w:rsidR="00937A42" w:rsidRDefault="00937A42" w:rsidP="00AB5610">
      <w:pPr>
        <w:pStyle w:val="Lijstalinea"/>
        <w:numPr>
          <w:ilvl w:val="0"/>
          <w:numId w:val="39"/>
        </w:numPr>
      </w:pPr>
      <w:r>
        <w:t>Doel: De gebruiker de mogelijkheid geven hun bericht te versturen.</w:t>
      </w:r>
    </w:p>
    <w:p w14:paraId="08186503" w14:textId="326C6994" w:rsidR="00937A42" w:rsidRDefault="00937A42" w:rsidP="00AB5610">
      <w:pPr>
        <w:pStyle w:val="Lijstalinea"/>
        <w:numPr>
          <w:ilvl w:val="0"/>
          <w:numId w:val="39"/>
        </w:numPr>
      </w:pPr>
      <w:r>
        <w:t xml:space="preserve">On click: Het bericht wordt verstuurd over de websocket connectie. Enkel als er tekst in het input veld staat kan hier pas op geklikt worden. </w:t>
      </w:r>
    </w:p>
    <w:p w14:paraId="2AE7E654" w14:textId="21605CEE" w:rsidR="00937A42" w:rsidRDefault="00937A42" w:rsidP="00AB5610">
      <w:pPr>
        <w:pStyle w:val="Lijstalinea"/>
        <w:numPr>
          <w:ilvl w:val="0"/>
          <w:numId w:val="39"/>
        </w:numPr>
      </w:pPr>
      <w:r>
        <w:t>On hover (enkel op desktop): Toont hover state.</w:t>
      </w:r>
    </w:p>
    <w:p w14:paraId="1D7BEDDF" w14:textId="77777777" w:rsidR="00937A42" w:rsidRDefault="00937A42" w:rsidP="00436AA8">
      <w:pPr>
        <w:pStyle w:val="Kop4"/>
      </w:pPr>
      <w:r>
        <w:t>Verwisselen van plaats verzoek knop</w:t>
      </w:r>
    </w:p>
    <w:p w14:paraId="3661572F" w14:textId="08F72AA3" w:rsidR="00937A42" w:rsidRDefault="00937A42" w:rsidP="00AB5610">
      <w:pPr>
        <w:pStyle w:val="Lijstalinea"/>
        <w:numPr>
          <w:ilvl w:val="0"/>
          <w:numId w:val="39"/>
        </w:numPr>
      </w:pPr>
      <w:r>
        <w:t>Doel: Opent een modal dat de gebruiker de mogelijkheid geeft een verzoek te sturen naar de andere gebruiker om te verwisselen van plaats in de wachtrij.</w:t>
      </w:r>
    </w:p>
    <w:p w14:paraId="4F5A7160" w14:textId="69E8047D" w:rsidR="00937A42" w:rsidRDefault="00937A42" w:rsidP="00AB5610">
      <w:pPr>
        <w:pStyle w:val="Lijstalinea"/>
        <w:numPr>
          <w:ilvl w:val="0"/>
          <w:numId w:val="39"/>
        </w:numPr>
      </w:pPr>
      <w:r>
        <w:t>On click: Opent een modal voor confirmatie, zie figuur 13.</w:t>
      </w:r>
    </w:p>
    <w:p w14:paraId="5BBC5EC4" w14:textId="71AF023C" w:rsidR="00937A42" w:rsidRDefault="00937A42" w:rsidP="00AB5610">
      <w:pPr>
        <w:pStyle w:val="Lijstalinea"/>
        <w:numPr>
          <w:ilvl w:val="0"/>
          <w:numId w:val="39"/>
        </w:numPr>
      </w:pPr>
      <w:r>
        <w:t>On hover (enkel op desktop): Toont hover state.</w:t>
      </w:r>
    </w:p>
    <w:p w14:paraId="648C7ECF" w14:textId="77777777" w:rsidR="00937A42" w:rsidRDefault="00937A42" w:rsidP="00016639">
      <w:pPr>
        <w:pStyle w:val="Kop4"/>
      </w:pPr>
      <w:r>
        <w:t>Verwisselen van plaats verzoek cancel knop</w:t>
      </w:r>
    </w:p>
    <w:p w14:paraId="7CE9C3D5" w14:textId="27857D00" w:rsidR="00937A42" w:rsidRDefault="00937A42" w:rsidP="00AB5610">
      <w:pPr>
        <w:pStyle w:val="Lijstalinea"/>
        <w:numPr>
          <w:ilvl w:val="0"/>
          <w:numId w:val="39"/>
        </w:numPr>
      </w:pPr>
      <w:r>
        <w:t>Doel: De gebruiker de mogelijkheid geven het verzoek toch niet te sturen. Denk aan een perongelukke klik of van gedachte veranderen.</w:t>
      </w:r>
    </w:p>
    <w:p w14:paraId="2F0AAD27" w14:textId="7A38DCDF" w:rsidR="00937A42" w:rsidRDefault="00937A42" w:rsidP="00AB5610">
      <w:pPr>
        <w:pStyle w:val="Lijstalinea"/>
        <w:numPr>
          <w:ilvl w:val="0"/>
          <w:numId w:val="39"/>
        </w:numPr>
      </w:pPr>
      <w:r>
        <w:t>On click: Sluit het verzoek modal.</w:t>
      </w:r>
    </w:p>
    <w:p w14:paraId="47A184DD" w14:textId="2F46FA47" w:rsidR="00937A42" w:rsidRDefault="00937A42" w:rsidP="00AB5610">
      <w:pPr>
        <w:pStyle w:val="Lijstalinea"/>
        <w:numPr>
          <w:ilvl w:val="0"/>
          <w:numId w:val="39"/>
        </w:numPr>
      </w:pPr>
      <w:r>
        <w:t>On hover (enkel op desktop): Toont hover state.</w:t>
      </w:r>
    </w:p>
    <w:p w14:paraId="1A72E801" w14:textId="77777777" w:rsidR="00937A42" w:rsidRDefault="00937A42" w:rsidP="00F62FDB">
      <w:pPr>
        <w:pStyle w:val="Kop4"/>
      </w:pPr>
      <w:r>
        <w:t>Verwisselen van plaats verzoek confirm knop</w:t>
      </w:r>
    </w:p>
    <w:p w14:paraId="453B4069" w14:textId="101B1C4A" w:rsidR="00937A42" w:rsidRDefault="00937A42" w:rsidP="00AB5610">
      <w:pPr>
        <w:pStyle w:val="Lijstalinea"/>
        <w:numPr>
          <w:ilvl w:val="0"/>
          <w:numId w:val="39"/>
        </w:numPr>
      </w:pPr>
      <w:r>
        <w:t>Doel: De gebruiker de mogelijkheid geven het verzoek te confirmeren, waardoor er weldegelijk een verzoek verstuurd zal worden.</w:t>
      </w:r>
    </w:p>
    <w:p w14:paraId="0D22D204" w14:textId="34D45F4F" w:rsidR="00937A42" w:rsidRDefault="00937A42" w:rsidP="00AB5610">
      <w:pPr>
        <w:pStyle w:val="Lijstalinea"/>
        <w:numPr>
          <w:ilvl w:val="0"/>
          <w:numId w:val="39"/>
        </w:numPr>
      </w:pPr>
      <w:r>
        <w:t>On click: Verstuurd een bericht over de websocket. Dit bericht is een verzoek om te veranderen van plaats in de wachtrij, zie figuren 14 en 22. De modal wordt gesloten.</w:t>
      </w:r>
    </w:p>
    <w:p w14:paraId="0BDF9D14" w14:textId="3D611E30" w:rsidR="00937A42" w:rsidRDefault="00937A42" w:rsidP="00AB5610">
      <w:pPr>
        <w:pStyle w:val="Lijstalinea"/>
        <w:numPr>
          <w:ilvl w:val="0"/>
          <w:numId w:val="39"/>
        </w:numPr>
      </w:pPr>
      <w:r>
        <w:t>On hover (enkel op desktop): Toont hover state.</w:t>
      </w:r>
    </w:p>
    <w:p w14:paraId="1C99AF88" w14:textId="77777777" w:rsidR="00937A42" w:rsidRDefault="00937A42" w:rsidP="005B5190">
      <w:pPr>
        <w:pStyle w:val="Kop4"/>
      </w:pPr>
      <w:r>
        <w:lastRenderedPageBreak/>
        <w:t>Reageren op verzoek knop</w:t>
      </w:r>
    </w:p>
    <w:p w14:paraId="4EEFAEC6" w14:textId="30E6ABB0" w:rsidR="00937A42" w:rsidRDefault="00937A42" w:rsidP="00AB5610">
      <w:pPr>
        <w:pStyle w:val="Lijstalinea"/>
        <w:numPr>
          <w:ilvl w:val="0"/>
          <w:numId w:val="39"/>
        </w:numPr>
      </w:pPr>
      <w:r>
        <w:t>Doel: Opent een modal dat de gebruiker de mogelijkheid geeft het verzoek af te wijzen of te accepteren.</w:t>
      </w:r>
    </w:p>
    <w:p w14:paraId="5C10CEE0" w14:textId="13A64A8E" w:rsidR="00937A42" w:rsidRDefault="00937A42" w:rsidP="00AB5610">
      <w:pPr>
        <w:pStyle w:val="Lijstalinea"/>
        <w:numPr>
          <w:ilvl w:val="0"/>
          <w:numId w:val="39"/>
        </w:numPr>
      </w:pPr>
      <w:r>
        <w:t>On click: Opent een modal waarin de gebruiker kan kiezen om het verzoek te accepteren of afwijzen.</w:t>
      </w:r>
    </w:p>
    <w:p w14:paraId="0BDD4543" w14:textId="36C099F3" w:rsidR="00937A42" w:rsidRDefault="00937A42" w:rsidP="00AB5610">
      <w:pPr>
        <w:pStyle w:val="Lijstalinea"/>
        <w:numPr>
          <w:ilvl w:val="0"/>
          <w:numId w:val="39"/>
        </w:numPr>
      </w:pPr>
      <w:r>
        <w:t>On hover (enkel op desktop): Toont hover state.</w:t>
      </w:r>
    </w:p>
    <w:p w14:paraId="42B6E5AB" w14:textId="77777777" w:rsidR="00937A42" w:rsidRDefault="00937A42" w:rsidP="00CB7A56">
      <w:pPr>
        <w:pStyle w:val="Kop4"/>
      </w:pPr>
      <w:r>
        <w:t>Reageren op verzoek deny knop</w:t>
      </w:r>
    </w:p>
    <w:p w14:paraId="7D95B226" w14:textId="0E65D5F4" w:rsidR="00937A42" w:rsidRDefault="00937A42" w:rsidP="00AB5610">
      <w:pPr>
        <w:pStyle w:val="Lijstalinea"/>
        <w:numPr>
          <w:ilvl w:val="0"/>
          <w:numId w:val="46"/>
        </w:numPr>
      </w:pPr>
      <w:r>
        <w:t>Doel: De gebruiker de mogelijkheid geven het verzoek af te wijzen.</w:t>
      </w:r>
    </w:p>
    <w:p w14:paraId="72E0649F" w14:textId="74AB020A" w:rsidR="00937A42" w:rsidRDefault="00937A42" w:rsidP="00AB5610">
      <w:pPr>
        <w:pStyle w:val="Lijstalinea"/>
        <w:numPr>
          <w:ilvl w:val="0"/>
          <w:numId w:val="46"/>
        </w:numPr>
      </w:pPr>
      <w:r>
        <w:t>On click: Wijst het verzoek af. Het verzoeksbericht wordt geupdated om te reflecteren dat het afgewezen is. De modal wordt gesloten.</w:t>
      </w:r>
    </w:p>
    <w:p w14:paraId="723F0607" w14:textId="338CD473" w:rsidR="00AB5610" w:rsidRDefault="00937A42" w:rsidP="00AB5610">
      <w:pPr>
        <w:pStyle w:val="Lijstalinea"/>
        <w:numPr>
          <w:ilvl w:val="0"/>
          <w:numId w:val="46"/>
        </w:numPr>
      </w:pPr>
      <w:r>
        <w:t>On hover (enkel op desktop): Toont hover state.</w:t>
      </w:r>
    </w:p>
    <w:p w14:paraId="650F95AF" w14:textId="77777777" w:rsidR="00937A42" w:rsidRDefault="00937A42" w:rsidP="009814F3">
      <w:pPr>
        <w:pStyle w:val="Kop4"/>
      </w:pPr>
      <w:r>
        <w:t>Reageren op verzoek accept knop</w:t>
      </w:r>
    </w:p>
    <w:p w14:paraId="21EE529D" w14:textId="156C698F" w:rsidR="00937A42" w:rsidRDefault="00937A42" w:rsidP="00AB5610">
      <w:pPr>
        <w:pStyle w:val="Lijstalinea"/>
        <w:numPr>
          <w:ilvl w:val="0"/>
          <w:numId w:val="46"/>
        </w:numPr>
      </w:pPr>
      <w:r>
        <w:t>Doel: De gebruiker de mogelijkheid geven het verzoek te accepteren.</w:t>
      </w:r>
    </w:p>
    <w:p w14:paraId="4EE40410" w14:textId="5636062C" w:rsidR="00937A42" w:rsidRDefault="00937A42" w:rsidP="00AB5610">
      <w:pPr>
        <w:pStyle w:val="Lijstalinea"/>
        <w:numPr>
          <w:ilvl w:val="0"/>
          <w:numId w:val="46"/>
        </w:numPr>
      </w:pPr>
      <w:r>
        <w:t>On click: Accepteerd het verzoek. Het verzoeksbericht wordt geupdated om te reflecteren dat het geaccepteerd is. De modal wordt gesloten.</w:t>
      </w:r>
    </w:p>
    <w:p w14:paraId="1C7CA80A" w14:textId="3420B543" w:rsidR="00937A42" w:rsidRDefault="00937A42" w:rsidP="00AB5610">
      <w:pPr>
        <w:pStyle w:val="Lijstalinea"/>
        <w:numPr>
          <w:ilvl w:val="0"/>
          <w:numId w:val="46"/>
        </w:numPr>
      </w:pPr>
      <w:r>
        <w:t>On hover (enkel op desktop): Toont hover state.</w:t>
      </w:r>
    </w:p>
    <w:p w14:paraId="75475362" w14:textId="77777777" w:rsidR="00937A42" w:rsidRDefault="00937A42" w:rsidP="008802A9">
      <w:pPr>
        <w:pStyle w:val="Kop4"/>
      </w:pPr>
      <w:r>
        <w:t>Afgewezen of geaccepteerd verander verzoek bericht</w:t>
      </w:r>
    </w:p>
    <w:p w14:paraId="4C56C8F1" w14:textId="63027DFB" w:rsidR="00937A42" w:rsidRDefault="00937A42" w:rsidP="00AB5610">
      <w:pPr>
        <w:pStyle w:val="Lijstalinea"/>
        <w:numPr>
          <w:ilvl w:val="0"/>
          <w:numId w:val="47"/>
        </w:numPr>
      </w:pPr>
      <w:r>
        <w:t>Doel: Tonen aan de gebruiker wat de reactie was op het verzoek. Deze hebben een grijze border en transparante achtergrond.</w:t>
      </w:r>
    </w:p>
    <w:p w14:paraId="3867A695" w14:textId="77777777" w:rsidR="00937A42" w:rsidRDefault="00937A42" w:rsidP="00E4125F">
      <w:pPr>
        <w:pStyle w:val="Kop1"/>
      </w:pPr>
      <w:r>
        <w:lastRenderedPageBreak/>
        <w:t xml:space="preserve"> </w:t>
      </w:r>
      <w:bookmarkStart w:id="100" w:name="_Toc159333432"/>
      <w:r>
        <w:t>CLOUD</w:t>
      </w:r>
      <w:bookmarkEnd w:id="100"/>
    </w:p>
    <w:p w14:paraId="7B6E8495" w14:textId="77777777" w:rsidR="00937A42" w:rsidRDefault="00937A42" w:rsidP="00937A42">
      <w:r>
        <w:t>In dit deel bespreken we de resources die we hebben opgezet in AWS om onze applicatie in de cloud te kunnen gebruiken.</w:t>
      </w:r>
    </w:p>
    <w:p w14:paraId="59E13BE4" w14:textId="77AEFBBC" w:rsidR="00937A42" w:rsidRDefault="00937A42" w:rsidP="00E4125F">
      <w:pPr>
        <w:pStyle w:val="Kop2"/>
      </w:pPr>
      <w:bookmarkStart w:id="101" w:name="_Toc159333433"/>
      <w:r>
        <w:t>AWS-topologie</w:t>
      </w:r>
      <w:bookmarkEnd w:id="101"/>
    </w:p>
    <w:p w14:paraId="30C38C18" w14:textId="77777777" w:rsidR="00937A42" w:rsidRDefault="00937A42" w:rsidP="00937A42">
      <w:r>
        <w:t xml:space="preserve"> Hier ziet uw een schematische voorstelling van de infrastructuur.</w:t>
      </w:r>
    </w:p>
    <w:p w14:paraId="7839A145" w14:textId="77777777" w:rsidR="00F902B5" w:rsidRDefault="00937A42" w:rsidP="00F902B5">
      <w:pPr>
        <w:keepNext/>
      </w:pPr>
      <w:r>
        <w:t xml:space="preserve">  </w:t>
      </w:r>
      <w:r w:rsidR="00FE3E46">
        <w:rPr>
          <w:noProof/>
        </w:rPr>
        <w:drawing>
          <wp:inline distT="0" distB="0" distL="0" distR="0" wp14:anchorId="52E15E92" wp14:editId="2AF5F410">
            <wp:extent cx="4572000" cy="3009900"/>
            <wp:effectExtent l="0" t="0" r="0" b="0"/>
            <wp:docPr id="232337655" name="Picture 232337655"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7655" name="Picture 232337655" descr="A diagram of a software company&#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58E24EA2" w14:textId="7A050B65" w:rsidR="00937A42" w:rsidRDefault="00F902B5" w:rsidP="00F902B5">
      <w:pPr>
        <w:pStyle w:val="Bijschrift"/>
      </w:pPr>
      <w:bookmarkStart w:id="102" w:name="_Toc159260226"/>
      <w:bookmarkStart w:id="103" w:name="_Toc159312132"/>
      <w:bookmarkStart w:id="104" w:name="_Toc159333400"/>
      <w:r>
        <w:t xml:space="preserve">Figuur </w:t>
      </w:r>
      <w:fldSimple w:instr=" SEQ Figuur \* ARABIC ">
        <w:r w:rsidR="005C382D">
          <w:rPr>
            <w:noProof/>
          </w:rPr>
          <w:t>31</w:t>
        </w:r>
      </w:fldSimple>
      <w:r w:rsidRPr="005D0604">
        <w:t>: Topologie</w:t>
      </w:r>
      <w:bookmarkEnd w:id="102"/>
      <w:bookmarkEnd w:id="103"/>
      <w:bookmarkEnd w:id="104"/>
    </w:p>
    <w:p w14:paraId="46B8918E" w14:textId="77777777" w:rsidR="00937A42" w:rsidRDefault="00937A42" w:rsidP="00937A42">
      <w:r>
        <w:t>We maken gebruik van de volgende services:</w:t>
      </w:r>
    </w:p>
    <w:p w14:paraId="31B4CA15" w14:textId="696552D2" w:rsidR="00937A42" w:rsidRPr="00FE3E46" w:rsidRDefault="00937A42" w:rsidP="00DE39F3">
      <w:pPr>
        <w:pStyle w:val="Lijstalinea"/>
        <w:numPr>
          <w:ilvl w:val="1"/>
          <w:numId w:val="68"/>
        </w:numPr>
        <w:rPr>
          <w:lang w:val="en-US"/>
        </w:rPr>
      </w:pPr>
      <w:r w:rsidRPr="00FE3E46">
        <w:rPr>
          <w:lang w:val="en-US"/>
        </w:rPr>
        <w:t>AWS Cognito</w:t>
      </w:r>
    </w:p>
    <w:p w14:paraId="7FB944C4" w14:textId="3A18F1C3" w:rsidR="00937A42" w:rsidRPr="00FE3E46" w:rsidRDefault="00937A42" w:rsidP="00DE39F3">
      <w:pPr>
        <w:pStyle w:val="Lijstalinea"/>
        <w:numPr>
          <w:ilvl w:val="1"/>
          <w:numId w:val="68"/>
        </w:numPr>
        <w:rPr>
          <w:lang w:val="en-US"/>
        </w:rPr>
      </w:pPr>
      <w:r w:rsidRPr="00FE3E46">
        <w:rPr>
          <w:lang w:val="en-US"/>
        </w:rPr>
        <w:t xml:space="preserve">AWS elastic Beanstalk </w:t>
      </w:r>
    </w:p>
    <w:p w14:paraId="01901BCD" w14:textId="4A55E496" w:rsidR="00937A42" w:rsidRPr="00FE3E46" w:rsidRDefault="00937A42" w:rsidP="00DE39F3">
      <w:pPr>
        <w:pStyle w:val="Lijstalinea"/>
        <w:numPr>
          <w:ilvl w:val="1"/>
          <w:numId w:val="68"/>
        </w:numPr>
        <w:rPr>
          <w:lang w:val="en-US"/>
        </w:rPr>
      </w:pPr>
      <w:r w:rsidRPr="00FE3E46">
        <w:rPr>
          <w:lang w:val="en-US"/>
        </w:rPr>
        <w:t>AWS EC2</w:t>
      </w:r>
    </w:p>
    <w:p w14:paraId="1087400C" w14:textId="3BCB3C1C" w:rsidR="00937A42" w:rsidRPr="00FE3E46" w:rsidRDefault="00937A42" w:rsidP="00DE39F3">
      <w:pPr>
        <w:pStyle w:val="Lijstalinea"/>
        <w:numPr>
          <w:ilvl w:val="1"/>
          <w:numId w:val="68"/>
        </w:numPr>
        <w:rPr>
          <w:lang w:val="en-US"/>
        </w:rPr>
      </w:pPr>
      <w:r w:rsidRPr="00FE3E46">
        <w:rPr>
          <w:lang w:val="en-US"/>
        </w:rPr>
        <w:t>AWS API-Gateway</w:t>
      </w:r>
    </w:p>
    <w:p w14:paraId="2FB0C528" w14:textId="3A3C2226" w:rsidR="00937A42" w:rsidRPr="00FE3E46" w:rsidRDefault="00937A42" w:rsidP="00DE39F3">
      <w:pPr>
        <w:pStyle w:val="Lijstalinea"/>
        <w:numPr>
          <w:ilvl w:val="1"/>
          <w:numId w:val="68"/>
        </w:numPr>
        <w:rPr>
          <w:lang w:val="en-US"/>
        </w:rPr>
      </w:pPr>
      <w:r w:rsidRPr="00FE3E46">
        <w:rPr>
          <w:lang w:val="en-US"/>
        </w:rPr>
        <w:t xml:space="preserve">AWS Lambda </w:t>
      </w:r>
    </w:p>
    <w:p w14:paraId="2B8868BC" w14:textId="4E08A0D4" w:rsidR="00937A42" w:rsidRPr="00FE3E46" w:rsidRDefault="00937A42" w:rsidP="00DE39F3">
      <w:pPr>
        <w:pStyle w:val="Lijstalinea"/>
        <w:numPr>
          <w:ilvl w:val="1"/>
          <w:numId w:val="68"/>
        </w:numPr>
        <w:rPr>
          <w:lang w:val="en-US"/>
        </w:rPr>
      </w:pPr>
      <w:r w:rsidRPr="00FE3E46">
        <w:rPr>
          <w:lang w:val="en-US"/>
        </w:rPr>
        <w:t>Amazon S3</w:t>
      </w:r>
    </w:p>
    <w:p w14:paraId="2B26C449" w14:textId="6FBC4D93" w:rsidR="00937A42" w:rsidRPr="00FE3E46" w:rsidRDefault="00937A42" w:rsidP="00DE39F3">
      <w:pPr>
        <w:pStyle w:val="Lijstalinea"/>
        <w:numPr>
          <w:ilvl w:val="1"/>
          <w:numId w:val="68"/>
        </w:numPr>
        <w:rPr>
          <w:lang w:val="en-US"/>
        </w:rPr>
      </w:pPr>
      <w:r w:rsidRPr="00FE3E46">
        <w:rPr>
          <w:lang w:val="en-US"/>
        </w:rPr>
        <w:t>Amazon Documentdb</w:t>
      </w:r>
    </w:p>
    <w:p w14:paraId="0944E766" w14:textId="7528ACF0" w:rsidR="00937A42" w:rsidRPr="00FE3E46" w:rsidRDefault="00937A42" w:rsidP="00DE39F3">
      <w:pPr>
        <w:pStyle w:val="Lijstalinea"/>
        <w:numPr>
          <w:ilvl w:val="1"/>
          <w:numId w:val="68"/>
        </w:numPr>
        <w:rPr>
          <w:lang w:val="en-US"/>
        </w:rPr>
      </w:pPr>
      <w:r w:rsidRPr="00FE3E46">
        <w:rPr>
          <w:lang w:val="en-US"/>
        </w:rPr>
        <w:t>Amazon Cloudwatch</w:t>
      </w:r>
    </w:p>
    <w:p w14:paraId="336DD8BC" w14:textId="1E3DD930" w:rsidR="00937A42" w:rsidRPr="00FE3E46" w:rsidRDefault="00937A42" w:rsidP="00DE39F3">
      <w:pPr>
        <w:pStyle w:val="Lijstalinea"/>
        <w:numPr>
          <w:ilvl w:val="1"/>
          <w:numId w:val="68"/>
        </w:numPr>
        <w:rPr>
          <w:lang w:val="en-US"/>
        </w:rPr>
      </w:pPr>
      <w:r w:rsidRPr="00FE3E46">
        <w:rPr>
          <w:lang w:val="en-US"/>
        </w:rPr>
        <w:t>AWS Elastic Container Registry</w:t>
      </w:r>
    </w:p>
    <w:p w14:paraId="1820679F" w14:textId="4AC4ED72" w:rsidR="00937A42" w:rsidRDefault="00937A42" w:rsidP="00DE39F3">
      <w:pPr>
        <w:pStyle w:val="Lijstalinea"/>
        <w:numPr>
          <w:ilvl w:val="1"/>
          <w:numId w:val="68"/>
        </w:numPr>
      </w:pPr>
      <w:r>
        <w:t>AWS VPC</w:t>
      </w:r>
    </w:p>
    <w:p w14:paraId="2E340D40" w14:textId="117BA2A0" w:rsidR="00937A42" w:rsidRDefault="00937A42" w:rsidP="00FE3E46">
      <w:pPr>
        <w:ind w:firstLine="75"/>
      </w:pPr>
    </w:p>
    <w:p w14:paraId="1DED2136" w14:textId="77777777" w:rsidR="00937A42" w:rsidRDefault="00937A42" w:rsidP="00937A42">
      <w:r>
        <w:t xml:space="preserve"> </w:t>
      </w:r>
    </w:p>
    <w:p w14:paraId="2D1FE55B" w14:textId="77777777" w:rsidR="00937A42" w:rsidRDefault="00937A42" w:rsidP="00937A42"/>
    <w:p w14:paraId="3BAE8FE4" w14:textId="77777777" w:rsidR="00937A42" w:rsidRDefault="00937A42" w:rsidP="00937A42"/>
    <w:p w14:paraId="32D2E606" w14:textId="77777777" w:rsidR="00937A42" w:rsidRDefault="00937A42" w:rsidP="00937A42"/>
    <w:p w14:paraId="5FCF3B36" w14:textId="43CD3266" w:rsidR="00937A42" w:rsidRDefault="00937A42" w:rsidP="00E4125F">
      <w:pPr>
        <w:pStyle w:val="Kop3"/>
      </w:pPr>
      <w:bookmarkStart w:id="105" w:name="_Toc159333434"/>
      <w:r>
        <w:lastRenderedPageBreak/>
        <w:t>AWS Cognito</w:t>
      </w:r>
      <w:bookmarkEnd w:id="105"/>
      <w:r>
        <w:t xml:space="preserve"> </w:t>
      </w:r>
    </w:p>
    <w:p w14:paraId="2C1F67F3" w14:textId="294EA176" w:rsidR="00937A42" w:rsidRDefault="00937A42" w:rsidP="00937A42">
      <w:r>
        <w:t xml:space="preserve">Amazon Cognito is een beheerde service van Amazon Web Services (AWS) die identiteits- en toegangsbeheer (IAM) biedt voor applicaties. Het maakt het ook mogelijk voor gebruikers om te kunnen inloggen via andere media door middel van OAuth &amp; SAML. Wij maken gebruik van het identiteitsbeheer met de userpools waarin wij password policies definiërenen users </w:t>
      </w:r>
      <w:r w:rsidR="00AB1661">
        <w:t>beheren.</w:t>
      </w:r>
      <w:r>
        <w:t xml:space="preserve"> We maken ook gebruik van de ingebouwde lambda trigger die getriggerd </w:t>
      </w:r>
      <w:r w:rsidR="00AB1661">
        <w:t>wordt</w:t>
      </w:r>
      <w:r>
        <w:t xml:space="preserve"> wanneer iemand zijn account confirmation mail accepteert.</w:t>
      </w:r>
    </w:p>
    <w:p w14:paraId="4BE3AD3E" w14:textId="1E9F37D9" w:rsidR="00937A42" w:rsidRDefault="00937A42" w:rsidP="00E4125F">
      <w:pPr>
        <w:pStyle w:val="Kop3"/>
      </w:pPr>
      <w:bookmarkStart w:id="106" w:name="_Toc159333435"/>
      <w:r>
        <w:t>AWS elastic Beanstalk</w:t>
      </w:r>
      <w:bookmarkEnd w:id="106"/>
    </w:p>
    <w:p w14:paraId="787A06CD" w14:textId="77777777" w:rsidR="00937A42" w:rsidRDefault="00937A42" w:rsidP="00937A42">
      <w:r>
        <w:t>AWS Elastic Beanstalk is een service waarmee je automatisch schaalbare applicaties kunt implementeren op AWS. Het maakt het eenvoudig om applicaties te deployen en te beheren zonder dat je je zorgen hoeft te maken over de onderliggende infrastructuur. Wij maken hier gebruik van om de dockerfile van de applicatie te deployen.</w:t>
      </w:r>
    </w:p>
    <w:p w14:paraId="7C63DA29" w14:textId="25564BF1" w:rsidR="00937A42" w:rsidRDefault="00937A42" w:rsidP="00E4125F">
      <w:pPr>
        <w:pStyle w:val="Kop3"/>
      </w:pPr>
      <w:bookmarkStart w:id="107" w:name="_Toc159333436"/>
      <w:r>
        <w:t>AWS EC2</w:t>
      </w:r>
      <w:bookmarkEnd w:id="107"/>
    </w:p>
    <w:p w14:paraId="1DB5421F" w14:textId="77777777" w:rsidR="00937A42" w:rsidRDefault="00937A42" w:rsidP="00937A42">
      <w:r>
        <w:t>Het is een managed service binnen de Amazon Web Services (AWS) cloud die virtuele machines/instances aanbiedt. Deze instances zijn als individuele computers met verschillende configuraties van CPU, geheugen en opslagruimte, zodat je de perfecte optie kunt kiezen voor je behoeften. We maken van deze resource gebruik om de code voor de ai bewerkingen op de foto’s te kunnen uitvoeren en de data hiervan naar de database te sturen.</w:t>
      </w:r>
    </w:p>
    <w:p w14:paraId="4DB6500A" w14:textId="05CBB011" w:rsidR="00937A42" w:rsidRPr="00937A42" w:rsidRDefault="00937A42" w:rsidP="00E4125F">
      <w:pPr>
        <w:pStyle w:val="Kop3"/>
        <w:rPr>
          <w:lang w:val="en-US"/>
        </w:rPr>
      </w:pPr>
      <w:bookmarkStart w:id="108" w:name="_Toc159333437"/>
      <w:r w:rsidRPr="00937A42">
        <w:rPr>
          <w:lang w:val="en-US"/>
        </w:rPr>
        <w:t>AWS api-gateway (rest api)</w:t>
      </w:r>
      <w:bookmarkEnd w:id="108"/>
    </w:p>
    <w:p w14:paraId="662972FC" w14:textId="77777777" w:rsidR="00937A42" w:rsidRDefault="00937A42" w:rsidP="00937A42">
      <w:r>
        <w:t>AWS API Gateway is een service waarmee je REST API's kunt creëren, publiceren, beheren, monitoren en beveiligen. Je kunt API's maken die toegang hebben tot AWS-services of andere webservices, evenals tot gegevens die zijn opgeslagen in de AWS-cloud.</w:t>
      </w:r>
    </w:p>
    <w:p w14:paraId="5F2D2834" w14:textId="77777777" w:rsidR="00937A42" w:rsidRDefault="00937A42" w:rsidP="00937A42">
      <w:r>
        <w:t>Dit gebruiken we voor de lamba functie’s te triggeren die onze backend code bevatten.</w:t>
      </w:r>
    </w:p>
    <w:p w14:paraId="626C39FD" w14:textId="0FE0CFAB" w:rsidR="00937A42" w:rsidRDefault="00937A42" w:rsidP="00E4125F">
      <w:pPr>
        <w:pStyle w:val="Kop3"/>
      </w:pPr>
      <w:bookmarkStart w:id="109" w:name="_Toc159333438"/>
      <w:r>
        <w:t>AWS api-gateway (websocket)</w:t>
      </w:r>
      <w:bookmarkEnd w:id="109"/>
    </w:p>
    <w:p w14:paraId="6CF99CB6" w14:textId="77777777" w:rsidR="00937A42" w:rsidRDefault="00937A42" w:rsidP="00937A42">
      <w:r>
        <w:t>AWS WebSocket API Gateway is een service waarmee je WebSocket API's kunt creëren, publiceren, beheren, monitoren en beveiligen. WebSocket API's zijn ideaal voor toepassingen die realtime communicatie vereisen, zoals chat-apps. Wij gebruiken dit voor de chat functie in de applicatie, de routes die in de api worden aangemaakt triggeren bij connectie of actie’s tijdens een lopende connectie lambda functie’s waardoor de gebruiker zijn berichten ziet en ontvangt, maar ook bij het heropenen van een chat al zijn vorige berichten terugziet.</w:t>
      </w:r>
    </w:p>
    <w:p w14:paraId="3EFDF159" w14:textId="1C91C190" w:rsidR="00937A42" w:rsidRDefault="00937A42" w:rsidP="00E4125F">
      <w:pPr>
        <w:pStyle w:val="Kop3"/>
      </w:pPr>
      <w:bookmarkStart w:id="110" w:name="_Toc159333439"/>
      <w:r>
        <w:lastRenderedPageBreak/>
        <w:t>AWS lambda</w:t>
      </w:r>
      <w:bookmarkEnd w:id="110"/>
      <w:r>
        <w:t xml:space="preserve"> </w:t>
      </w:r>
    </w:p>
    <w:p w14:paraId="2F20A74B" w14:textId="77777777" w:rsidR="00937A42" w:rsidRDefault="00937A42" w:rsidP="00937A42">
      <w:r>
        <w:t xml:space="preserve">AWS Lambda is een serverloze compute service waarmee je code kunt uitvoeren zonder dat je servers hoeft te provisioneren of te beheren. Lambda runt je code op een hoog beschikbare compute-infrastructuur en voert alle beheer van de compute-resources uit, inclusief server- en besturingssysteemonderhoud, capaciteitsprovisionering en automatic schaling, en logging. Met Lambda hoef je alleen maar je code te leveren in een van de door Lambda ondersteunde talen. </w:t>
      </w:r>
    </w:p>
    <w:p w14:paraId="12BEB86C" w14:textId="4894F9CB" w:rsidR="00937A42" w:rsidRDefault="00937A42" w:rsidP="00937A42">
      <w:r>
        <w:t>Wij gebruiken lambda functie’s voor:</w:t>
      </w:r>
    </w:p>
    <w:p w14:paraId="39B5C859" w14:textId="5B699701" w:rsidR="00937A42" w:rsidRPr="00E4125F" w:rsidRDefault="00937A42" w:rsidP="0030771D">
      <w:pPr>
        <w:pStyle w:val="Lijstalinea"/>
        <w:numPr>
          <w:ilvl w:val="0"/>
          <w:numId w:val="69"/>
        </w:numPr>
        <w:rPr>
          <w:lang w:val="en-US"/>
        </w:rPr>
      </w:pPr>
      <w:r w:rsidRPr="00E4125F">
        <w:rPr>
          <w:lang w:val="en-US"/>
        </w:rPr>
        <w:t>Backend code</w:t>
      </w:r>
    </w:p>
    <w:p w14:paraId="0DD3D241" w14:textId="23FB2FD5" w:rsidR="00937A42" w:rsidRPr="00E4125F" w:rsidRDefault="00937A42" w:rsidP="0030771D">
      <w:pPr>
        <w:pStyle w:val="Lijstalinea"/>
        <w:numPr>
          <w:ilvl w:val="0"/>
          <w:numId w:val="69"/>
        </w:numPr>
        <w:rPr>
          <w:lang w:val="en-US"/>
        </w:rPr>
      </w:pPr>
      <w:r w:rsidRPr="00E4125F">
        <w:rPr>
          <w:lang w:val="en-US"/>
        </w:rPr>
        <w:t>Functie's websocket</w:t>
      </w:r>
    </w:p>
    <w:p w14:paraId="1235CBE0" w14:textId="5DB914B9" w:rsidR="00937A42" w:rsidRPr="00E4125F" w:rsidRDefault="00937A42" w:rsidP="0030771D">
      <w:pPr>
        <w:pStyle w:val="Lijstalinea"/>
        <w:numPr>
          <w:ilvl w:val="0"/>
          <w:numId w:val="69"/>
        </w:numPr>
        <w:rPr>
          <w:lang w:val="en-US"/>
        </w:rPr>
      </w:pPr>
      <w:r w:rsidRPr="00E4125F">
        <w:rPr>
          <w:lang w:val="en-US"/>
        </w:rPr>
        <w:t>Chat wipe function</w:t>
      </w:r>
    </w:p>
    <w:p w14:paraId="34DB160F" w14:textId="3A85951E" w:rsidR="00937A42" w:rsidRDefault="00937A42" w:rsidP="00E4125F">
      <w:pPr>
        <w:pStyle w:val="Kop3"/>
      </w:pPr>
      <w:bookmarkStart w:id="111" w:name="_Toc159333440"/>
      <w:r>
        <w:t>AWS S3</w:t>
      </w:r>
      <w:bookmarkEnd w:id="111"/>
    </w:p>
    <w:p w14:paraId="53EA1471" w14:textId="5154EFE5" w:rsidR="00937A42" w:rsidRDefault="00937A42" w:rsidP="00937A42">
      <w:r>
        <w:t xml:space="preserve">Amazon S3 is een cloudservice voor object-opslag die grote hoeveelheden gegevens betrouwbaar, veilig en schaalbaar kan opslaan. Het is als een enorme digitale opslagruimte waar je al je bestanden, afbeeldingen, video's en andere digitale middelen kunt bewaren. S3 is gebouwd op dezelfde betrouwbare infrastructuur die Amazon zelf gebruikt om zijn wereldwijde online winkel te runnen. Dit </w:t>
      </w:r>
      <w:r w:rsidR="00AB1661">
        <w:t>wordt</w:t>
      </w:r>
      <w:r>
        <w:t xml:space="preserve"> gebruikt om de foto’s van de camera in op te slagen.</w:t>
      </w:r>
    </w:p>
    <w:p w14:paraId="561F0878" w14:textId="16B13DDD" w:rsidR="00937A42" w:rsidRDefault="00937A42" w:rsidP="00405DAD">
      <w:pPr>
        <w:pStyle w:val="Kop3"/>
      </w:pPr>
      <w:bookmarkStart w:id="112" w:name="_Toc159333441"/>
      <w:r>
        <w:t>AWS documentdb</w:t>
      </w:r>
      <w:bookmarkEnd w:id="112"/>
    </w:p>
    <w:p w14:paraId="7F94C020" w14:textId="77777777" w:rsidR="00937A42" w:rsidRDefault="00937A42" w:rsidP="00937A42">
      <w:r>
        <w:t>Amazon DocumentDB is een gemanaged NoSQL-databasedienst binnen de Amazon Web Services (AWS) cloud die gespecialiseerd is in het opslaan, ophalen en indexeren van JSON-documenten. Het heeft een hoge mate van compatibiliteit met MongoDB, een populaire open-source NoSQL-database, waardoor het gemakkelijk is om bestaande MongoDB-applicaties naar AWS te migreren of nieuwe applicaties te bouwen met de vertrouwde tools en code.</w:t>
      </w:r>
    </w:p>
    <w:p w14:paraId="089B9858" w14:textId="011986BF" w:rsidR="00937A42" w:rsidRDefault="00937A42" w:rsidP="00405DAD">
      <w:pPr>
        <w:pStyle w:val="Kop3"/>
      </w:pPr>
      <w:bookmarkStart w:id="113" w:name="_Toc159333442"/>
      <w:r>
        <w:t>AWS Cloudwatch</w:t>
      </w:r>
      <w:bookmarkEnd w:id="113"/>
    </w:p>
    <w:p w14:paraId="5430203D" w14:textId="77777777" w:rsidR="00937A42" w:rsidRDefault="00937A42" w:rsidP="00937A42">
      <w:r>
        <w:t>CloudWatch is een monitoring- en observatieservice van Amazon Web Services (AWS) die u helpt de prestaties en gezondheid van uw AWS-resources en -applicaties te bewaken.</w:t>
      </w:r>
    </w:p>
    <w:p w14:paraId="5551ADCF" w14:textId="77777777" w:rsidR="00937A42" w:rsidRDefault="00937A42" w:rsidP="00937A42">
      <w:r>
        <w:t xml:space="preserve">Wij maken hier gebruik van om de dagelijkse chat wipe lambda functie te triggeren. </w:t>
      </w:r>
    </w:p>
    <w:p w14:paraId="3985BC63" w14:textId="79F43596" w:rsidR="00937A42" w:rsidRDefault="00937A42" w:rsidP="005D1FAA">
      <w:pPr>
        <w:pStyle w:val="Kop3"/>
      </w:pPr>
      <w:bookmarkStart w:id="114" w:name="_Toc159333443"/>
      <w:r>
        <w:t>AWS elastic container registry</w:t>
      </w:r>
      <w:bookmarkEnd w:id="114"/>
      <w:r>
        <w:t xml:space="preserve"> </w:t>
      </w:r>
    </w:p>
    <w:p w14:paraId="5A98E1CD" w14:textId="77777777" w:rsidR="00937A42" w:rsidRDefault="00937A42" w:rsidP="00937A42">
      <w:r>
        <w:t xml:space="preserve">AWS Elastic Container Registry (ECR) is een gemanageerde service binnen de Amazon Web Services (AWS) cloud die speciaal is ontworpen voor het opslaan, beheren en implementeren van containerimages. Het is als een veilige digitale repository waar je al je Docker-images, OCI-images en andere compatibele artefacten kunt bewaren. Je hoeft je geen </w:t>
      </w:r>
      <w:r>
        <w:lastRenderedPageBreak/>
        <w:t>zorgen te maken over het opzetten en onderhouden van je eigen containerregistry, want AWS regelt dat allemaal voor je.</w:t>
      </w:r>
    </w:p>
    <w:p w14:paraId="361B6C63" w14:textId="2F7349AD" w:rsidR="00937A42" w:rsidRDefault="00937A42" w:rsidP="006B70AF">
      <w:pPr>
        <w:pStyle w:val="Kop3"/>
      </w:pPr>
      <w:bookmarkStart w:id="115" w:name="_Toc159333444"/>
      <w:r>
        <w:t>AWS VPC</w:t>
      </w:r>
      <w:bookmarkEnd w:id="115"/>
    </w:p>
    <w:p w14:paraId="5519CF8E" w14:textId="77777777" w:rsidR="00937A42" w:rsidRDefault="00937A42" w:rsidP="00937A42">
      <w:r>
        <w:t>Amazon Virtual Private Cloud (VPC) is een service waarmee je een virtueel netwerk in de cloud kunt creëren en aanpassen. Hiermee kun je je AWS-resources, zoals Amazon EC2-instances, isoleren en op een veilige manier met elkaar verbinden. We maken dan gebruik van de subnets, internet gateway, nat gateway, security groups en ACL’s. Om ervoor te zorgen dat onze applicatie op een veilige manier verbinding heeft met het internet.</w:t>
      </w:r>
    </w:p>
    <w:p w14:paraId="5A3C6043" w14:textId="77777777" w:rsidR="00937A42" w:rsidRDefault="00937A42" w:rsidP="009B018D">
      <w:pPr>
        <w:pStyle w:val="Kop2"/>
      </w:pPr>
      <w:bookmarkStart w:id="116" w:name="_Toc159333445"/>
      <w:r>
        <w:t>Pipeline</w:t>
      </w:r>
      <w:bookmarkEnd w:id="116"/>
      <w:r>
        <w:t xml:space="preserve"> </w:t>
      </w:r>
    </w:p>
    <w:p w14:paraId="67DFB290" w14:textId="77777777" w:rsidR="00F902B5" w:rsidRDefault="00937A42" w:rsidP="00F902B5">
      <w:pPr>
        <w:keepNext/>
      </w:pPr>
      <w:r>
        <w:t xml:space="preserve"> </w:t>
      </w:r>
      <w:r w:rsidR="0039537F">
        <w:rPr>
          <w:noProof/>
        </w:rPr>
        <w:drawing>
          <wp:inline distT="0" distB="0" distL="0" distR="0" wp14:anchorId="694B85C4" wp14:editId="2E5E2EB9">
            <wp:extent cx="2447925" cy="1963440"/>
            <wp:effectExtent l="0" t="0" r="0" b="0"/>
            <wp:docPr id="1857412641" name="Picture 1857412641" descr="A group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12641" name="Picture 1857412641" descr="A group of logos on a white backgroun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50087" cy="1965174"/>
                    </a:xfrm>
                    <a:prstGeom prst="rect">
                      <a:avLst/>
                    </a:prstGeom>
                  </pic:spPr>
                </pic:pic>
              </a:graphicData>
            </a:graphic>
          </wp:inline>
        </w:drawing>
      </w:r>
    </w:p>
    <w:p w14:paraId="5945D6D6" w14:textId="1D6C985E" w:rsidR="00937A42" w:rsidRDefault="00F902B5" w:rsidP="00F902B5">
      <w:pPr>
        <w:pStyle w:val="Bijschrift"/>
      </w:pPr>
      <w:bookmarkStart w:id="117" w:name="_Toc159260227"/>
      <w:bookmarkStart w:id="118" w:name="_Toc159312133"/>
      <w:bookmarkStart w:id="119" w:name="_Toc159333401"/>
      <w:r>
        <w:t xml:space="preserve">Figuur </w:t>
      </w:r>
      <w:fldSimple w:instr=" SEQ Figuur \* ARABIC ">
        <w:r w:rsidR="005C382D">
          <w:rPr>
            <w:noProof/>
          </w:rPr>
          <w:t>32</w:t>
        </w:r>
      </w:fldSimple>
      <w:r w:rsidRPr="008E732B">
        <w:t>: pipeline flow</w:t>
      </w:r>
      <w:bookmarkEnd w:id="117"/>
      <w:bookmarkEnd w:id="118"/>
      <w:bookmarkEnd w:id="119"/>
    </w:p>
    <w:p w14:paraId="1211FA1B" w14:textId="77777777" w:rsidR="0047438E" w:rsidRPr="0047438E" w:rsidRDefault="0047438E" w:rsidP="0047438E"/>
    <w:p w14:paraId="764089C3" w14:textId="18294E5E" w:rsidR="00937A42" w:rsidRDefault="00937A42" w:rsidP="00937A42">
      <w:r>
        <w:t xml:space="preserve">We maken gebruik van gitlab pipeline om de testen te kunnen uitvoeren met sonarcloud. Dit hebben we niet volledig kunnen toepassen aangezien we niet voor elk deel van de frontend testen heb kunnen schrijven. De pipline kan getriggerd worden door nieuwe dingen toe te voegen aan de gitlab repo of een pull request te mergen op bitbucket dat door middel van een webhook die de pipeline in gitlab gaat triggeren. We maken gebruik van status berichten die op het einde van de </w:t>
      </w:r>
      <w:r w:rsidR="00AB1661">
        <w:t>pipeline een</w:t>
      </w:r>
      <w:r>
        <w:t xml:space="preserve"> bericht sturen in een bepaald tekst-channel in onze discord server om te zien of de pipeline succesvol was.</w:t>
      </w:r>
    </w:p>
    <w:p w14:paraId="3A0B7223" w14:textId="77777777" w:rsidR="00641E67" w:rsidRDefault="00924FB0" w:rsidP="00641E67">
      <w:pPr>
        <w:keepNext/>
      </w:pPr>
      <w:r>
        <w:rPr>
          <w:noProof/>
        </w:rPr>
        <w:drawing>
          <wp:inline distT="0" distB="0" distL="0" distR="0" wp14:anchorId="07911730" wp14:editId="355F9183">
            <wp:extent cx="2552700" cy="1445777"/>
            <wp:effectExtent l="0" t="0" r="0" b="2540"/>
            <wp:docPr id="2109471850" name="Picture 21094718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71850" name="Picture 2109471850"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6858" cy="1448132"/>
                    </a:xfrm>
                    <a:prstGeom prst="rect">
                      <a:avLst/>
                    </a:prstGeom>
                  </pic:spPr>
                </pic:pic>
              </a:graphicData>
            </a:graphic>
          </wp:inline>
        </w:drawing>
      </w:r>
    </w:p>
    <w:p w14:paraId="24F202FD" w14:textId="361C112B" w:rsidR="00937A42" w:rsidRDefault="00641E67" w:rsidP="00641E67">
      <w:pPr>
        <w:pStyle w:val="Bijschrift"/>
      </w:pPr>
      <w:bookmarkStart w:id="120" w:name="_Toc159260228"/>
      <w:bookmarkStart w:id="121" w:name="_Toc159312134"/>
      <w:bookmarkStart w:id="122" w:name="_Toc159333402"/>
      <w:r>
        <w:t xml:space="preserve">Figuur </w:t>
      </w:r>
      <w:fldSimple w:instr=" SEQ Figuur \* ARABIC ">
        <w:r w:rsidR="005C382D">
          <w:rPr>
            <w:noProof/>
          </w:rPr>
          <w:t>33</w:t>
        </w:r>
      </w:fldSimple>
      <w:r w:rsidRPr="00C77929">
        <w:t>: Discord notifications</w:t>
      </w:r>
      <w:bookmarkEnd w:id="120"/>
      <w:bookmarkEnd w:id="121"/>
      <w:bookmarkEnd w:id="122"/>
    </w:p>
    <w:p w14:paraId="73697534" w14:textId="77777777" w:rsidR="00937A42" w:rsidRDefault="00937A42" w:rsidP="00937A42">
      <w:r>
        <w:t xml:space="preserve"> </w:t>
      </w:r>
    </w:p>
    <w:p w14:paraId="126ABCED" w14:textId="77777777" w:rsidR="00937A42" w:rsidRDefault="00937A42" w:rsidP="007E7AD8">
      <w:pPr>
        <w:pStyle w:val="Kop2"/>
      </w:pPr>
      <w:bookmarkStart w:id="123" w:name="_Toc159333446"/>
      <w:r>
        <w:lastRenderedPageBreak/>
        <w:t>IAC</w:t>
      </w:r>
      <w:bookmarkEnd w:id="123"/>
    </w:p>
    <w:p w14:paraId="23DE8539" w14:textId="77777777" w:rsidR="00937A42" w:rsidRDefault="00937A42" w:rsidP="00937A42">
      <w:r>
        <w:t>Terraform is een open-source tool van HashiCorp die je helpt om infrastructuur te definiëren, beheren en provisioneren met behulp van code. In plaats van handmatig servers te configureren en te beheren, kun je met Terraform je infrastructuur beschrijven in declaratieve configuratiebestanden. We hebben terraform code voorzien voor de belangrijkste resources voor de applicatie, deze kan u terugvinden in de gitlab repo. We maken gebruiken van Terraform omdat dit wel wat voordelen met zich meebrengt namelijk:</w:t>
      </w:r>
    </w:p>
    <w:p w14:paraId="2AA9AD3B" w14:textId="63FF342E" w:rsidR="00937A42" w:rsidRDefault="00937A42" w:rsidP="00282A8C">
      <w:pPr>
        <w:pStyle w:val="Lijstalinea"/>
        <w:numPr>
          <w:ilvl w:val="0"/>
          <w:numId w:val="70"/>
        </w:numPr>
      </w:pPr>
      <w:r>
        <w:t>Eenvoudig beheer</w:t>
      </w:r>
    </w:p>
    <w:p w14:paraId="4A677BE3" w14:textId="036A9CEF" w:rsidR="00937A42" w:rsidRDefault="00937A42" w:rsidP="00282A8C">
      <w:pPr>
        <w:pStyle w:val="Lijstalinea"/>
        <w:numPr>
          <w:ilvl w:val="0"/>
          <w:numId w:val="70"/>
        </w:numPr>
      </w:pPr>
      <w:r>
        <w:t>Verhoogde efficiëntie</w:t>
      </w:r>
    </w:p>
    <w:p w14:paraId="7F0889EE" w14:textId="4FEBA734" w:rsidR="00937A42" w:rsidRDefault="00937A42" w:rsidP="00282A8C">
      <w:pPr>
        <w:pStyle w:val="Lijstalinea"/>
        <w:numPr>
          <w:ilvl w:val="0"/>
          <w:numId w:val="70"/>
        </w:numPr>
      </w:pPr>
      <w:r>
        <w:t>Verbeterde consistentie: Vermindert menselijke fouten en garandeer consistente configuraties.</w:t>
      </w:r>
    </w:p>
    <w:p w14:paraId="05A060D5" w14:textId="43BA18A7" w:rsidR="00937A42" w:rsidRDefault="00937A42" w:rsidP="00282A8C">
      <w:pPr>
        <w:pStyle w:val="Lijstalinea"/>
        <w:numPr>
          <w:ilvl w:val="0"/>
          <w:numId w:val="70"/>
        </w:numPr>
      </w:pPr>
      <w:r>
        <w:t>Schaalbaarheid: Breid je infrastructuur eenvoudig uit met behulp van modules en herbruikbare code.</w:t>
      </w:r>
    </w:p>
    <w:p w14:paraId="74AF781C" w14:textId="785BABD4" w:rsidR="00937A42" w:rsidRDefault="00937A42" w:rsidP="00282A8C">
      <w:pPr>
        <w:pStyle w:val="Lijstalinea"/>
        <w:numPr>
          <w:ilvl w:val="0"/>
          <w:numId w:val="70"/>
        </w:numPr>
      </w:pPr>
      <w:r>
        <w:t>Betere samenwerking: Deel configuraties met teamleden en stakeholders.</w:t>
      </w:r>
    </w:p>
    <w:p w14:paraId="0A9FB4E0" w14:textId="57224E0D" w:rsidR="00937A42" w:rsidRDefault="00937A42" w:rsidP="00282A8C">
      <w:pPr>
        <w:pStyle w:val="Lijstalinea"/>
        <w:numPr>
          <w:ilvl w:val="0"/>
          <w:numId w:val="70"/>
        </w:numPr>
      </w:pPr>
      <w:r>
        <w:t>Open source</w:t>
      </w:r>
    </w:p>
    <w:p w14:paraId="2BEA9BAA" w14:textId="77777777" w:rsidR="00937A42" w:rsidRDefault="00937A42" w:rsidP="00937A42">
      <w:r>
        <w:t xml:space="preserve"> </w:t>
      </w:r>
    </w:p>
    <w:p w14:paraId="62629BA0" w14:textId="77777777" w:rsidR="00937A42" w:rsidRDefault="00937A42" w:rsidP="00937A42"/>
    <w:p w14:paraId="7BF94547" w14:textId="77777777" w:rsidR="00937A42" w:rsidRDefault="00937A42" w:rsidP="00937A42"/>
    <w:p w14:paraId="24E3B42C" w14:textId="77777777" w:rsidR="00937A42" w:rsidRDefault="00937A42" w:rsidP="00937A42"/>
    <w:p w14:paraId="4E83CDBB" w14:textId="77777777" w:rsidR="00937A42" w:rsidRDefault="00937A42" w:rsidP="00937A42"/>
    <w:p w14:paraId="31785F4B" w14:textId="77777777" w:rsidR="00937A42" w:rsidRDefault="00937A42" w:rsidP="0083659C">
      <w:pPr>
        <w:pStyle w:val="Kop1"/>
      </w:pPr>
      <w:bookmarkStart w:id="124" w:name="_Toc159333447"/>
      <w:r>
        <w:lastRenderedPageBreak/>
        <w:t>AI</w:t>
      </w:r>
      <w:bookmarkEnd w:id="124"/>
    </w:p>
    <w:p w14:paraId="71EC8A59" w14:textId="77777777" w:rsidR="00937A42" w:rsidRDefault="00937A42" w:rsidP="0083659C">
      <w:pPr>
        <w:pStyle w:val="Kop2"/>
      </w:pPr>
      <w:bookmarkStart w:id="125" w:name="_Toc159333448"/>
      <w:r>
        <w:t>Inhoud</w:t>
      </w:r>
      <w:bookmarkEnd w:id="125"/>
    </w:p>
    <w:p w14:paraId="1A846AD3" w14:textId="15CE5968" w:rsidR="00937A42" w:rsidRDefault="00937A42" w:rsidP="00937A42">
      <w:r>
        <w:t xml:space="preserve">In dit deel bespreken we het achterliggende </w:t>
      </w:r>
      <w:r w:rsidR="00AB1661">
        <w:t>AI-model</w:t>
      </w:r>
      <w:r>
        <w:t>. Dit model heeft als doel het implementeren van een AI-gebaseerd systeem voor het monitoren van parkeerplaatsen. Het systeem maakt gebruik van YOLO (You Only Look Once) voor objectdetectie, AWS S3 voor het opslaan van afbeeldingen, MongoDB voor het opslaan van parkeerinformatie, en OpenCV voor beeldverwerking.</w:t>
      </w:r>
    </w:p>
    <w:p w14:paraId="6502E91B" w14:textId="77777777" w:rsidR="00937A42" w:rsidRDefault="00937A42" w:rsidP="00937A42"/>
    <w:p w14:paraId="3BB5A373" w14:textId="77777777" w:rsidR="00937A42" w:rsidRDefault="00937A42" w:rsidP="0083659C">
      <w:pPr>
        <w:pStyle w:val="Kop2"/>
      </w:pPr>
      <w:bookmarkStart w:id="126" w:name="_Toc159333449"/>
      <w:r>
        <w:t>Gebruikte technieken</w:t>
      </w:r>
      <w:bookmarkEnd w:id="126"/>
    </w:p>
    <w:p w14:paraId="424C492B" w14:textId="77777777" w:rsidR="00937A42" w:rsidRDefault="00937A42" w:rsidP="0083659C">
      <w:pPr>
        <w:pStyle w:val="Kop3"/>
      </w:pPr>
      <w:bookmarkStart w:id="127" w:name="_Toc159333450"/>
      <w:r>
        <w:t>OpenCV</w:t>
      </w:r>
      <w:bookmarkEnd w:id="127"/>
    </w:p>
    <w:p w14:paraId="039FE106" w14:textId="77777777" w:rsidR="00937A42" w:rsidRDefault="00937A42" w:rsidP="00937A42">
      <w:r>
        <w:t>OpenCV wordt gebruikt voor beeldverwerking, waaronder het roteren en vergroten van afbeeldingen, het tekenen van rechthoeken en tekst, en het uitvoeren van geometrische operaties. Wij hebben in onze code gebruik gemaakt van OpenCV om de parkeerplaatsen te kunnen indelen. Wij hebben gebruik gemaakt van coördinaten om rechthoeken rond de parkeerplaatsen te kunnen tekenen. Daarnaast gebruiken we het middelpunt van de parkeerplaats. Dit om te kijken of deze plaats leeg of bezet is.</w:t>
      </w:r>
    </w:p>
    <w:p w14:paraId="278853F6" w14:textId="77777777" w:rsidR="00937A42" w:rsidRPr="00937A42" w:rsidRDefault="00937A42" w:rsidP="0083659C">
      <w:pPr>
        <w:pStyle w:val="Kop3"/>
        <w:rPr>
          <w:lang w:val="en-US"/>
        </w:rPr>
      </w:pPr>
      <w:bookmarkStart w:id="128" w:name="_Toc159333451"/>
      <w:r w:rsidRPr="00937A42">
        <w:rPr>
          <w:lang w:val="en-US"/>
        </w:rPr>
        <w:t>Yolov8 (You Only Look Once)</w:t>
      </w:r>
      <w:bookmarkEnd w:id="128"/>
    </w:p>
    <w:p w14:paraId="3409C15C" w14:textId="77777777" w:rsidR="00937A42" w:rsidRDefault="00937A42" w:rsidP="00937A42">
      <w:r>
        <w:t xml:space="preserve">YOLO is een geavanceerd objectdetectiemodel dat is ontwikkeld voor computer vision-toepassingen. Het wordt specifiek gebruikt voor het detecteren en lokaliseren van objecten in afbeeldingen en video's. Wij hebben gebruik gemaakt van versie 8. Dit omdat YOLOv8 sneller is dan YOLOv5 en dus meer geschikt is voor realtime object detectie. Ook is er gebruik gemaakt van het large model van Yolov8. Dit model gaf de nauwkeurigste resultaten weer. </w:t>
      </w:r>
    </w:p>
    <w:p w14:paraId="754BBAB7" w14:textId="77777777" w:rsidR="00937A42" w:rsidRDefault="00937A42" w:rsidP="00937A42">
      <w:r>
        <w:t>Er wordt ook gebruik gemaakt van de “Ultralytics” package. Deze wordt gebruikt voor het integreren van YOLO in het project. Hiermee kunnen eenvoudig voorspellingen worden gedaan op basis van het getrainde YOLO-model.</w:t>
      </w:r>
    </w:p>
    <w:p w14:paraId="7546E594" w14:textId="77777777" w:rsidR="00937A42" w:rsidRDefault="00937A42" w:rsidP="00937A42"/>
    <w:p w14:paraId="3BE25C92" w14:textId="77777777" w:rsidR="00937A42" w:rsidRDefault="00937A42" w:rsidP="0083659C">
      <w:pPr>
        <w:pStyle w:val="Kop3"/>
      </w:pPr>
      <w:bookmarkStart w:id="129" w:name="_Toc159333452"/>
      <w:r>
        <w:t>Documentdb</w:t>
      </w:r>
      <w:bookmarkEnd w:id="129"/>
    </w:p>
    <w:p w14:paraId="760625FA" w14:textId="77777777" w:rsidR="00937A42" w:rsidRDefault="00937A42" w:rsidP="00937A42">
      <w:r>
        <w:t>Documentdb wordt gebruikt als de database voor het opslaan van parkeerinformatie. Er zijn drie collecties: collection voor de actuele parkeerinformatie, queueentries voor wachtrijinformatie en chargertypes voor informatie over laadstations.</w:t>
      </w:r>
    </w:p>
    <w:p w14:paraId="64EBD8F6" w14:textId="77777777" w:rsidR="00937A42" w:rsidRDefault="00937A42" w:rsidP="0083659C">
      <w:pPr>
        <w:pStyle w:val="Kop3"/>
      </w:pPr>
      <w:bookmarkStart w:id="130" w:name="_Toc159333453"/>
      <w:r>
        <w:lastRenderedPageBreak/>
        <w:t>AWS S3</w:t>
      </w:r>
      <w:bookmarkEnd w:id="130"/>
    </w:p>
    <w:p w14:paraId="46EF39FF" w14:textId="77777777" w:rsidR="00937A42" w:rsidRDefault="00937A42" w:rsidP="00937A42">
      <w:r>
        <w:t>Amazon Simple Storage Service (S3) wordt gebruikt om afbeeldingen op te slaan en op te halen. De AWS SDK voor Python (Boto3) wordt gebruikt om toegang te krijgen tot S3-buckets.</w:t>
      </w:r>
    </w:p>
    <w:p w14:paraId="6290C34D" w14:textId="77777777" w:rsidR="00937A42" w:rsidRDefault="00937A42" w:rsidP="00937A42"/>
    <w:p w14:paraId="66A14EBE" w14:textId="7594603F" w:rsidR="00937A42" w:rsidRDefault="004476D3" w:rsidP="004476D3">
      <w:pPr>
        <w:pStyle w:val="Kop3"/>
      </w:pPr>
      <w:bookmarkStart w:id="131" w:name="_Toc159333454"/>
      <w:r>
        <w:t>Werking</w:t>
      </w:r>
      <w:bookmarkEnd w:id="131"/>
    </w:p>
    <w:p w14:paraId="32C8A336" w14:textId="03C1291A" w:rsidR="004476D3" w:rsidRPr="00E752C4" w:rsidRDefault="004476D3" w:rsidP="004476D3">
      <w:r w:rsidRPr="00E752C4">
        <w:t xml:space="preserve">Het model wordt geactiveerd zodra er een foto wordt opgeslagen in de AWS S3-bucket. De afbeelding wordt uit de S3-bucket opgehaald en opgeslagen om bewerkingen uit te voeren. OpenCV en het YOLOv8-model worden vervolgens gecombineerd. Eerst wordt OpenCV geactiveerd om te controleren of er een object binnen de getekende rechthoek aanwezig is. </w:t>
      </w:r>
      <w:r w:rsidR="00AB1661" w:rsidRPr="00E752C4">
        <w:t>Als</w:t>
      </w:r>
      <w:r w:rsidRPr="00E752C4">
        <w:t xml:space="preserve"> er een object binnen de rechthoek wordt gedetecteerd, bepaalt OpenCV het middelpunt ervan. Daarna wordt het YOLOv8-model geactiveerd om te controleren of het gedetecteerde object daadwerkelijk een auto is, en geen bijvoorbeeld een persoon die over de parkeerplaats loopt. Het YOLOv8-model herkent uitsluitend auto's die zich op de parkeerplaatsen bevinden, omdat deze gebieden als de belangrijkste oppervlakten op de foto worden beschouwd.</w:t>
      </w:r>
    </w:p>
    <w:p w14:paraId="562A1E91" w14:textId="77777777" w:rsidR="004476D3" w:rsidRPr="00E752C4" w:rsidRDefault="004476D3" w:rsidP="004476D3"/>
    <w:p w14:paraId="28E37340" w14:textId="0CA14DCE" w:rsidR="004476D3" w:rsidRDefault="004476D3" w:rsidP="004476D3">
      <w:r w:rsidRPr="00E752C4">
        <w:t xml:space="preserve">We hebben gebruikgemaakt van een voorgetraind YOLOv8-model, omdat dit </w:t>
      </w:r>
      <w:r w:rsidR="00AB1661" w:rsidRPr="00E752C4">
        <w:t>al</w:t>
      </w:r>
      <w:r w:rsidRPr="00E752C4">
        <w:t xml:space="preserve"> zeer nauwkeurig is. Om de gegevens op te slaan, is DocumentDB, een NoSQL-database, gebruikt. Wanneer een auto op een parkeerplaats staat, worden de gegevens naar de database gestuurd. Hierbij worden de Parkingspot ID, Occupancy Status, Start Time en End Time bijgehouden. De Parkingspot ID geeft aan welke plaats bezet of vrij is, waarbij nummer 1 zich het dichtst bij de ingang van Corda Campus gebouw 1 bevindt. Occupancy Status geeft de beschikbaarheid van de parkeerplaats weer, met mogelijke waarden "Available" of "Occupied". Start Time verwijst naar het tijdstip waarop een parkeerplaats als "Occupied" wordt gemarkeerd, terwijl End Time verwijst naar het moment waarop een parkeerplaats </w:t>
      </w:r>
      <w:r>
        <w:t>van “Occupied” naar “Available” veranderd</w:t>
      </w:r>
      <w:r w:rsidRPr="00E752C4">
        <w:t>.</w:t>
      </w:r>
    </w:p>
    <w:p w14:paraId="446DC4E4" w14:textId="77777777" w:rsidR="004476D3" w:rsidRPr="004476D3" w:rsidRDefault="004476D3" w:rsidP="004476D3"/>
    <w:p w14:paraId="5556ACD5" w14:textId="77777777" w:rsidR="00937A42" w:rsidRDefault="00937A42" w:rsidP="00937A42"/>
    <w:p w14:paraId="79315119" w14:textId="77777777" w:rsidR="00937A42" w:rsidRDefault="00937A42" w:rsidP="0083659C">
      <w:pPr>
        <w:pStyle w:val="Kop1"/>
      </w:pPr>
      <w:bookmarkStart w:id="132" w:name="_Toc159333455"/>
      <w:r>
        <w:lastRenderedPageBreak/>
        <w:t>IOT</w:t>
      </w:r>
      <w:bookmarkEnd w:id="132"/>
    </w:p>
    <w:p w14:paraId="74013798" w14:textId="77777777" w:rsidR="00937A42" w:rsidRDefault="00937A42" w:rsidP="00937A42"/>
    <w:p w14:paraId="6DBECAD0" w14:textId="77777777" w:rsidR="00937A42" w:rsidRDefault="00937A42" w:rsidP="0083659C">
      <w:pPr>
        <w:pStyle w:val="Kop2"/>
      </w:pPr>
      <w:r>
        <w:t xml:space="preserve"> </w:t>
      </w:r>
      <w:bookmarkStart w:id="133" w:name="_Toc159333456"/>
      <w:r>
        <w:t>Inhoud</w:t>
      </w:r>
      <w:bookmarkEnd w:id="133"/>
      <w:r>
        <w:t xml:space="preserve"> </w:t>
      </w:r>
    </w:p>
    <w:p w14:paraId="4B776C7F" w14:textId="77777777" w:rsidR="00937A42" w:rsidRDefault="00937A42" w:rsidP="00937A42">
      <w:r>
        <w:t>Voor het IOT-gedeelte was de opdracht om een GoPro Hero 4 te koppelen aan een raspberry pi 3b en dan met die GoPro een foto maken die doorsturen naar de raspberry pi en dan die foto in de Cloud plaatsen zo dat de AI student hier bezettings detectie van de parkeerplaatsen kan op toe passen.</w:t>
      </w:r>
    </w:p>
    <w:p w14:paraId="3F8A235F" w14:textId="77777777" w:rsidR="00937A42" w:rsidRDefault="00937A42" w:rsidP="0083659C">
      <w:pPr>
        <w:pStyle w:val="Kop2"/>
      </w:pPr>
      <w:bookmarkStart w:id="134" w:name="_Toc159333457"/>
      <w:r>
        <w:t>Setup</w:t>
      </w:r>
      <w:bookmarkEnd w:id="134"/>
    </w:p>
    <w:p w14:paraId="317BC82F" w14:textId="77777777" w:rsidR="00937A42" w:rsidRDefault="00937A42" w:rsidP="00937A42">
      <w:r>
        <w:t>Hier zal ik kort de instelling van de benodigde apparatuur toelichten.</w:t>
      </w:r>
    </w:p>
    <w:p w14:paraId="74BB704A" w14:textId="1BEB5BDE" w:rsidR="00937A42" w:rsidRDefault="00937A42" w:rsidP="0083659C">
      <w:pPr>
        <w:pStyle w:val="Kop3"/>
      </w:pPr>
      <w:bookmarkStart w:id="135" w:name="_Toc159333458"/>
      <w:r>
        <w:t>GoPro Hero 4</w:t>
      </w:r>
      <w:bookmarkEnd w:id="135"/>
    </w:p>
    <w:p w14:paraId="55CFB015" w14:textId="77777777" w:rsidR="00937A42" w:rsidRDefault="00937A42" w:rsidP="00937A42">
      <w:r>
        <w:t>Voor het instellen heb je 3 dinge nodig: de GoPro zelf een sd kaartje en een GoPro houder met een zuignap om het aan de raam te monteren. Steek de sd kaart in de camera en zet de camera aan, zet nu de camera in wifi modus zo dat we de GoPro met de raspberry pi kunnen verbinden.</w:t>
      </w:r>
    </w:p>
    <w:p w14:paraId="1BA2F05F" w14:textId="6C55669C" w:rsidR="00937A42" w:rsidRDefault="00937A42" w:rsidP="0083659C">
      <w:pPr>
        <w:pStyle w:val="Kop3"/>
      </w:pPr>
      <w:bookmarkStart w:id="136" w:name="_Toc159333459"/>
      <w:r>
        <w:t>Raspberry pi 3B</w:t>
      </w:r>
      <w:bookmarkEnd w:id="136"/>
    </w:p>
    <w:p w14:paraId="54EC1EB6" w14:textId="77777777" w:rsidR="00937A42" w:rsidRDefault="00937A42" w:rsidP="00937A42">
      <w:r>
        <w:t xml:space="preserve">Zet de pi aan en connecteer met de wifi van de GoPro je kunt nu </w:t>
      </w:r>
      <w:r>
        <w:tab/>
        <w:t>de code aanzetten.</w:t>
      </w:r>
    </w:p>
    <w:p w14:paraId="016320C9" w14:textId="76F87D31" w:rsidR="00937A42" w:rsidRDefault="00937A42" w:rsidP="0083659C">
      <w:pPr>
        <w:pStyle w:val="Kop3"/>
      </w:pPr>
      <w:bookmarkStart w:id="137" w:name="_Toc159333460"/>
      <w:r>
        <w:t>Code</w:t>
      </w:r>
      <w:bookmarkEnd w:id="137"/>
    </w:p>
    <w:p w14:paraId="52ED6B60" w14:textId="77777777" w:rsidR="00937A42" w:rsidRDefault="00937A42" w:rsidP="00937A42">
      <w:r>
        <w:t>De code kan teruggevonden worden in de zipfile.</w:t>
      </w:r>
    </w:p>
    <w:p w14:paraId="23FBFDBB" w14:textId="0915CD0C" w:rsidR="00BB0FE4" w:rsidRDefault="00BB0FE4" w:rsidP="00BB0FE4">
      <w:pPr>
        <w:pStyle w:val="Kop3"/>
      </w:pPr>
      <w:bookmarkStart w:id="138" w:name="_Toc159333461"/>
      <w:r>
        <w:lastRenderedPageBreak/>
        <w:t>Schematische voorstelling</w:t>
      </w:r>
      <w:bookmarkEnd w:id="138"/>
      <w:r>
        <w:t xml:space="preserve"> </w:t>
      </w:r>
    </w:p>
    <w:p w14:paraId="67022D8D" w14:textId="77777777" w:rsidR="006A1215" w:rsidRDefault="00BB0FE4" w:rsidP="006A1215">
      <w:pPr>
        <w:keepNext/>
      </w:pPr>
      <w:r>
        <w:rPr>
          <w:rStyle w:val="wacimagecontainer"/>
          <w:rFonts w:ascii="Segoe UI" w:hAnsi="Segoe UI" w:cs="Segoe UI"/>
          <w:noProof/>
          <w:sz w:val="18"/>
          <w:szCs w:val="18"/>
          <w:lang w:val="nl-NL"/>
        </w:rPr>
        <w:drawing>
          <wp:inline distT="0" distB="0" distL="0" distR="0" wp14:anchorId="062F05AA" wp14:editId="6A5467BD">
            <wp:extent cx="1249680" cy="3535680"/>
            <wp:effectExtent l="0" t="0" r="7620" b="7620"/>
            <wp:docPr id="171787237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72375" name="Picture 1" descr="A diagram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49680" cy="3535680"/>
                    </a:xfrm>
                    <a:prstGeom prst="rect">
                      <a:avLst/>
                    </a:prstGeom>
                    <a:noFill/>
                    <a:ln>
                      <a:noFill/>
                    </a:ln>
                  </pic:spPr>
                </pic:pic>
              </a:graphicData>
            </a:graphic>
          </wp:inline>
        </w:drawing>
      </w:r>
    </w:p>
    <w:p w14:paraId="404D2BCF" w14:textId="0EF2A8BF" w:rsidR="00BB0FE4" w:rsidRDefault="006A1215" w:rsidP="006A1215">
      <w:pPr>
        <w:pStyle w:val="Bijschrift"/>
      </w:pPr>
      <w:bookmarkStart w:id="139" w:name="_Toc159312135"/>
      <w:bookmarkStart w:id="140" w:name="_Toc159333403"/>
      <w:r>
        <w:t xml:space="preserve">Figuur </w:t>
      </w:r>
      <w:fldSimple w:instr=" SEQ Figuur \* ARABIC ">
        <w:r w:rsidR="005C382D">
          <w:rPr>
            <w:noProof/>
          </w:rPr>
          <w:t>34</w:t>
        </w:r>
      </w:fldSimple>
      <w:r>
        <w:t xml:space="preserve">: </w:t>
      </w:r>
      <w:bookmarkEnd w:id="139"/>
      <w:bookmarkEnd w:id="140"/>
      <w:r w:rsidR="00AB1661">
        <w:t>IOT-schema</w:t>
      </w:r>
    </w:p>
    <w:p w14:paraId="4A951A67" w14:textId="77777777" w:rsidR="00BB0FE4" w:rsidRDefault="00BB0FE4" w:rsidP="00BB0FE4">
      <w:pPr>
        <w:pStyle w:val="paragraph"/>
        <w:spacing w:before="0" w:beforeAutospacing="0" w:after="0" w:afterAutospacing="0"/>
        <w:textAlignment w:val="baseline"/>
        <w:rPr>
          <w:rFonts w:ascii="Segoe UI" w:hAnsi="Segoe UI" w:cs="Segoe UI"/>
          <w:sz w:val="18"/>
          <w:szCs w:val="18"/>
          <w:lang w:val="nl-NL"/>
        </w:rPr>
      </w:pPr>
      <w:r>
        <w:rPr>
          <w:rStyle w:val="normaltextrun"/>
          <w:rFonts w:ascii="Verdana" w:hAnsi="Verdana" w:cs="Segoe UI"/>
          <w:sz w:val="22"/>
          <w:szCs w:val="22"/>
        </w:rPr>
        <w:t>Even samenvatten een foto wordt vastgelegd met een GoPro en vervolgens opgeslagen op het apparaat. Daarna wordt deze meest recente foto door een Raspberry Pi opgehaald en onder een consistente bestandsnaam opgeslagen. Vervolgens wordt de foto naar wens van de AI student bijgesneden en gedraaid, waarna deze naar een AWS S3 Bucket wordt verzonden voor opslag. Hier kan de AI-student zijn of haar code uitvoeren op de verwerkte afbeelding.</w:t>
      </w:r>
      <w:r>
        <w:rPr>
          <w:rStyle w:val="eop"/>
          <w:rFonts w:ascii="Verdana" w:hAnsi="Verdana" w:cs="Segoe UI"/>
          <w:sz w:val="22"/>
          <w:szCs w:val="22"/>
          <w:lang w:val="nl-NL"/>
        </w:rPr>
        <w:t> </w:t>
      </w:r>
    </w:p>
    <w:p w14:paraId="51D74594" w14:textId="77777777" w:rsidR="00BB0FE4" w:rsidRPr="00BB0FE4" w:rsidRDefault="00BB0FE4" w:rsidP="00BB0FE4">
      <w:pPr>
        <w:rPr>
          <w:lang w:val="nl-NL"/>
        </w:rPr>
      </w:pPr>
    </w:p>
    <w:p w14:paraId="3D571858" w14:textId="77777777" w:rsidR="00BB0FE4" w:rsidRPr="00BB0FE4" w:rsidRDefault="00BB0FE4" w:rsidP="00BB0FE4"/>
    <w:p w14:paraId="793D3018" w14:textId="77777777" w:rsidR="00937A42" w:rsidRDefault="00937A42" w:rsidP="00937A42"/>
    <w:p w14:paraId="3B6AF571" w14:textId="77777777" w:rsidR="00937A42" w:rsidRDefault="00937A42" w:rsidP="00AD05B5">
      <w:pPr>
        <w:pStyle w:val="Kop1"/>
      </w:pPr>
      <w:bookmarkStart w:id="141" w:name="_Toc159333462"/>
      <w:r>
        <w:lastRenderedPageBreak/>
        <w:t>BESLUIT</w:t>
      </w:r>
      <w:bookmarkEnd w:id="141"/>
    </w:p>
    <w:p w14:paraId="760F8A18" w14:textId="5CEB0775" w:rsidR="00C928E4" w:rsidRPr="00C928E4" w:rsidRDefault="00C928E4" w:rsidP="00C928E4">
      <w:r>
        <w:t>We vonden dit een zeer leerzaam en uitdagend project waar we met vallen en opstaan doorgekomen zijn. We zijn als team gegroeid en hebben geleerd om samen aan iets te werken in plaats van ieder zijn vakgebied.</w:t>
      </w:r>
    </w:p>
    <w:p w14:paraId="1178B300" w14:textId="7CAA9D34" w:rsidR="00C928E4" w:rsidRDefault="00C928E4" w:rsidP="00C928E4">
      <w:r>
        <w:t>De documentatie bevat gedetailleerde informatie over de architectuur, de gebruikte technologieën, de implementatieprocedure, en de gebruikershandleiding. Dit document zal als waardevolle referentie dienen voor toekomstige onderhouds- en uitbreidingswerkzaamheden.</w:t>
      </w:r>
    </w:p>
    <w:p w14:paraId="62F1D94B" w14:textId="4D30863C" w:rsidR="0002090C" w:rsidRPr="00C928E4" w:rsidRDefault="00C928E4" w:rsidP="00C928E4">
      <w:r>
        <w:t>We willen onze opdrachtgevers, docenten en medestudenten bedanken voor hun voortdurende ondersteuning en feedback gedurende dit project. We zijn trots op wat we hebben bereikt en zijn ervan overtuigd dat deze webapplicatie een positieve impact zal hebben op de overgang naar efficiënt laden</w:t>
      </w:r>
      <w:r w:rsidR="005B43F5">
        <w:t>.</w:t>
      </w:r>
    </w:p>
    <w:p w14:paraId="1156B91C" w14:textId="77777777" w:rsidR="00937A42" w:rsidRDefault="00937A42" w:rsidP="00AD05B5">
      <w:pPr>
        <w:pStyle w:val="Kop1"/>
      </w:pPr>
      <w:bookmarkStart w:id="142" w:name="_Toc159333463"/>
      <w:r>
        <w:lastRenderedPageBreak/>
        <w:t>BRONNEN</w:t>
      </w:r>
      <w:bookmarkEnd w:id="142"/>
    </w:p>
    <w:p w14:paraId="3F8097CB" w14:textId="63B68C57" w:rsidR="00F4179B" w:rsidRDefault="0064789B" w:rsidP="00F4179B">
      <w:pPr>
        <w:pStyle w:val="Normaalweb"/>
        <w:spacing w:before="0" w:beforeAutospacing="0" w:after="0" w:afterAutospacing="0" w:line="480" w:lineRule="auto"/>
        <w:ind w:left="720" w:hanging="720"/>
      </w:pPr>
      <w:r>
        <w:rPr>
          <w:i/>
          <w:iCs/>
        </w:rPr>
        <w:t>API Management - Amazon API Gateway - AWS</w:t>
      </w:r>
      <w:r>
        <w:t xml:space="preserve">. (z.d.). Amazon Web Services, Inc. </w:t>
      </w:r>
      <w:r>
        <w:rPr>
          <w:rStyle w:val="url"/>
        </w:rPr>
        <w:t>https://aws.amazon.com/api-gateway/</w:t>
      </w:r>
    </w:p>
    <w:p w14:paraId="0004695D" w14:textId="77777777" w:rsidR="0064789B" w:rsidRDefault="0064789B" w:rsidP="00F4179B">
      <w:pPr>
        <w:pStyle w:val="Normaalweb"/>
        <w:spacing w:before="0" w:beforeAutospacing="0" w:after="0" w:afterAutospacing="0" w:line="480" w:lineRule="auto"/>
      </w:pPr>
      <w:r>
        <w:rPr>
          <w:i/>
          <w:iCs/>
        </w:rPr>
        <w:t>Authentication Service - Customer IAM (CIAM) - Amazon Cognito - AWS</w:t>
      </w:r>
      <w:r>
        <w:t xml:space="preserve">. (z.d.). Amazon Web Services, Inc. </w:t>
      </w:r>
      <w:r>
        <w:rPr>
          <w:rStyle w:val="url"/>
        </w:rPr>
        <w:t>https://aws.amazon.com/cognito/</w:t>
      </w:r>
    </w:p>
    <w:p w14:paraId="444AC856" w14:textId="77777777" w:rsidR="0064789B" w:rsidRDefault="0064789B" w:rsidP="0064789B">
      <w:pPr>
        <w:pStyle w:val="Normaalweb"/>
        <w:spacing w:before="0" w:beforeAutospacing="0" w:after="0" w:afterAutospacing="0" w:line="480" w:lineRule="auto"/>
        <w:ind w:left="720" w:hanging="720"/>
      </w:pPr>
      <w:r>
        <w:rPr>
          <w:i/>
          <w:iCs/>
        </w:rPr>
        <w:t>AWS re:Invent 2023 - Compute Innovation Talk</w:t>
      </w:r>
      <w:r>
        <w:t xml:space="preserve">. (z.d.). [Video]. Amazon Web Services, Inc. </w:t>
      </w:r>
      <w:r>
        <w:rPr>
          <w:rStyle w:val="url"/>
        </w:rPr>
        <w:t>https://aws.amazon.com/ec2/</w:t>
      </w:r>
    </w:p>
    <w:p w14:paraId="03F463E3" w14:textId="77777777" w:rsidR="0064789B" w:rsidRDefault="0064789B" w:rsidP="0064789B">
      <w:pPr>
        <w:pStyle w:val="Normaalweb"/>
        <w:spacing w:before="0" w:beforeAutospacing="0" w:after="0" w:afterAutospacing="0" w:line="480" w:lineRule="auto"/>
        <w:ind w:left="720" w:hanging="720"/>
      </w:pPr>
      <w:r>
        <w:rPr>
          <w:i/>
          <w:iCs/>
        </w:rPr>
        <w:t>Cloud Object Storage - Amazon S3 - AWS</w:t>
      </w:r>
      <w:r>
        <w:t xml:space="preserve">. (z.d.). Amazon Web Services, Inc. </w:t>
      </w:r>
      <w:r>
        <w:rPr>
          <w:rStyle w:val="url"/>
        </w:rPr>
        <w:t>https://aws.amazon.com/s3/</w:t>
      </w:r>
    </w:p>
    <w:p w14:paraId="51A8B83B" w14:textId="77777777" w:rsidR="0064789B" w:rsidRDefault="0064789B" w:rsidP="0064789B">
      <w:pPr>
        <w:pStyle w:val="Normaalweb"/>
        <w:spacing w:before="0" w:beforeAutospacing="0" w:after="0" w:afterAutospacing="0" w:line="480" w:lineRule="auto"/>
        <w:ind w:left="720" w:hanging="720"/>
      </w:pPr>
      <w:r>
        <w:rPr>
          <w:i/>
          <w:iCs/>
        </w:rPr>
        <w:t>Container Registry - Amazon Elastic Container Registry (Amazon ECR) - AWS</w:t>
      </w:r>
      <w:r>
        <w:t xml:space="preserve">. (z.d.). Amazon Web Services, Inc. </w:t>
      </w:r>
      <w:r>
        <w:rPr>
          <w:rStyle w:val="url"/>
        </w:rPr>
        <w:t>https://aws.amazon.com/ecr/</w:t>
      </w:r>
    </w:p>
    <w:p w14:paraId="50B0952F" w14:textId="77777777" w:rsidR="0064789B" w:rsidRDefault="0064789B" w:rsidP="0064789B">
      <w:pPr>
        <w:pStyle w:val="Normaalweb"/>
        <w:spacing w:before="0" w:beforeAutospacing="0" w:after="0" w:afterAutospacing="0" w:line="480" w:lineRule="auto"/>
        <w:ind w:left="720" w:hanging="720"/>
      </w:pPr>
      <w:r>
        <w:rPr>
          <w:i/>
          <w:iCs/>
        </w:rPr>
        <w:t>Introduction to Amazon CloudWatch</w:t>
      </w:r>
      <w:r>
        <w:t xml:space="preserve">. (z.d.). [Video]. Amazon Web Services, Inc. </w:t>
      </w:r>
      <w:r>
        <w:rPr>
          <w:rStyle w:val="url"/>
        </w:rPr>
        <w:t>https://aws.amazon.com/cloudwatch/</w:t>
      </w:r>
    </w:p>
    <w:p w14:paraId="21581F8A" w14:textId="77777777" w:rsidR="0064789B" w:rsidRDefault="0064789B" w:rsidP="0064789B">
      <w:pPr>
        <w:pStyle w:val="Normaalweb"/>
        <w:spacing w:before="0" w:beforeAutospacing="0" w:after="0" w:afterAutospacing="0" w:line="480" w:lineRule="auto"/>
        <w:ind w:left="720" w:hanging="720"/>
      </w:pPr>
      <w:r>
        <w:rPr>
          <w:i/>
          <w:iCs/>
        </w:rPr>
        <w:t>Introduction to AWS Elastic Beanstalk (2:14)</w:t>
      </w:r>
      <w:r>
        <w:t xml:space="preserve">. (z.d.). [Video]. Amazon Web Services, Inc. </w:t>
      </w:r>
      <w:r>
        <w:rPr>
          <w:rStyle w:val="url"/>
        </w:rPr>
        <w:t>https://aws.amazon.com/elasticbeanstalk/</w:t>
      </w:r>
    </w:p>
    <w:p w14:paraId="4CBEC773" w14:textId="77777777" w:rsidR="0064789B" w:rsidRDefault="0064789B" w:rsidP="0064789B">
      <w:pPr>
        <w:pStyle w:val="Normaalweb"/>
        <w:spacing w:before="0" w:beforeAutospacing="0" w:after="0" w:afterAutospacing="0" w:line="480" w:lineRule="auto"/>
        <w:ind w:left="720" w:hanging="720"/>
      </w:pPr>
      <w:r>
        <w:rPr>
          <w:i/>
          <w:iCs/>
        </w:rPr>
        <w:t>JSON Document Database - Amazon DocumentDB - AWS</w:t>
      </w:r>
      <w:r>
        <w:t xml:space="preserve">. (z.d.). Amazon Web Services, Inc. </w:t>
      </w:r>
      <w:r>
        <w:rPr>
          <w:rStyle w:val="url"/>
        </w:rPr>
        <w:t>https://aws.amazon.com/documentdb/</w:t>
      </w:r>
    </w:p>
    <w:p w14:paraId="4DF66A35" w14:textId="77777777" w:rsidR="0064789B" w:rsidRPr="005C382D" w:rsidRDefault="0064789B" w:rsidP="0064789B">
      <w:pPr>
        <w:pStyle w:val="Normaalweb"/>
        <w:spacing w:before="0" w:beforeAutospacing="0" w:after="0" w:afterAutospacing="0" w:line="480" w:lineRule="auto"/>
        <w:ind w:left="720" w:hanging="720"/>
        <w:rPr>
          <w:lang w:val="en-GB"/>
        </w:rPr>
      </w:pPr>
      <w:r>
        <w:rPr>
          <w:i/>
          <w:iCs/>
        </w:rPr>
        <w:t>OpenCV: OpenCV modules</w:t>
      </w:r>
      <w:r>
        <w:t xml:space="preserve">. </w:t>
      </w:r>
      <w:r w:rsidRPr="005C382D">
        <w:rPr>
          <w:lang w:val="en-GB"/>
        </w:rPr>
        <w:t xml:space="preserve">(z.d.). </w:t>
      </w:r>
      <w:r w:rsidRPr="005C382D">
        <w:rPr>
          <w:rStyle w:val="url"/>
          <w:lang w:val="en-GB"/>
        </w:rPr>
        <w:t>https://docs.opencv.org/4.x/index.html</w:t>
      </w:r>
    </w:p>
    <w:p w14:paraId="01554E85" w14:textId="77777777" w:rsidR="0064789B" w:rsidRDefault="0064789B" w:rsidP="0064789B">
      <w:pPr>
        <w:pStyle w:val="Normaalweb"/>
        <w:spacing w:before="0" w:beforeAutospacing="0" w:after="0" w:afterAutospacing="0" w:line="480" w:lineRule="auto"/>
        <w:ind w:left="720" w:hanging="720"/>
      </w:pPr>
      <w:r>
        <w:rPr>
          <w:i/>
          <w:iCs/>
        </w:rPr>
        <w:t>Private Cloud - Amazon Virtual Private Cloud (VPC) - AWS</w:t>
      </w:r>
      <w:r>
        <w:t xml:space="preserve">. (z.d.). Amazon Web Services, Inc. </w:t>
      </w:r>
      <w:r>
        <w:rPr>
          <w:rStyle w:val="url"/>
        </w:rPr>
        <w:t>https://aws.amazon.com/vpc/</w:t>
      </w:r>
    </w:p>
    <w:p w14:paraId="40B200EF" w14:textId="77777777" w:rsidR="0064789B" w:rsidRDefault="0064789B" w:rsidP="0064789B">
      <w:pPr>
        <w:pStyle w:val="Normaalweb"/>
        <w:spacing w:before="0" w:beforeAutospacing="0" w:after="0" w:afterAutospacing="0" w:line="480" w:lineRule="auto"/>
        <w:ind w:left="720" w:hanging="720"/>
      </w:pPr>
      <w:r>
        <w:rPr>
          <w:i/>
          <w:iCs/>
        </w:rPr>
        <w:t>Serverless Function, FAAS Serverless - AWS Lambda - AWS</w:t>
      </w:r>
      <w:r>
        <w:t xml:space="preserve">. (z.d.). Amazon Web Services, Inc. </w:t>
      </w:r>
      <w:r>
        <w:rPr>
          <w:rStyle w:val="url"/>
        </w:rPr>
        <w:t>https://aws.amazon.com/lambda/</w:t>
      </w:r>
    </w:p>
    <w:p w14:paraId="07DAA8A5" w14:textId="77777777" w:rsidR="0064789B" w:rsidRPr="0064789B" w:rsidRDefault="0064789B" w:rsidP="0064789B">
      <w:pPr>
        <w:pStyle w:val="Normaalweb"/>
        <w:spacing w:before="0" w:beforeAutospacing="0" w:after="0" w:afterAutospacing="0" w:line="480" w:lineRule="auto"/>
        <w:ind w:left="720" w:hanging="720"/>
        <w:rPr>
          <w:lang w:val="nl-NL"/>
        </w:rPr>
      </w:pPr>
      <w:r>
        <w:rPr>
          <w:i/>
          <w:iCs/>
        </w:rPr>
        <w:t>What is Amazon API Gateway? - Amazon API Gateway</w:t>
      </w:r>
      <w:r>
        <w:t xml:space="preserve">. </w:t>
      </w:r>
      <w:r w:rsidRPr="0064789B">
        <w:rPr>
          <w:lang w:val="nl-NL"/>
        </w:rPr>
        <w:t xml:space="preserve">(z.d.). </w:t>
      </w:r>
      <w:r w:rsidRPr="0064789B">
        <w:rPr>
          <w:rStyle w:val="url"/>
          <w:lang w:val="nl-NL"/>
        </w:rPr>
        <w:t>https://docs.aws.amazon.com/apigateway/latest/developerguide/welcome.html</w:t>
      </w:r>
    </w:p>
    <w:p w14:paraId="6A847C62" w14:textId="77777777" w:rsidR="0064789B" w:rsidRPr="0064789B" w:rsidRDefault="0064789B" w:rsidP="0064789B">
      <w:pPr>
        <w:pStyle w:val="Normaalweb"/>
        <w:spacing w:before="0" w:beforeAutospacing="0" w:after="0" w:afterAutospacing="0" w:line="480" w:lineRule="auto"/>
        <w:ind w:left="720" w:hanging="720"/>
        <w:rPr>
          <w:lang w:val="nl-NL"/>
        </w:rPr>
      </w:pPr>
      <w:r>
        <w:rPr>
          <w:i/>
          <w:iCs/>
        </w:rPr>
        <w:lastRenderedPageBreak/>
        <w:t>What is Amazon EC2? - Amazon Elastic Compute Cloud</w:t>
      </w:r>
      <w:r>
        <w:t xml:space="preserve">. </w:t>
      </w:r>
      <w:r w:rsidRPr="0064789B">
        <w:rPr>
          <w:lang w:val="nl-NL"/>
        </w:rPr>
        <w:t xml:space="preserve">(z.d.). </w:t>
      </w:r>
      <w:r w:rsidRPr="0064789B">
        <w:rPr>
          <w:rStyle w:val="url"/>
          <w:lang w:val="nl-NL"/>
        </w:rPr>
        <w:t>https://docs.aws.amazon.com/AWSEC2/latest/UserGuide/concepts.html</w:t>
      </w:r>
    </w:p>
    <w:p w14:paraId="77A4AF83" w14:textId="77777777" w:rsidR="0064789B" w:rsidRPr="0064789B" w:rsidRDefault="0064789B" w:rsidP="0064789B">
      <w:pPr>
        <w:pStyle w:val="Normaalweb"/>
        <w:spacing w:before="0" w:beforeAutospacing="0" w:after="0" w:afterAutospacing="0" w:line="480" w:lineRule="auto"/>
        <w:ind w:left="720" w:hanging="720"/>
        <w:rPr>
          <w:lang w:val="nl-NL"/>
        </w:rPr>
      </w:pPr>
      <w:r>
        <w:rPr>
          <w:i/>
          <w:iCs/>
        </w:rPr>
        <w:t>What is Amazon Elastic Container Registry? - Amazon ECR</w:t>
      </w:r>
      <w:r>
        <w:t xml:space="preserve">. </w:t>
      </w:r>
      <w:r w:rsidRPr="0064789B">
        <w:rPr>
          <w:lang w:val="nl-NL"/>
        </w:rPr>
        <w:t xml:space="preserve">(z.d.). </w:t>
      </w:r>
      <w:r w:rsidRPr="0064789B">
        <w:rPr>
          <w:rStyle w:val="url"/>
          <w:lang w:val="nl-NL"/>
        </w:rPr>
        <w:t>https://docs.aws.amazon.com/AmazonECR/latest/userguide/what-is-ecr.html</w:t>
      </w:r>
    </w:p>
    <w:p w14:paraId="03EE34B9" w14:textId="77777777" w:rsidR="0064789B" w:rsidRPr="0064789B" w:rsidRDefault="0064789B" w:rsidP="0064789B">
      <w:pPr>
        <w:pStyle w:val="Normaalweb"/>
        <w:spacing w:before="0" w:beforeAutospacing="0" w:after="0" w:afterAutospacing="0" w:line="480" w:lineRule="auto"/>
        <w:ind w:left="720" w:hanging="720"/>
        <w:rPr>
          <w:lang w:val="nl-NL"/>
        </w:rPr>
      </w:pPr>
      <w:r>
        <w:rPr>
          <w:i/>
          <w:iCs/>
        </w:rPr>
        <w:t>What is Amazon S3? - Amazon Simple Storage Service</w:t>
      </w:r>
      <w:r>
        <w:t xml:space="preserve">. </w:t>
      </w:r>
      <w:r w:rsidRPr="0064789B">
        <w:rPr>
          <w:lang w:val="nl-NL"/>
        </w:rPr>
        <w:t xml:space="preserve">(z.d.). </w:t>
      </w:r>
      <w:r w:rsidRPr="0064789B">
        <w:rPr>
          <w:rStyle w:val="url"/>
          <w:lang w:val="nl-NL"/>
        </w:rPr>
        <w:t>https://docs.aws.amazon.com/AmazonS3/latest/userguide/Welcome.html</w:t>
      </w:r>
    </w:p>
    <w:p w14:paraId="646941B2" w14:textId="77777777" w:rsidR="0064789B" w:rsidRPr="0064789B" w:rsidRDefault="0064789B" w:rsidP="0064789B">
      <w:pPr>
        <w:pStyle w:val="Normaalweb"/>
        <w:spacing w:before="0" w:beforeAutospacing="0" w:after="0" w:afterAutospacing="0" w:line="480" w:lineRule="auto"/>
        <w:ind w:left="720" w:hanging="720"/>
        <w:rPr>
          <w:lang w:val="nl-NL"/>
        </w:rPr>
      </w:pPr>
      <w:r>
        <w:rPr>
          <w:i/>
          <w:iCs/>
        </w:rPr>
        <w:t>What is AWS Lambda? - AWS Lambda</w:t>
      </w:r>
      <w:r>
        <w:t xml:space="preserve">. </w:t>
      </w:r>
      <w:r w:rsidRPr="0064789B">
        <w:rPr>
          <w:lang w:val="nl-NL"/>
        </w:rPr>
        <w:t xml:space="preserve">(z.d.). </w:t>
      </w:r>
      <w:r w:rsidRPr="0064789B">
        <w:rPr>
          <w:rStyle w:val="url"/>
          <w:lang w:val="nl-NL"/>
        </w:rPr>
        <w:t>https://docs.aws.amazon.com/lambda/latest/dg/welcome.html</w:t>
      </w:r>
    </w:p>
    <w:p w14:paraId="350A351D" w14:textId="77777777" w:rsidR="0064789B" w:rsidRPr="0064789B" w:rsidRDefault="0064789B" w:rsidP="0064789B">
      <w:pPr>
        <w:pStyle w:val="Normaalweb"/>
        <w:spacing w:before="0" w:beforeAutospacing="0" w:after="0" w:afterAutospacing="0" w:line="480" w:lineRule="auto"/>
        <w:ind w:left="720" w:hanging="720"/>
        <w:rPr>
          <w:lang w:val="nl-NL"/>
        </w:rPr>
      </w:pPr>
      <w:r>
        <w:rPr>
          <w:i/>
          <w:iCs/>
        </w:rPr>
        <w:t>YOLOV8: a new State-of-the-Art Computer Vision model</w:t>
      </w:r>
      <w:r>
        <w:t xml:space="preserve">. </w:t>
      </w:r>
      <w:r w:rsidRPr="0064789B">
        <w:rPr>
          <w:lang w:val="nl-NL"/>
        </w:rPr>
        <w:t xml:space="preserve">(z.d.). </w:t>
      </w:r>
      <w:r w:rsidRPr="0064789B">
        <w:rPr>
          <w:rStyle w:val="url"/>
          <w:lang w:val="nl-NL"/>
        </w:rPr>
        <w:t>https://yolov8.com/</w:t>
      </w:r>
    </w:p>
    <w:p w14:paraId="0AD90FED" w14:textId="77777777" w:rsidR="0064789B" w:rsidRPr="0064789B" w:rsidRDefault="0064789B" w:rsidP="0064789B">
      <w:pPr>
        <w:rPr>
          <w:lang w:val="nl-NL"/>
        </w:rPr>
      </w:pPr>
    </w:p>
    <w:p w14:paraId="2E0C8443" w14:textId="2A40551A" w:rsidR="00937A42" w:rsidRPr="0064789B" w:rsidRDefault="00937A42" w:rsidP="0064789B">
      <w:pPr>
        <w:spacing w:after="0" w:line="480" w:lineRule="auto"/>
        <w:ind w:left="720" w:hanging="720"/>
        <w:rPr>
          <w:rFonts w:cs="Times New Roman"/>
        </w:rPr>
      </w:pPr>
    </w:p>
    <w:sectPr w:rsidR="00937A42" w:rsidRPr="0064789B" w:rsidSect="00786A54">
      <w:headerReference w:type="default" r:id="rId48"/>
      <w:pgSz w:w="11906" w:h="16838" w:code="9"/>
      <w:pgMar w:top="1134" w:right="1871"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EDF3D3" w14:textId="77777777" w:rsidR="00B72A24" w:rsidRDefault="00B72A24" w:rsidP="00F42BB6">
      <w:r>
        <w:separator/>
      </w:r>
    </w:p>
  </w:endnote>
  <w:endnote w:type="continuationSeparator" w:id="0">
    <w:p w14:paraId="55A8A996" w14:textId="77777777" w:rsidR="00B72A24" w:rsidRDefault="00B72A24" w:rsidP="00F42BB6">
      <w:r>
        <w:continuationSeparator/>
      </w:r>
    </w:p>
  </w:endnote>
  <w:endnote w:type="continuationNotice" w:id="1">
    <w:p w14:paraId="11F20B0E" w14:textId="77777777" w:rsidR="00B72A24" w:rsidRDefault="00B72A24" w:rsidP="00F42B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echnic">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3CFE5" w14:textId="77777777" w:rsidR="007755B1" w:rsidRPr="007755B1" w:rsidRDefault="007755B1" w:rsidP="00F42BB6">
    <w:pPr>
      <w:pStyle w:val="Voetteks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8C7E9" w14:textId="77777777" w:rsidR="001C01E3" w:rsidRDefault="001C01E3" w:rsidP="00F42BB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4F0B3" w14:textId="77777777" w:rsidR="00B72A24" w:rsidRDefault="00B72A24" w:rsidP="00F42BB6">
      <w:r>
        <w:separator/>
      </w:r>
    </w:p>
  </w:footnote>
  <w:footnote w:type="continuationSeparator" w:id="0">
    <w:p w14:paraId="3F9A787E" w14:textId="77777777" w:rsidR="00B72A24" w:rsidRDefault="00B72A24" w:rsidP="00F42BB6">
      <w:r>
        <w:continuationSeparator/>
      </w:r>
    </w:p>
  </w:footnote>
  <w:footnote w:type="continuationNotice" w:id="1">
    <w:p w14:paraId="2D508B17" w14:textId="77777777" w:rsidR="00B72A24" w:rsidRDefault="00B72A24" w:rsidP="00F42B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0502B" w14:textId="77777777" w:rsidR="002E351F" w:rsidRDefault="00CE42F1" w:rsidP="00F42BB6">
    <w:pPr>
      <w:pStyle w:val="Koptekst"/>
    </w:pPr>
    <w:r>
      <w:rPr>
        <w:rStyle w:val="Paginanummer"/>
        <w:b/>
      </w:rPr>
      <w:fldChar w:fldCharType="begin"/>
    </w:r>
    <w:r w:rsidR="002E351F">
      <w:rPr>
        <w:rStyle w:val="Paginanummer"/>
        <w:b/>
      </w:rPr>
      <w:instrText xml:space="preserve"> PAGE </w:instrText>
    </w:r>
    <w:r>
      <w:rPr>
        <w:rStyle w:val="Paginanummer"/>
        <w:b/>
      </w:rPr>
      <w:fldChar w:fldCharType="separate"/>
    </w:r>
    <w:r w:rsidR="002E351F">
      <w:rPr>
        <w:rStyle w:val="Paginanummer"/>
        <w:b/>
        <w:noProof/>
      </w:rPr>
      <w:t>2</w:t>
    </w:r>
    <w:r>
      <w:rPr>
        <w:rStyle w:val="Paginanummer"/>
        <w:b/>
      </w:rPr>
      <w:fldChar w:fldCharType="end"/>
    </w:r>
    <w:r w:rsidR="002E351F">
      <w:rPr>
        <w:rStyle w:val="Paginanummer"/>
        <w:rFonts w:ascii="Symbol" w:eastAsia="Symbol" w:hAnsi="Symbol" w:cs="Symbol"/>
      </w:rPr>
      <w:t>¨</w:t>
    </w:r>
    <w:r w:rsidR="002E351F">
      <w:rPr>
        <w:rStyle w:val="Paginanummer"/>
      </w:rPr>
      <w:tab/>
    </w:r>
    <w:r w:rsidR="002E351F">
      <w:rPr>
        <w:rStyle w:val="Paginanummer"/>
      </w:rPr>
      <w:tab/>
    </w:r>
    <w:r w:rsidR="002E351F">
      <w:rPr>
        <w:rStyle w:val="Paginanumm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97CDC" w14:textId="77777777" w:rsidR="002E351F" w:rsidRPr="007755B1" w:rsidRDefault="002E351F" w:rsidP="00F42BB6">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6AE16" w14:textId="77777777" w:rsidR="00153653" w:rsidRDefault="00153653" w:rsidP="00F42BB6">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94819" w14:textId="77777777" w:rsidR="007755B1" w:rsidRPr="008F571F" w:rsidRDefault="00CE42F1" w:rsidP="00F42BB6">
    <w:pPr>
      <w:pStyle w:val="Koptekst"/>
    </w:pPr>
    <w:r w:rsidRPr="008F571F">
      <w:fldChar w:fldCharType="begin"/>
    </w:r>
    <w:r w:rsidR="007755B1" w:rsidRPr="008F571F">
      <w:instrText>PAGE   \* MERGEFORMAT</w:instrText>
    </w:r>
    <w:r w:rsidRPr="008F571F">
      <w:fldChar w:fldCharType="separate"/>
    </w:r>
    <w:r w:rsidR="00CF6676">
      <w:rPr>
        <w:noProof/>
      </w:rPr>
      <w:t>4</w:t>
    </w:r>
    <w:r w:rsidRPr="008F571F">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064B"/>
    <w:multiLevelType w:val="hybridMultilevel"/>
    <w:tmpl w:val="96C8DB16"/>
    <w:lvl w:ilvl="0" w:tplc="60CE227C">
      <w:start w:val="1"/>
      <w:numFmt w:val="bullet"/>
      <w:lvlText w:val="-"/>
      <w:lvlJc w:val="left"/>
      <w:pPr>
        <w:ind w:left="720" w:hanging="360"/>
      </w:pPr>
      <w:rPr>
        <w:rFonts w:ascii="Calibri" w:hAnsi="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34926B8"/>
    <w:multiLevelType w:val="hybridMultilevel"/>
    <w:tmpl w:val="20469C08"/>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F6B47"/>
    <w:multiLevelType w:val="multilevel"/>
    <w:tmpl w:val="86CE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661D8F"/>
    <w:multiLevelType w:val="hybridMultilevel"/>
    <w:tmpl w:val="7A5692E6"/>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C6388"/>
    <w:multiLevelType w:val="hybridMultilevel"/>
    <w:tmpl w:val="CB4A65C0"/>
    <w:lvl w:ilvl="0" w:tplc="FFFFFFFF">
      <w:numFmt w:val="bullet"/>
      <w:lvlText w:val="-"/>
      <w:lvlJc w:val="left"/>
      <w:pPr>
        <w:ind w:left="1065" w:hanging="705"/>
      </w:pPr>
      <w:rPr>
        <w:rFonts w:ascii="Verdana" w:eastAsia="Times New Roman" w:hAnsi="Verdana" w:cs="Calibri" w:hint="default"/>
      </w:rPr>
    </w:lvl>
    <w:lvl w:ilvl="1" w:tplc="2D927F4C">
      <w:start w:val="1"/>
      <w:numFmt w:val="bullet"/>
      <w:lvlText w:val="-"/>
      <w:lvlJc w:val="left"/>
      <w:pPr>
        <w:ind w:left="72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571B56"/>
    <w:multiLevelType w:val="hybridMultilevel"/>
    <w:tmpl w:val="DAFEF4EC"/>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641853"/>
    <w:multiLevelType w:val="multilevel"/>
    <w:tmpl w:val="3F168286"/>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CF699E"/>
    <w:multiLevelType w:val="hybridMultilevel"/>
    <w:tmpl w:val="50A40366"/>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DC7189"/>
    <w:multiLevelType w:val="hybridMultilevel"/>
    <w:tmpl w:val="4A4EEEC2"/>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6E3328"/>
    <w:multiLevelType w:val="multilevel"/>
    <w:tmpl w:val="970077EC"/>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B13665"/>
    <w:multiLevelType w:val="hybridMultilevel"/>
    <w:tmpl w:val="1E0288E0"/>
    <w:lvl w:ilvl="0" w:tplc="60CE227C">
      <w:start w:val="1"/>
      <w:numFmt w:val="bullet"/>
      <w:lvlText w:val="-"/>
      <w:lvlJc w:val="left"/>
      <w:pPr>
        <w:ind w:left="720" w:hanging="360"/>
      </w:pPr>
      <w:rPr>
        <w:rFonts w:ascii="Calibri" w:hAnsi="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5CB8B9E"/>
    <w:multiLevelType w:val="hybridMultilevel"/>
    <w:tmpl w:val="FFFFFFFF"/>
    <w:lvl w:ilvl="0" w:tplc="2D927F4C">
      <w:start w:val="1"/>
      <w:numFmt w:val="bullet"/>
      <w:lvlText w:val="-"/>
      <w:lvlJc w:val="left"/>
      <w:pPr>
        <w:ind w:left="720" w:hanging="360"/>
      </w:pPr>
      <w:rPr>
        <w:rFonts w:ascii="Calibri" w:hAnsi="Calibri" w:hint="default"/>
      </w:rPr>
    </w:lvl>
    <w:lvl w:ilvl="1" w:tplc="F8EE5E62">
      <w:start w:val="1"/>
      <w:numFmt w:val="bullet"/>
      <w:lvlText w:val="o"/>
      <w:lvlJc w:val="left"/>
      <w:pPr>
        <w:ind w:left="1440" w:hanging="360"/>
      </w:pPr>
      <w:rPr>
        <w:rFonts w:ascii="Courier New" w:hAnsi="Courier New" w:hint="default"/>
      </w:rPr>
    </w:lvl>
    <w:lvl w:ilvl="2" w:tplc="302C95FA">
      <w:start w:val="1"/>
      <w:numFmt w:val="bullet"/>
      <w:lvlText w:val=""/>
      <w:lvlJc w:val="left"/>
      <w:pPr>
        <w:ind w:left="2160" w:hanging="360"/>
      </w:pPr>
      <w:rPr>
        <w:rFonts w:ascii="Wingdings" w:hAnsi="Wingdings" w:hint="default"/>
      </w:rPr>
    </w:lvl>
    <w:lvl w:ilvl="3" w:tplc="3C5ACFD4">
      <w:start w:val="1"/>
      <w:numFmt w:val="bullet"/>
      <w:lvlText w:val=""/>
      <w:lvlJc w:val="left"/>
      <w:pPr>
        <w:ind w:left="2880" w:hanging="360"/>
      </w:pPr>
      <w:rPr>
        <w:rFonts w:ascii="Symbol" w:hAnsi="Symbol" w:hint="default"/>
      </w:rPr>
    </w:lvl>
    <w:lvl w:ilvl="4" w:tplc="95627170">
      <w:start w:val="1"/>
      <w:numFmt w:val="bullet"/>
      <w:lvlText w:val="o"/>
      <w:lvlJc w:val="left"/>
      <w:pPr>
        <w:ind w:left="3600" w:hanging="360"/>
      </w:pPr>
      <w:rPr>
        <w:rFonts w:ascii="Courier New" w:hAnsi="Courier New" w:hint="default"/>
      </w:rPr>
    </w:lvl>
    <w:lvl w:ilvl="5" w:tplc="6C1E2C4A">
      <w:start w:val="1"/>
      <w:numFmt w:val="bullet"/>
      <w:lvlText w:val=""/>
      <w:lvlJc w:val="left"/>
      <w:pPr>
        <w:ind w:left="4320" w:hanging="360"/>
      </w:pPr>
      <w:rPr>
        <w:rFonts w:ascii="Wingdings" w:hAnsi="Wingdings" w:hint="default"/>
      </w:rPr>
    </w:lvl>
    <w:lvl w:ilvl="6" w:tplc="830AB48E">
      <w:start w:val="1"/>
      <w:numFmt w:val="bullet"/>
      <w:lvlText w:val=""/>
      <w:lvlJc w:val="left"/>
      <w:pPr>
        <w:ind w:left="5040" w:hanging="360"/>
      </w:pPr>
      <w:rPr>
        <w:rFonts w:ascii="Symbol" w:hAnsi="Symbol" w:hint="default"/>
      </w:rPr>
    </w:lvl>
    <w:lvl w:ilvl="7" w:tplc="3A620A2E">
      <w:start w:val="1"/>
      <w:numFmt w:val="bullet"/>
      <w:lvlText w:val="o"/>
      <w:lvlJc w:val="left"/>
      <w:pPr>
        <w:ind w:left="5760" w:hanging="360"/>
      </w:pPr>
      <w:rPr>
        <w:rFonts w:ascii="Courier New" w:hAnsi="Courier New" w:hint="default"/>
      </w:rPr>
    </w:lvl>
    <w:lvl w:ilvl="8" w:tplc="E10C07DE">
      <w:start w:val="1"/>
      <w:numFmt w:val="bullet"/>
      <w:lvlText w:val=""/>
      <w:lvlJc w:val="left"/>
      <w:pPr>
        <w:ind w:left="6480" w:hanging="360"/>
      </w:pPr>
      <w:rPr>
        <w:rFonts w:ascii="Wingdings" w:hAnsi="Wingdings" w:hint="default"/>
      </w:rPr>
    </w:lvl>
  </w:abstractNum>
  <w:abstractNum w:abstractNumId="12"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13" w15:restartNumberingAfterBreak="0">
    <w:nsid w:val="17501A69"/>
    <w:multiLevelType w:val="hybridMultilevel"/>
    <w:tmpl w:val="DF405FE0"/>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1A359E"/>
    <w:multiLevelType w:val="hybridMultilevel"/>
    <w:tmpl w:val="78BC3AA6"/>
    <w:lvl w:ilvl="0" w:tplc="BED2F56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576269"/>
    <w:multiLevelType w:val="hybridMultilevel"/>
    <w:tmpl w:val="4DCE2BA8"/>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A31937"/>
    <w:multiLevelType w:val="hybridMultilevel"/>
    <w:tmpl w:val="7DA0C188"/>
    <w:lvl w:ilvl="0" w:tplc="7AD268D0">
      <w:numFmt w:val="bullet"/>
      <w:lvlText w:val="-"/>
      <w:lvlJc w:val="left"/>
      <w:pPr>
        <w:ind w:left="1065" w:hanging="705"/>
      </w:pPr>
      <w:rPr>
        <w:rFonts w:ascii="Verdana" w:eastAsia="Times New Roman" w:hAnsi="Verdana" w:cs="Calibri" w:hint="default"/>
      </w:rPr>
    </w:lvl>
    <w:lvl w:ilvl="1" w:tplc="2CBA37EC">
      <w:numFmt w:val="bullet"/>
      <w:lvlText w:val="·"/>
      <w:lvlJc w:val="left"/>
      <w:pPr>
        <w:ind w:left="1785" w:hanging="705"/>
      </w:pPr>
      <w:rPr>
        <w:rFonts w:ascii="Verdana" w:eastAsia="Times New Roman" w:hAnsi="Verdana"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47000C"/>
    <w:multiLevelType w:val="multilevel"/>
    <w:tmpl w:val="59047D2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F34C5D"/>
    <w:multiLevelType w:val="multilevel"/>
    <w:tmpl w:val="8790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195F35"/>
    <w:multiLevelType w:val="hybridMultilevel"/>
    <w:tmpl w:val="3FEA5EB6"/>
    <w:lvl w:ilvl="0" w:tplc="60CE227C">
      <w:start w:val="1"/>
      <w:numFmt w:val="bullet"/>
      <w:lvlText w:val="-"/>
      <w:lvlJc w:val="left"/>
      <w:pPr>
        <w:ind w:left="720" w:hanging="360"/>
      </w:pPr>
      <w:rPr>
        <w:rFonts w:ascii="Calibri" w:hAnsi="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2D31531D"/>
    <w:multiLevelType w:val="hybridMultilevel"/>
    <w:tmpl w:val="FFFFFFFF"/>
    <w:lvl w:ilvl="0" w:tplc="CE120E82">
      <w:start w:val="1"/>
      <w:numFmt w:val="bullet"/>
      <w:lvlText w:val=""/>
      <w:lvlJc w:val="left"/>
      <w:pPr>
        <w:ind w:left="720" w:hanging="360"/>
      </w:pPr>
      <w:rPr>
        <w:rFonts w:ascii="Symbol" w:hAnsi="Symbol" w:hint="default"/>
      </w:rPr>
    </w:lvl>
    <w:lvl w:ilvl="1" w:tplc="FD2C4ADE">
      <w:start w:val="1"/>
      <w:numFmt w:val="bullet"/>
      <w:lvlText w:val="o"/>
      <w:lvlJc w:val="left"/>
      <w:pPr>
        <w:ind w:left="1440" w:hanging="360"/>
      </w:pPr>
      <w:rPr>
        <w:rFonts w:ascii="Courier New" w:hAnsi="Courier New" w:hint="default"/>
      </w:rPr>
    </w:lvl>
    <w:lvl w:ilvl="2" w:tplc="BB00A6CE">
      <w:start w:val="1"/>
      <w:numFmt w:val="bullet"/>
      <w:lvlText w:val=""/>
      <w:lvlJc w:val="left"/>
      <w:pPr>
        <w:ind w:left="2160" w:hanging="360"/>
      </w:pPr>
      <w:rPr>
        <w:rFonts w:ascii="Wingdings" w:hAnsi="Wingdings" w:hint="default"/>
      </w:rPr>
    </w:lvl>
    <w:lvl w:ilvl="3" w:tplc="C5B65D20">
      <w:start w:val="1"/>
      <w:numFmt w:val="bullet"/>
      <w:lvlText w:val=""/>
      <w:lvlJc w:val="left"/>
      <w:pPr>
        <w:ind w:left="2880" w:hanging="360"/>
      </w:pPr>
      <w:rPr>
        <w:rFonts w:ascii="Symbol" w:hAnsi="Symbol" w:hint="default"/>
      </w:rPr>
    </w:lvl>
    <w:lvl w:ilvl="4" w:tplc="089A3AEE">
      <w:start w:val="1"/>
      <w:numFmt w:val="bullet"/>
      <w:lvlText w:val="o"/>
      <w:lvlJc w:val="left"/>
      <w:pPr>
        <w:ind w:left="3600" w:hanging="360"/>
      </w:pPr>
      <w:rPr>
        <w:rFonts w:ascii="Courier New" w:hAnsi="Courier New" w:hint="default"/>
      </w:rPr>
    </w:lvl>
    <w:lvl w:ilvl="5" w:tplc="41967438">
      <w:start w:val="1"/>
      <w:numFmt w:val="bullet"/>
      <w:lvlText w:val=""/>
      <w:lvlJc w:val="left"/>
      <w:pPr>
        <w:ind w:left="4320" w:hanging="360"/>
      </w:pPr>
      <w:rPr>
        <w:rFonts w:ascii="Wingdings" w:hAnsi="Wingdings" w:hint="default"/>
      </w:rPr>
    </w:lvl>
    <w:lvl w:ilvl="6" w:tplc="E8BC07A8">
      <w:start w:val="1"/>
      <w:numFmt w:val="bullet"/>
      <w:lvlText w:val=""/>
      <w:lvlJc w:val="left"/>
      <w:pPr>
        <w:ind w:left="5040" w:hanging="360"/>
      </w:pPr>
      <w:rPr>
        <w:rFonts w:ascii="Symbol" w:hAnsi="Symbol" w:hint="default"/>
      </w:rPr>
    </w:lvl>
    <w:lvl w:ilvl="7" w:tplc="2402D5C2">
      <w:start w:val="1"/>
      <w:numFmt w:val="bullet"/>
      <w:lvlText w:val="o"/>
      <w:lvlJc w:val="left"/>
      <w:pPr>
        <w:ind w:left="5760" w:hanging="360"/>
      </w:pPr>
      <w:rPr>
        <w:rFonts w:ascii="Courier New" w:hAnsi="Courier New" w:hint="default"/>
      </w:rPr>
    </w:lvl>
    <w:lvl w:ilvl="8" w:tplc="08341FFE">
      <w:start w:val="1"/>
      <w:numFmt w:val="bullet"/>
      <w:lvlText w:val=""/>
      <w:lvlJc w:val="left"/>
      <w:pPr>
        <w:ind w:left="6480" w:hanging="360"/>
      </w:pPr>
      <w:rPr>
        <w:rFonts w:ascii="Wingdings" w:hAnsi="Wingdings" w:hint="default"/>
      </w:rPr>
    </w:lvl>
  </w:abstractNum>
  <w:abstractNum w:abstractNumId="21" w15:restartNumberingAfterBreak="0">
    <w:nsid w:val="2D3C13C7"/>
    <w:multiLevelType w:val="hybridMultilevel"/>
    <w:tmpl w:val="FA8EC4BC"/>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B30FB5"/>
    <w:multiLevelType w:val="multilevel"/>
    <w:tmpl w:val="5528689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6A7ABB"/>
    <w:multiLevelType w:val="hybridMultilevel"/>
    <w:tmpl w:val="FFFFFFFF"/>
    <w:lvl w:ilvl="0" w:tplc="60CE227C">
      <w:start w:val="1"/>
      <w:numFmt w:val="bullet"/>
      <w:lvlText w:val="-"/>
      <w:lvlJc w:val="left"/>
      <w:pPr>
        <w:ind w:left="720" w:hanging="360"/>
      </w:pPr>
      <w:rPr>
        <w:rFonts w:ascii="Calibri" w:hAnsi="Calibri" w:hint="default"/>
      </w:rPr>
    </w:lvl>
    <w:lvl w:ilvl="1" w:tplc="382E99B4">
      <w:start w:val="1"/>
      <w:numFmt w:val="bullet"/>
      <w:lvlText w:val="o"/>
      <w:lvlJc w:val="left"/>
      <w:pPr>
        <w:ind w:left="1440" w:hanging="360"/>
      </w:pPr>
      <w:rPr>
        <w:rFonts w:ascii="Courier New" w:hAnsi="Courier New" w:hint="default"/>
      </w:rPr>
    </w:lvl>
    <w:lvl w:ilvl="2" w:tplc="21946B8A">
      <w:start w:val="1"/>
      <w:numFmt w:val="bullet"/>
      <w:lvlText w:val=""/>
      <w:lvlJc w:val="left"/>
      <w:pPr>
        <w:ind w:left="2160" w:hanging="360"/>
      </w:pPr>
      <w:rPr>
        <w:rFonts w:ascii="Wingdings" w:hAnsi="Wingdings" w:hint="default"/>
      </w:rPr>
    </w:lvl>
    <w:lvl w:ilvl="3" w:tplc="0766434C">
      <w:start w:val="1"/>
      <w:numFmt w:val="bullet"/>
      <w:lvlText w:val=""/>
      <w:lvlJc w:val="left"/>
      <w:pPr>
        <w:ind w:left="2880" w:hanging="360"/>
      </w:pPr>
      <w:rPr>
        <w:rFonts w:ascii="Symbol" w:hAnsi="Symbol" w:hint="default"/>
      </w:rPr>
    </w:lvl>
    <w:lvl w:ilvl="4" w:tplc="18782FCA">
      <w:start w:val="1"/>
      <w:numFmt w:val="bullet"/>
      <w:lvlText w:val="o"/>
      <w:lvlJc w:val="left"/>
      <w:pPr>
        <w:ind w:left="3600" w:hanging="360"/>
      </w:pPr>
      <w:rPr>
        <w:rFonts w:ascii="Courier New" w:hAnsi="Courier New" w:hint="default"/>
      </w:rPr>
    </w:lvl>
    <w:lvl w:ilvl="5" w:tplc="C3DC8426">
      <w:start w:val="1"/>
      <w:numFmt w:val="bullet"/>
      <w:lvlText w:val=""/>
      <w:lvlJc w:val="left"/>
      <w:pPr>
        <w:ind w:left="4320" w:hanging="360"/>
      </w:pPr>
      <w:rPr>
        <w:rFonts w:ascii="Wingdings" w:hAnsi="Wingdings" w:hint="default"/>
      </w:rPr>
    </w:lvl>
    <w:lvl w:ilvl="6" w:tplc="15AE13EC">
      <w:start w:val="1"/>
      <w:numFmt w:val="bullet"/>
      <w:lvlText w:val=""/>
      <w:lvlJc w:val="left"/>
      <w:pPr>
        <w:ind w:left="5040" w:hanging="360"/>
      </w:pPr>
      <w:rPr>
        <w:rFonts w:ascii="Symbol" w:hAnsi="Symbol" w:hint="default"/>
      </w:rPr>
    </w:lvl>
    <w:lvl w:ilvl="7" w:tplc="AFE0B234">
      <w:start w:val="1"/>
      <w:numFmt w:val="bullet"/>
      <w:lvlText w:val="o"/>
      <w:lvlJc w:val="left"/>
      <w:pPr>
        <w:ind w:left="5760" w:hanging="360"/>
      </w:pPr>
      <w:rPr>
        <w:rFonts w:ascii="Courier New" w:hAnsi="Courier New" w:hint="default"/>
      </w:rPr>
    </w:lvl>
    <w:lvl w:ilvl="8" w:tplc="131C5E2C">
      <w:start w:val="1"/>
      <w:numFmt w:val="bullet"/>
      <w:lvlText w:val=""/>
      <w:lvlJc w:val="left"/>
      <w:pPr>
        <w:ind w:left="6480" w:hanging="360"/>
      </w:pPr>
      <w:rPr>
        <w:rFonts w:ascii="Wingdings" w:hAnsi="Wingdings" w:hint="default"/>
      </w:rPr>
    </w:lvl>
  </w:abstractNum>
  <w:abstractNum w:abstractNumId="24" w15:restartNumberingAfterBreak="0">
    <w:nsid w:val="31F248BA"/>
    <w:multiLevelType w:val="multilevel"/>
    <w:tmpl w:val="45D8C4D0"/>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25B07"/>
    <w:multiLevelType w:val="multilevel"/>
    <w:tmpl w:val="7BCE1EB0"/>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D6153"/>
    <w:multiLevelType w:val="multilevel"/>
    <w:tmpl w:val="14D6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751884"/>
    <w:multiLevelType w:val="hybridMultilevel"/>
    <w:tmpl w:val="8D884070"/>
    <w:lvl w:ilvl="0" w:tplc="3586CDE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7E005C"/>
    <w:multiLevelType w:val="hybridMultilevel"/>
    <w:tmpl w:val="01046E3C"/>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30436E"/>
    <w:multiLevelType w:val="hybridMultilevel"/>
    <w:tmpl w:val="160AC044"/>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497FEE"/>
    <w:multiLevelType w:val="hybridMultilevel"/>
    <w:tmpl w:val="68FE392A"/>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267C70"/>
    <w:multiLevelType w:val="hybridMultilevel"/>
    <w:tmpl w:val="867CDEAC"/>
    <w:lvl w:ilvl="0" w:tplc="26C00C12">
      <w:numFmt w:val="bullet"/>
      <w:lvlText w:val="-"/>
      <w:lvlJc w:val="left"/>
      <w:pPr>
        <w:ind w:left="720" w:hanging="360"/>
      </w:pPr>
      <w:rPr>
        <w:rFonts w:ascii="Verdana" w:eastAsia="Times New Roman" w:hAnsi="Verdana" w:cs="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373B1ADB"/>
    <w:multiLevelType w:val="multilevel"/>
    <w:tmpl w:val="B096DB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393F6842"/>
    <w:multiLevelType w:val="hybridMultilevel"/>
    <w:tmpl w:val="033ECFD6"/>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EB4BB3"/>
    <w:multiLevelType w:val="hybridMultilevel"/>
    <w:tmpl w:val="94C85EB8"/>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672EE5"/>
    <w:multiLevelType w:val="hybridMultilevel"/>
    <w:tmpl w:val="6DAC01A8"/>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6D3E53"/>
    <w:multiLevelType w:val="hybridMultilevel"/>
    <w:tmpl w:val="FFFFFFFF"/>
    <w:lvl w:ilvl="0" w:tplc="020AB1BC">
      <w:start w:val="1"/>
      <w:numFmt w:val="bullet"/>
      <w:lvlText w:val="-"/>
      <w:lvlJc w:val="left"/>
      <w:pPr>
        <w:ind w:left="720" w:hanging="360"/>
      </w:pPr>
      <w:rPr>
        <w:rFonts w:ascii="Calibri" w:hAnsi="Calibri" w:hint="default"/>
      </w:rPr>
    </w:lvl>
    <w:lvl w:ilvl="1" w:tplc="E79E42B4">
      <w:start w:val="1"/>
      <w:numFmt w:val="bullet"/>
      <w:lvlText w:val="o"/>
      <w:lvlJc w:val="left"/>
      <w:pPr>
        <w:ind w:left="1440" w:hanging="360"/>
      </w:pPr>
      <w:rPr>
        <w:rFonts w:ascii="Courier New" w:hAnsi="Courier New" w:hint="default"/>
      </w:rPr>
    </w:lvl>
    <w:lvl w:ilvl="2" w:tplc="3F12FF4A">
      <w:start w:val="1"/>
      <w:numFmt w:val="bullet"/>
      <w:lvlText w:val=""/>
      <w:lvlJc w:val="left"/>
      <w:pPr>
        <w:ind w:left="2160" w:hanging="360"/>
      </w:pPr>
      <w:rPr>
        <w:rFonts w:ascii="Wingdings" w:hAnsi="Wingdings" w:hint="default"/>
      </w:rPr>
    </w:lvl>
    <w:lvl w:ilvl="3" w:tplc="7660CFEE">
      <w:start w:val="1"/>
      <w:numFmt w:val="bullet"/>
      <w:lvlText w:val=""/>
      <w:lvlJc w:val="left"/>
      <w:pPr>
        <w:ind w:left="2880" w:hanging="360"/>
      </w:pPr>
      <w:rPr>
        <w:rFonts w:ascii="Symbol" w:hAnsi="Symbol" w:hint="default"/>
      </w:rPr>
    </w:lvl>
    <w:lvl w:ilvl="4" w:tplc="76923E3E">
      <w:start w:val="1"/>
      <w:numFmt w:val="bullet"/>
      <w:lvlText w:val="o"/>
      <w:lvlJc w:val="left"/>
      <w:pPr>
        <w:ind w:left="3600" w:hanging="360"/>
      </w:pPr>
      <w:rPr>
        <w:rFonts w:ascii="Courier New" w:hAnsi="Courier New" w:hint="default"/>
      </w:rPr>
    </w:lvl>
    <w:lvl w:ilvl="5" w:tplc="445CE078">
      <w:start w:val="1"/>
      <w:numFmt w:val="bullet"/>
      <w:lvlText w:val=""/>
      <w:lvlJc w:val="left"/>
      <w:pPr>
        <w:ind w:left="4320" w:hanging="360"/>
      </w:pPr>
      <w:rPr>
        <w:rFonts w:ascii="Wingdings" w:hAnsi="Wingdings" w:hint="default"/>
      </w:rPr>
    </w:lvl>
    <w:lvl w:ilvl="6" w:tplc="D7A215A6">
      <w:start w:val="1"/>
      <w:numFmt w:val="bullet"/>
      <w:lvlText w:val=""/>
      <w:lvlJc w:val="left"/>
      <w:pPr>
        <w:ind w:left="5040" w:hanging="360"/>
      </w:pPr>
      <w:rPr>
        <w:rFonts w:ascii="Symbol" w:hAnsi="Symbol" w:hint="default"/>
      </w:rPr>
    </w:lvl>
    <w:lvl w:ilvl="7" w:tplc="E19CAA14">
      <w:start w:val="1"/>
      <w:numFmt w:val="bullet"/>
      <w:lvlText w:val="o"/>
      <w:lvlJc w:val="left"/>
      <w:pPr>
        <w:ind w:left="5760" w:hanging="360"/>
      </w:pPr>
      <w:rPr>
        <w:rFonts w:ascii="Courier New" w:hAnsi="Courier New" w:hint="default"/>
      </w:rPr>
    </w:lvl>
    <w:lvl w:ilvl="8" w:tplc="5E848B72">
      <w:start w:val="1"/>
      <w:numFmt w:val="bullet"/>
      <w:lvlText w:val=""/>
      <w:lvlJc w:val="left"/>
      <w:pPr>
        <w:ind w:left="6480" w:hanging="360"/>
      </w:pPr>
      <w:rPr>
        <w:rFonts w:ascii="Wingdings" w:hAnsi="Wingdings" w:hint="default"/>
      </w:rPr>
    </w:lvl>
  </w:abstractNum>
  <w:abstractNum w:abstractNumId="37" w15:restartNumberingAfterBreak="0">
    <w:nsid w:val="3F9026DF"/>
    <w:multiLevelType w:val="multilevel"/>
    <w:tmpl w:val="EACEA30E"/>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8" w15:restartNumberingAfterBreak="0">
    <w:nsid w:val="419E1CF3"/>
    <w:multiLevelType w:val="hybridMultilevel"/>
    <w:tmpl w:val="B9FA64E0"/>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8B654E"/>
    <w:multiLevelType w:val="multilevel"/>
    <w:tmpl w:val="3878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9A47DE"/>
    <w:multiLevelType w:val="hybridMultilevel"/>
    <w:tmpl w:val="A76687B6"/>
    <w:lvl w:ilvl="0" w:tplc="7E8AD0F4">
      <w:numFmt w:val="bullet"/>
      <w:lvlText w:val=""/>
      <w:lvlJc w:val="left"/>
      <w:pPr>
        <w:ind w:left="1785" w:hanging="705"/>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54105F"/>
    <w:multiLevelType w:val="hybridMultilevel"/>
    <w:tmpl w:val="7CA2D5A6"/>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D02153"/>
    <w:multiLevelType w:val="hybridMultilevel"/>
    <w:tmpl w:val="299232AE"/>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896F9A"/>
    <w:multiLevelType w:val="hybridMultilevel"/>
    <w:tmpl w:val="7C08A966"/>
    <w:lvl w:ilvl="0" w:tplc="60CE227C">
      <w:start w:val="1"/>
      <w:numFmt w:val="bullet"/>
      <w:lvlText w:val="-"/>
      <w:lvlJc w:val="left"/>
      <w:pPr>
        <w:ind w:left="720" w:hanging="360"/>
      </w:pPr>
      <w:rPr>
        <w:rFonts w:ascii="Calibri" w:hAnsi="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4" w15:restartNumberingAfterBreak="0">
    <w:nsid w:val="50633AB3"/>
    <w:multiLevelType w:val="hybridMultilevel"/>
    <w:tmpl w:val="4C164E92"/>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DB2E6F"/>
    <w:multiLevelType w:val="hybridMultilevel"/>
    <w:tmpl w:val="4AA4CBEE"/>
    <w:lvl w:ilvl="0" w:tplc="60CE227C">
      <w:start w:val="1"/>
      <w:numFmt w:val="bullet"/>
      <w:lvlText w:val="-"/>
      <w:lvlJc w:val="left"/>
      <w:pPr>
        <w:ind w:left="720" w:hanging="360"/>
      </w:pPr>
      <w:rPr>
        <w:rFonts w:ascii="Calibri" w:hAnsi="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5118585A"/>
    <w:multiLevelType w:val="hybridMultilevel"/>
    <w:tmpl w:val="8A02D706"/>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614B76"/>
    <w:multiLevelType w:val="hybridMultilevel"/>
    <w:tmpl w:val="09009AA6"/>
    <w:lvl w:ilvl="0" w:tplc="BED2F56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991C61"/>
    <w:multiLevelType w:val="hybridMultilevel"/>
    <w:tmpl w:val="F196BBA0"/>
    <w:lvl w:ilvl="0" w:tplc="60CE227C">
      <w:start w:val="1"/>
      <w:numFmt w:val="bullet"/>
      <w:lvlText w:val="-"/>
      <w:lvlJc w:val="left"/>
      <w:pPr>
        <w:ind w:left="720" w:hanging="360"/>
      </w:pPr>
      <w:rPr>
        <w:rFonts w:ascii="Calibri" w:hAnsi="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586324BB"/>
    <w:multiLevelType w:val="hybridMultilevel"/>
    <w:tmpl w:val="BCD4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991638"/>
    <w:multiLevelType w:val="multilevel"/>
    <w:tmpl w:val="DF9AAA68"/>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B225EFF"/>
    <w:multiLevelType w:val="multilevel"/>
    <w:tmpl w:val="3D30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B482B46"/>
    <w:multiLevelType w:val="hybridMultilevel"/>
    <w:tmpl w:val="77682B06"/>
    <w:lvl w:ilvl="0" w:tplc="7AD268D0">
      <w:numFmt w:val="bullet"/>
      <w:lvlText w:val="-"/>
      <w:lvlJc w:val="left"/>
      <w:pPr>
        <w:ind w:left="1065" w:hanging="705"/>
      </w:pPr>
      <w:rPr>
        <w:rFonts w:ascii="Verdana" w:eastAsia="Times New Roman" w:hAnsi="Verdana" w:cs="Calibri" w:hint="default"/>
      </w:rPr>
    </w:lvl>
    <w:lvl w:ilvl="1" w:tplc="7E8AD0F4">
      <w:numFmt w:val="bullet"/>
      <w:lvlText w:val=""/>
      <w:lvlJc w:val="left"/>
      <w:pPr>
        <w:ind w:left="1785" w:hanging="705"/>
      </w:pPr>
      <w:rPr>
        <w:rFonts w:ascii="Symbol" w:eastAsia="Times New Roman" w:hAnsi="Symbol"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9413CA"/>
    <w:multiLevelType w:val="multilevel"/>
    <w:tmpl w:val="E0B2B5BE"/>
    <w:lvl w:ilvl="0">
      <w:start w:val="1"/>
      <w:numFmt w:val="bullet"/>
      <w:lvlText w:val="-"/>
      <w:lvlJc w:val="left"/>
      <w:pPr>
        <w:tabs>
          <w:tab w:val="num" w:pos="720"/>
        </w:tabs>
        <w:ind w:left="720" w:hanging="360"/>
      </w:pPr>
      <w:rPr>
        <w:rFonts w:ascii="Calibri" w:hAnsi="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10699B"/>
    <w:multiLevelType w:val="multilevel"/>
    <w:tmpl w:val="51E4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E08125E"/>
    <w:multiLevelType w:val="multilevel"/>
    <w:tmpl w:val="B4A4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F92338F"/>
    <w:multiLevelType w:val="hybridMultilevel"/>
    <w:tmpl w:val="705C153C"/>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F5737C"/>
    <w:multiLevelType w:val="hybridMultilevel"/>
    <w:tmpl w:val="4810F0FE"/>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26275A"/>
    <w:multiLevelType w:val="multilevel"/>
    <w:tmpl w:val="D094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C431B5F"/>
    <w:multiLevelType w:val="hybridMultilevel"/>
    <w:tmpl w:val="6B40E4E2"/>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2A5EF4"/>
    <w:multiLevelType w:val="hybridMultilevel"/>
    <w:tmpl w:val="EF647774"/>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6640B6"/>
    <w:multiLevelType w:val="hybridMultilevel"/>
    <w:tmpl w:val="FFFFFFFF"/>
    <w:lvl w:ilvl="0" w:tplc="DB529370">
      <w:start w:val="1"/>
      <w:numFmt w:val="bullet"/>
      <w:lvlText w:val="-"/>
      <w:lvlJc w:val="left"/>
      <w:pPr>
        <w:ind w:left="720" w:hanging="360"/>
      </w:pPr>
      <w:rPr>
        <w:rFonts w:ascii="Calibri" w:hAnsi="Calibri" w:hint="default"/>
      </w:rPr>
    </w:lvl>
    <w:lvl w:ilvl="1" w:tplc="D31A38E8">
      <w:start w:val="1"/>
      <w:numFmt w:val="bullet"/>
      <w:lvlText w:val="o"/>
      <w:lvlJc w:val="left"/>
      <w:pPr>
        <w:ind w:left="1440" w:hanging="360"/>
      </w:pPr>
      <w:rPr>
        <w:rFonts w:ascii="Courier New" w:hAnsi="Courier New" w:hint="default"/>
      </w:rPr>
    </w:lvl>
    <w:lvl w:ilvl="2" w:tplc="6B38E102">
      <w:start w:val="1"/>
      <w:numFmt w:val="bullet"/>
      <w:lvlText w:val=""/>
      <w:lvlJc w:val="left"/>
      <w:pPr>
        <w:ind w:left="2160" w:hanging="360"/>
      </w:pPr>
      <w:rPr>
        <w:rFonts w:ascii="Wingdings" w:hAnsi="Wingdings" w:hint="default"/>
      </w:rPr>
    </w:lvl>
    <w:lvl w:ilvl="3" w:tplc="BA1C42A0">
      <w:start w:val="1"/>
      <w:numFmt w:val="bullet"/>
      <w:lvlText w:val=""/>
      <w:lvlJc w:val="left"/>
      <w:pPr>
        <w:ind w:left="2880" w:hanging="360"/>
      </w:pPr>
      <w:rPr>
        <w:rFonts w:ascii="Symbol" w:hAnsi="Symbol" w:hint="default"/>
      </w:rPr>
    </w:lvl>
    <w:lvl w:ilvl="4" w:tplc="60749ACA">
      <w:start w:val="1"/>
      <w:numFmt w:val="bullet"/>
      <w:lvlText w:val="o"/>
      <w:lvlJc w:val="left"/>
      <w:pPr>
        <w:ind w:left="3600" w:hanging="360"/>
      </w:pPr>
      <w:rPr>
        <w:rFonts w:ascii="Courier New" w:hAnsi="Courier New" w:hint="default"/>
      </w:rPr>
    </w:lvl>
    <w:lvl w:ilvl="5" w:tplc="ACF0FC74">
      <w:start w:val="1"/>
      <w:numFmt w:val="bullet"/>
      <w:lvlText w:val=""/>
      <w:lvlJc w:val="left"/>
      <w:pPr>
        <w:ind w:left="4320" w:hanging="360"/>
      </w:pPr>
      <w:rPr>
        <w:rFonts w:ascii="Wingdings" w:hAnsi="Wingdings" w:hint="default"/>
      </w:rPr>
    </w:lvl>
    <w:lvl w:ilvl="6" w:tplc="77542FCA">
      <w:start w:val="1"/>
      <w:numFmt w:val="bullet"/>
      <w:lvlText w:val=""/>
      <w:lvlJc w:val="left"/>
      <w:pPr>
        <w:ind w:left="5040" w:hanging="360"/>
      </w:pPr>
      <w:rPr>
        <w:rFonts w:ascii="Symbol" w:hAnsi="Symbol" w:hint="default"/>
      </w:rPr>
    </w:lvl>
    <w:lvl w:ilvl="7" w:tplc="AB36D802">
      <w:start w:val="1"/>
      <w:numFmt w:val="bullet"/>
      <w:lvlText w:val="o"/>
      <w:lvlJc w:val="left"/>
      <w:pPr>
        <w:ind w:left="5760" w:hanging="360"/>
      </w:pPr>
      <w:rPr>
        <w:rFonts w:ascii="Courier New" w:hAnsi="Courier New" w:hint="default"/>
      </w:rPr>
    </w:lvl>
    <w:lvl w:ilvl="8" w:tplc="87F2B2A2">
      <w:start w:val="1"/>
      <w:numFmt w:val="bullet"/>
      <w:lvlText w:val=""/>
      <w:lvlJc w:val="left"/>
      <w:pPr>
        <w:ind w:left="6480" w:hanging="360"/>
      </w:pPr>
      <w:rPr>
        <w:rFonts w:ascii="Wingdings" w:hAnsi="Wingdings" w:hint="default"/>
      </w:rPr>
    </w:lvl>
  </w:abstractNum>
  <w:abstractNum w:abstractNumId="62" w15:restartNumberingAfterBreak="0">
    <w:nsid w:val="70CD27B6"/>
    <w:multiLevelType w:val="hybridMultilevel"/>
    <w:tmpl w:val="64B008BE"/>
    <w:lvl w:ilvl="0" w:tplc="2D927F4C">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E9700E"/>
    <w:multiLevelType w:val="multilevel"/>
    <w:tmpl w:val="173E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52C6FAD"/>
    <w:multiLevelType w:val="hybridMultilevel"/>
    <w:tmpl w:val="844254C4"/>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D11A26"/>
    <w:multiLevelType w:val="hybridMultilevel"/>
    <w:tmpl w:val="FFFFFFFF"/>
    <w:lvl w:ilvl="0" w:tplc="677A32DC">
      <w:start w:val="1"/>
      <w:numFmt w:val="decimal"/>
      <w:lvlText w:val="%1."/>
      <w:lvlJc w:val="left"/>
      <w:pPr>
        <w:ind w:left="720" w:hanging="360"/>
      </w:pPr>
    </w:lvl>
    <w:lvl w:ilvl="1" w:tplc="8AC299CC">
      <w:start w:val="1"/>
      <w:numFmt w:val="lowerLetter"/>
      <w:lvlText w:val="%2."/>
      <w:lvlJc w:val="left"/>
      <w:pPr>
        <w:ind w:left="1440" w:hanging="360"/>
      </w:pPr>
    </w:lvl>
    <w:lvl w:ilvl="2" w:tplc="AEAED4CE">
      <w:start w:val="1"/>
      <w:numFmt w:val="lowerRoman"/>
      <w:lvlText w:val="%3."/>
      <w:lvlJc w:val="right"/>
      <w:pPr>
        <w:ind w:left="2160" w:hanging="180"/>
      </w:pPr>
    </w:lvl>
    <w:lvl w:ilvl="3" w:tplc="5CDE0E7C">
      <w:start w:val="1"/>
      <w:numFmt w:val="decimal"/>
      <w:lvlText w:val="%4."/>
      <w:lvlJc w:val="left"/>
      <w:pPr>
        <w:ind w:left="2880" w:hanging="360"/>
      </w:pPr>
    </w:lvl>
    <w:lvl w:ilvl="4" w:tplc="1FA68330">
      <w:start w:val="1"/>
      <w:numFmt w:val="lowerLetter"/>
      <w:lvlText w:val="%5."/>
      <w:lvlJc w:val="left"/>
      <w:pPr>
        <w:ind w:left="3600" w:hanging="360"/>
      </w:pPr>
    </w:lvl>
    <w:lvl w:ilvl="5" w:tplc="51CEB140">
      <w:start w:val="1"/>
      <w:numFmt w:val="lowerRoman"/>
      <w:lvlText w:val="%6."/>
      <w:lvlJc w:val="right"/>
      <w:pPr>
        <w:ind w:left="4320" w:hanging="180"/>
      </w:pPr>
    </w:lvl>
    <w:lvl w:ilvl="6" w:tplc="6840BA64">
      <w:start w:val="1"/>
      <w:numFmt w:val="decimal"/>
      <w:lvlText w:val="%7."/>
      <w:lvlJc w:val="left"/>
      <w:pPr>
        <w:ind w:left="5040" w:hanging="360"/>
      </w:pPr>
    </w:lvl>
    <w:lvl w:ilvl="7" w:tplc="FE5EFB02">
      <w:start w:val="1"/>
      <w:numFmt w:val="lowerLetter"/>
      <w:lvlText w:val="%8."/>
      <w:lvlJc w:val="left"/>
      <w:pPr>
        <w:ind w:left="5760" w:hanging="360"/>
      </w:pPr>
    </w:lvl>
    <w:lvl w:ilvl="8" w:tplc="439417F0">
      <w:start w:val="1"/>
      <w:numFmt w:val="lowerRoman"/>
      <w:lvlText w:val="%9."/>
      <w:lvlJc w:val="right"/>
      <w:pPr>
        <w:ind w:left="6480" w:hanging="180"/>
      </w:pPr>
    </w:lvl>
  </w:abstractNum>
  <w:abstractNum w:abstractNumId="66" w15:restartNumberingAfterBreak="0">
    <w:nsid w:val="7B7753DB"/>
    <w:multiLevelType w:val="hybridMultilevel"/>
    <w:tmpl w:val="A76A0D04"/>
    <w:lvl w:ilvl="0" w:tplc="2D927F4C">
      <w:start w:val="1"/>
      <w:numFmt w:val="bullet"/>
      <w:lvlText w:val="-"/>
      <w:lvlJc w:val="left"/>
      <w:pPr>
        <w:ind w:left="1065" w:hanging="705"/>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EB94B44"/>
    <w:multiLevelType w:val="hybridMultilevel"/>
    <w:tmpl w:val="7B5CF072"/>
    <w:lvl w:ilvl="0" w:tplc="7AD268D0">
      <w:numFmt w:val="bullet"/>
      <w:lvlText w:val="-"/>
      <w:lvlJc w:val="left"/>
      <w:pPr>
        <w:ind w:left="1065" w:hanging="705"/>
      </w:pPr>
      <w:rPr>
        <w:rFonts w:ascii="Verdana" w:eastAsia="Times New Roman" w:hAnsi="Verdan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A52E0"/>
    <w:multiLevelType w:val="hybridMultilevel"/>
    <w:tmpl w:val="FA96E30E"/>
    <w:lvl w:ilvl="0" w:tplc="2D927F4C">
      <w:start w:val="1"/>
      <w:numFmt w:val="bullet"/>
      <w:lvlText w:val="-"/>
      <w:lvlJc w:val="left"/>
      <w:pPr>
        <w:ind w:left="1065" w:hanging="705"/>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F5F43CA"/>
    <w:multiLevelType w:val="multilevel"/>
    <w:tmpl w:val="9F1EC28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3611159">
    <w:abstractNumId w:val="61"/>
  </w:num>
  <w:num w:numId="2" w16cid:durableId="1486121307">
    <w:abstractNumId w:val="11"/>
  </w:num>
  <w:num w:numId="3" w16cid:durableId="1076630787">
    <w:abstractNumId w:val="36"/>
  </w:num>
  <w:num w:numId="4" w16cid:durableId="1765298647">
    <w:abstractNumId w:val="12"/>
  </w:num>
  <w:num w:numId="5" w16cid:durableId="1961300896">
    <w:abstractNumId w:val="65"/>
  </w:num>
  <w:num w:numId="6" w16cid:durableId="1394694636">
    <w:abstractNumId w:val="23"/>
  </w:num>
  <w:num w:numId="7" w16cid:durableId="697316803">
    <w:abstractNumId w:val="32"/>
  </w:num>
  <w:num w:numId="8" w16cid:durableId="999966462">
    <w:abstractNumId w:val="48"/>
  </w:num>
  <w:num w:numId="9" w16cid:durableId="351567557">
    <w:abstractNumId w:val="10"/>
  </w:num>
  <w:num w:numId="10" w16cid:durableId="384374413">
    <w:abstractNumId w:val="0"/>
  </w:num>
  <w:num w:numId="11" w16cid:durableId="779841994">
    <w:abstractNumId w:val="19"/>
  </w:num>
  <w:num w:numId="12" w16cid:durableId="2048950098">
    <w:abstractNumId w:val="43"/>
  </w:num>
  <w:num w:numId="13" w16cid:durableId="1953390169">
    <w:abstractNumId w:val="45"/>
  </w:num>
  <w:num w:numId="14" w16cid:durableId="1366441301">
    <w:abstractNumId w:val="31"/>
  </w:num>
  <w:num w:numId="15" w16cid:durableId="943997217">
    <w:abstractNumId w:val="37"/>
  </w:num>
  <w:num w:numId="16" w16cid:durableId="525876090">
    <w:abstractNumId w:val="20"/>
  </w:num>
  <w:num w:numId="17" w16cid:durableId="56169895">
    <w:abstractNumId w:val="49"/>
  </w:num>
  <w:num w:numId="18" w16cid:durableId="2119173725">
    <w:abstractNumId w:val="47"/>
  </w:num>
  <w:num w:numId="19" w16cid:durableId="1987469428">
    <w:abstractNumId w:val="14"/>
  </w:num>
  <w:num w:numId="20" w16cid:durableId="817652049">
    <w:abstractNumId w:val="27"/>
  </w:num>
  <w:num w:numId="21" w16cid:durableId="1412854671">
    <w:abstractNumId w:val="8"/>
  </w:num>
  <w:num w:numId="22" w16cid:durableId="1055930119">
    <w:abstractNumId w:val="64"/>
  </w:num>
  <w:num w:numId="23" w16cid:durableId="1200045747">
    <w:abstractNumId w:val="5"/>
  </w:num>
  <w:num w:numId="24" w16cid:durableId="307515570">
    <w:abstractNumId w:val="52"/>
  </w:num>
  <w:num w:numId="25" w16cid:durableId="325866629">
    <w:abstractNumId w:val="30"/>
  </w:num>
  <w:num w:numId="26" w16cid:durableId="1559049997">
    <w:abstractNumId w:val="34"/>
  </w:num>
  <w:num w:numId="27" w16cid:durableId="994645448">
    <w:abstractNumId w:val="44"/>
  </w:num>
  <w:num w:numId="28" w16cid:durableId="1402094602">
    <w:abstractNumId w:val="59"/>
  </w:num>
  <w:num w:numId="29" w16cid:durableId="273749536">
    <w:abstractNumId w:val="62"/>
  </w:num>
  <w:num w:numId="30" w16cid:durableId="266238718">
    <w:abstractNumId w:val="35"/>
  </w:num>
  <w:num w:numId="31" w16cid:durableId="1853959231">
    <w:abstractNumId w:val="29"/>
  </w:num>
  <w:num w:numId="32" w16cid:durableId="692460309">
    <w:abstractNumId w:val="33"/>
  </w:num>
  <w:num w:numId="33" w16cid:durableId="1274939949">
    <w:abstractNumId w:val="15"/>
  </w:num>
  <w:num w:numId="34" w16cid:durableId="155386408">
    <w:abstractNumId w:val="56"/>
  </w:num>
  <w:num w:numId="35" w16cid:durableId="1162503348">
    <w:abstractNumId w:val="13"/>
  </w:num>
  <w:num w:numId="36" w16cid:durableId="80416848">
    <w:abstractNumId w:val="1"/>
  </w:num>
  <w:num w:numId="37" w16cid:durableId="1333407932">
    <w:abstractNumId w:val="57"/>
  </w:num>
  <w:num w:numId="38" w16cid:durableId="943148986">
    <w:abstractNumId w:val="40"/>
  </w:num>
  <w:num w:numId="39" w16cid:durableId="193345753">
    <w:abstractNumId w:val="21"/>
  </w:num>
  <w:num w:numId="40" w16cid:durableId="416709851">
    <w:abstractNumId w:val="38"/>
  </w:num>
  <w:num w:numId="41" w16cid:durableId="1230308590">
    <w:abstractNumId w:val="42"/>
  </w:num>
  <w:num w:numId="42" w16cid:durableId="760103496">
    <w:abstractNumId w:val="67"/>
  </w:num>
  <w:num w:numId="43" w16cid:durableId="597951155">
    <w:abstractNumId w:val="28"/>
  </w:num>
  <w:num w:numId="44" w16cid:durableId="476924369">
    <w:abstractNumId w:val="7"/>
  </w:num>
  <w:num w:numId="45" w16cid:durableId="2063365750">
    <w:abstractNumId w:val="60"/>
  </w:num>
  <w:num w:numId="46" w16cid:durableId="694693870">
    <w:abstractNumId w:val="3"/>
  </w:num>
  <w:num w:numId="47" w16cid:durableId="1692874929">
    <w:abstractNumId w:val="16"/>
  </w:num>
  <w:num w:numId="48" w16cid:durableId="1107311544">
    <w:abstractNumId w:val="26"/>
  </w:num>
  <w:num w:numId="49" w16cid:durableId="1314942084">
    <w:abstractNumId w:val="2"/>
  </w:num>
  <w:num w:numId="50" w16cid:durableId="1673216481">
    <w:abstractNumId w:val="18"/>
  </w:num>
  <w:num w:numId="51" w16cid:durableId="1519344645">
    <w:abstractNumId w:val="51"/>
  </w:num>
  <w:num w:numId="52" w16cid:durableId="1609240509">
    <w:abstractNumId w:val="58"/>
  </w:num>
  <w:num w:numId="53" w16cid:durableId="71968871">
    <w:abstractNumId w:val="39"/>
  </w:num>
  <w:num w:numId="54" w16cid:durableId="1215194604">
    <w:abstractNumId w:val="63"/>
  </w:num>
  <w:num w:numId="55" w16cid:durableId="486094306">
    <w:abstractNumId w:val="55"/>
  </w:num>
  <w:num w:numId="56" w16cid:durableId="2118405445">
    <w:abstractNumId w:val="54"/>
  </w:num>
  <w:num w:numId="57" w16cid:durableId="1327128413">
    <w:abstractNumId w:val="41"/>
  </w:num>
  <w:num w:numId="58" w16cid:durableId="858277467">
    <w:abstractNumId w:val="46"/>
  </w:num>
  <w:num w:numId="59" w16cid:durableId="141049395">
    <w:abstractNumId w:val="50"/>
  </w:num>
  <w:num w:numId="60" w16cid:durableId="1235893246">
    <w:abstractNumId w:val="9"/>
  </w:num>
  <w:num w:numId="61" w16cid:durableId="1306665869">
    <w:abstractNumId w:val="24"/>
  </w:num>
  <w:num w:numId="62" w16cid:durableId="1708800769">
    <w:abstractNumId w:val="69"/>
  </w:num>
  <w:num w:numId="63" w16cid:durableId="60760807">
    <w:abstractNumId w:val="17"/>
  </w:num>
  <w:num w:numId="64" w16cid:durableId="1783575921">
    <w:abstractNumId w:val="53"/>
  </w:num>
  <w:num w:numId="65" w16cid:durableId="1428692090">
    <w:abstractNumId w:val="25"/>
  </w:num>
  <w:num w:numId="66" w16cid:durableId="1764107433">
    <w:abstractNumId w:val="6"/>
  </w:num>
  <w:num w:numId="67" w16cid:durableId="1015812297">
    <w:abstractNumId w:val="22"/>
  </w:num>
  <w:num w:numId="68" w16cid:durableId="579951714">
    <w:abstractNumId w:val="4"/>
  </w:num>
  <w:num w:numId="69" w16cid:durableId="946740100">
    <w:abstractNumId w:val="66"/>
  </w:num>
  <w:num w:numId="70" w16cid:durableId="544100103">
    <w:abstractNumId w:val="6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08C6"/>
    <w:rsid w:val="00001238"/>
    <w:rsid w:val="000012C9"/>
    <w:rsid w:val="00001BCA"/>
    <w:rsid w:val="00002AFA"/>
    <w:rsid w:val="00002F9F"/>
    <w:rsid w:val="000042A3"/>
    <w:rsid w:val="000054A8"/>
    <w:rsid w:val="0000586D"/>
    <w:rsid w:val="000061BB"/>
    <w:rsid w:val="0000638C"/>
    <w:rsid w:val="00006666"/>
    <w:rsid w:val="00007123"/>
    <w:rsid w:val="000075C5"/>
    <w:rsid w:val="00011665"/>
    <w:rsid w:val="000122D5"/>
    <w:rsid w:val="00012941"/>
    <w:rsid w:val="0001380C"/>
    <w:rsid w:val="000145FC"/>
    <w:rsid w:val="00014EC0"/>
    <w:rsid w:val="00016639"/>
    <w:rsid w:val="00016AA5"/>
    <w:rsid w:val="0002061C"/>
    <w:rsid w:val="0002090C"/>
    <w:rsid w:val="00022A32"/>
    <w:rsid w:val="00023633"/>
    <w:rsid w:val="000249C1"/>
    <w:rsid w:val="00025B86"/>
    <w:rsid w:val="00025F4C"/>
    <w:rsid w:val="00026067"/>
    <w:rsid w:val="000265B2"/>
    <w:rsid w:val="00026D87"/>
    <w:rsid w:val="00026EC8"/>
    <w:rsid w:val="00027FC0"/>
    <w:rsid w:val="0003026B"/>
    <w:rsid w:val="00031881"/>
    <w:rsid w:val="000329B3"/>
    <w:rsid w:val="000332A5"/>
    <w:rsid w:val="000340BC"/>
    <w:rsid w:val="00034A55"/>
    <w:rsid w:val="00034C0A"/>
    <w:rsid w:val="00035341"/>
    <w:rsid w:val="00036012"/>
    <w:rsid w:val="00036034"/>
    <w:rsid w:val="000364A5"/>
    <w:rsid w:val="0004209A"/>
    <w:rsid w:val="000424F9"/>
    <w:rsid w:val="000446C6"/>
    <w:rsid w:val="00045DA6"/>
    <w:rsid w:val="00046496"/>
    <w:rsid w:val="00051AA2"/>
    <w:rsid w:val="00051C69"/>
    <w:rsid w:val="000544E6"/>
    <w:rsid w:val="000550B2"/>
    <w:rsid w:val="00055BE3"/>
    <w:rsid w:val="00055E36"/>
    <w:rsid w:val="000569CB"/>
    <w:rsid w:val="00061272"/>
    <w:rsid w:val="00061617"/>
    <w:rsid w:val="000625CE"/>
    <w:rsid w:val="00062D8B"/>
    <w:rsid w:val="00065696"/>
    <w:rsid w:val="00065A18"/>
    <w:rsid w:val="00065E0B"/>
    <w:rsid w:val="00070E73"/>
    <w:rsid w:val="00072500"/>
    <w:rsid w:val="00072568"/>
    <w:rsid w:val="00072AC4"/>
    <w:rsid w:val="00072B74"/>
    <w:rsid w:val="00073484"/>
    <w:rsid w:val="00073501"/>
    <w:rsid w:val="00073E93"/>
    <w:rsid w:val="00074D9E"/>
    <w:rsid w:val="00075221"/>
    <w:rsid w:val="00075ACB"/>
    <w:rsid w:val="00076C2A"/>
    <w:rsid w:val="00077F73"/>
    <w:rsid w:val="000814FE"/>
    <w:rsid w:val="00081F36"/>
    <w:rsid w:val="000827AA"/>
    <w:rsid w:val="00082F57"/>
    <w:rsid w:val="00084753"/>
    <w:rsid w:val="00084BB1"/>
    <w:rsid w:val="00085A0D"/>
    <w:rsid w:val="00085B09"/>
    <w:rsid w:val="00087974"/>
    <w:rsid w:val="00087DFB"/>
    <w:rsid w:val="0009041A"/>
    <w:rsid w:val="00090580"/>
    <w:rsid w:val="00090EB6"/>
    <w:rsid w:val="00091C13"/>
    <w:rsid w:val="000920C9"/>
    <w:rsid w:val="00092B08"/>
    <w:rsid w:val="0009353C"/>
    <w:rsid w:val="000946B2"/>
    <w:rsid w:val="000951F3"/>
    <w:rsid w:val="00095216"/>
    <w:rsid w:val="00095352"/>
    <w:rsid w:val="000960C2"/>
    <w:rsid w:val="000961C4"/>
    <w:rsid w:val="0009729A"/>
    <w:rsid w:val="000A198E"/>
    <w:rsid w:val="000A26AE"/>
    <w:rsid w:val="000A42D2"/>
    <w:rsid w:val="000A517A"/>
    <w:rsid w:val="000A60EB"/>
    <w:rsid w:val="000B125A"/>
    <w:rsid w:val="000B15E4"/>
    <w:rsid w:val="000B2D3F"/>
    <w:rsid w:val="000B2EAC"/>
    <w:rsid w:val="000B3039"/>
    <w:rsid w:val="000B369A"/>
    <w:rsid w:val="000B4B91"/>
    <w:rsid w:val="000B5413"/>
    <w:rsid w:val="000B5E34"/>
    <w:rsid w:val="000B7476"/>
    <w:rsid w:val="000C02D6"/>
    <w:rsid w:val="000C062A"/>
    <w:rsid w:val="000C12E9"/>
    <w:rsid w:val="000C1C36"/>
    <w:rsid w:val="000C1C63"/>
    <w:rsid w:val="000C4695"/>
    <w:rsid w:val="000C4B09"/>
    <w:rsid w:val="000C5940"/>
    <w:rsid w:val="000C6151"/>
    <w:rsid w:val="000C6AEC"/>
    <w:rsid w:val="000C7451"/>
    <w:rsid w:val="000D00B6"/>
    <w:rsid w:val="000D0BF1"/>
    <w:rsid w:val="000D0FFC"/>
    <w:rsid w:val="000D126D"/>
    <w:rsid w:val="000D21B1"/>
    <w:rsid w:val="000D6889"/>
    <w:rsid w:val="000D757A"/>
    <w:rsid w:val="000E00B0"/>
    <w:rsid w:val="000E0FA0"/>
    <w:rsid w:val="000E1530"/>
    <w:rsid w:val="000E2150"/>
    <w:rsid w:val="000E2C60"/>
    <w:rsid w:val="000E36B7"/>
    <w:rsid w:val="000E4688"/>
    <w:rsid w:val="000E62B4"/>
    <w:rsid w:val="000E7695"/>
    <w:rsid w:val="000E78FD"/>
    <w:rsid w:val="000F0359"/>
    <w:rsid w:val="000F1062"/>
    <w:rsid w:val="000F1978"/>
    <w:rsid w:val="000F1EF1"/>
    <w:rsid w:val="000F36E9"/>
    <w:rsid w:val="000F376A"/>
    <w:rsid w:val="000F53D7"/>
    <w:rsid w:val="001006D4"/>
    <w:rsid w:val="00102EFC"/>
    <w:rsid w:val="001041B7"/>
    <w:rsid w:val="0010548A"/>
    <w:rsid w:val="0010642B"/>
    <w:rsid w:val="00106E79"/>
    <w:rsid w:val="001113C5"/>
    <w:rsid w:val="00111D70"/>
    <w:rsid w:val="00113BFD"/>
    <w:rsid w:val="00114CC0"/>
    <w:rsid w:val="00114F12"/>
    <w:rsid w:val="00115104"/>
    <w:rsid w:val="001163B2"/>
    <w:rsid w:val="00116DD7"/>
    <w:rsid w:val="0011776D"/>
    <w:rsid w:val="001206EC"/>
    <w:rsid w:val="00121E9D"/>
    <w:rsid w:val="00123FD8"/>
    <w:rsid w:val="0012444B"/>
    <w:rsid w:val="001245C8"/>
    <w:rsid w:val="001252EC"/>
    <w:rsid w:val="001312F9"/>
    <w:rsid w:val="00133180"/>
    <w:rsid w:val="001332E1"/>
    <w:rsid w:val="001336EF"/>
    <w:rsid w:val="00133D7F"/>
    <w:rsid w:val="001343DF"/>
    <w:rsid w:val="00135BD8"/>
    <w:rsid w:val="001366D7"/>
    <w:rsid w:val="001368BE"/>
    <w:rsid w:val="001369A3"/>
    <w:rsid w:val="00141CAC"/>
    <w:rsid w:val="00142C0C"/>
    <w:rsid w:val="001444A1"/>
    <w:rsid w:val="00145E49"/>
    <w:rsid w:val="00146B9C"/>
    <w:rsid w:val="00147C89"/>
    <w:rsid w:val="0015023E"/>
    <w:rsid w:val="00151DB7"/>
    <w:rsid w:val="00153653"/>
    <w:rsid w:val="00154421"/>
    <w:rsid w:val="00155087"/>
    <w:rsid w:val="00155D5D"/>
    <w:rsid w:val="00155D8C"/>
    <w:rsid w:val="00155F81"/>
    <w:rsid w:val="001565E5"/>
    <w:rsid w:val="00160B55"/>
    <w:rsid w:val="00160F8D"/>
    <w:rsid w:val="001622C0"/>
    <w:rsid w:val="00164C98"/>
    <w:rsid w:val="00166BB3"/>
    <w:rsid w:val="00166EFB"/>
    <w:rsid w:val="00171586"/>
    <w:rsid w:val="001736A3"/>
    <w:rsid w:val="00174FE8"/>
    <w:rsid w:val="00176CB4"/>
    <w:rsid w:val="00177982"/>
    <w:rsid w:val="00180479"/>
    <w:rsid w:val="001814DB"/>
    <w:rsid w:val="0018369E"/>
    <w:rsid w:val="001837DB"/>
    <w:rsid w:val="001837FE"/>
    <w:rsid w:val="00183FD7"/>
    <w:rsid w:val="00183FDB"/>
    <w:rsid w:val="001841D0"/>
    <w:rsid w:val="00184F78"/>
    <w:rsid w:val="00185705"/>
    <w:rsid w:val="00186090"/>
    <w:rsid w:val="00186B24"/>
    <w:rsid w:val="00186ECE"/>
    <w:rsid w:val="00187C0C"/>
    <w:rsid w:val="00187DFC"/>
    <w:rsid w:val="001903CE"/>
    <w:rsid w:val="00190AE9"/>
    <w:rsid w:val="00190D52"/>
    <w:rsid w:val="00191024"/>
    <w:rsid w:val="0019112E"/>
    <w:rsid w:val="0019144F"/>
    <w:rsid w:val="00191C2B"/>
    <w:rsid w:val="00191F1B"/>
    <w:rsid w:val="00192992"/>
    <w:rsid w:val="00192F3C"/>
    <w:rsid w:val="00192FDD"/>
    <w:rsid w:val="00194541"/>
    <w:rsid w:val="00194B2A"/>
    <w:rsid w:val="001A01A1"/>
    <w:rsid w:val="001A0313"/>
    <w:rsid w:val="001A08C4"/>
    <w:rsid w:val="001A2918"/>
    <w:rsid w:val="001A3448"/>
    <w:rsid w:val="001A4226"/>
    <w:rsid w:val="001A4CA4"/>
    <w:rsid w:val="001A50CB"/>
    <w:rsid w:val="001A7FFD"/>
    <w:rsid w:val="001B0A46"/>
    <w:rsid w:val="001B0BE1"/>
    <w:rsid w:val="001B0D98"/>
    <w:rsid w:val="001B3156"/>
    <w:rsid w:val="001B3360"/>
    <w:rsid w:val="001B3753"/>
    <w:rsid w:val="001B3900"/>
    <w:rsid w:val="001B3A2D"/>
    <w:rsid w:val="001B49F1"/>
    <w:rsid w:val="001B4B08"/>
    <w:rsid w:val="001B4DAF"/>
    <w:rsid w:val="001B66A0"/>
    <w:rsid w:val="001B66D9"/>
    <w:rsid w:val="001B6E96"/>
    <w:rsid w:val="001C01BB"/>
    <w:rsid w:val="001C01E3"/>
    <w:rsid w:val="001C097B"/>
    <w:rsid w:val="001C0EE8"/>
    <w:rsid w:val="001C144C"/>
    <w:rsid w:val="001C5979"/>
    <w:rsid w:val="001C60BB"/>
    <w:rsid w:val="001C682A"/>
    <w:rsid w:val="001C68C5"/>
    <w:rsid w:val="001C69EE"/>
    <w:rsid w:val="001C6B58"/>
    <w:rsid w:val="001C732B"/>
    <w:rsid w:val="001D0472"/>
    <w:rsid w:val="001D0676"/>
    <w:rsid w:val="001D0934"/>
    <w:rsid w:val="001D167E"/>
    <w:rsid w:val="001D2772"/>
    <w:rsid w:val="001D347A"/>
    <w:rsid w:val="001D3951"/>
    <w:rsid w:val="001D39DA"/>
    <w:rsid w:val="001D3B1D"/>
    <w:rsid w:val="001D44CC"/>
    <w:rsid w:val="001D5005"/>
    <w:rsid w:val="001D6B88"/>
    <w:rsid w:val="001D724E"/>
    <w:rsid w:val="001D7ACD"/>
    <w:rsid w:val="001D7E94"/>
    <w:rsid w:val="001E1C09"/>
    <w:rsid w:val="001E2D0F"/>
    <w:rsid w:val="001E34F1"/>
    <w:rsid w:val="001E5245"/>
    <w:rsid w:val="001E95BD"/>
    <w:rsid w:val="001F1125"/>
    <w:rsid w:val="001F294E"/>
    <w:rsid w:val="001F29F4"/>
    <w:rsid w:val="001F2D25"/>
    <w:rsid w:val="001F321C"/>
    <w:rsid w:val="001F647F"/>
    <w:rsid w:val="001F678B"/>
    <w:rsid w:val="001F6FA5"/>
    <w:rsid w:val="00200539"/>
    <w:rsid w:val="00201761"/>
    <w:rsid w:val="002021FE"/>
    <w:rsid w:val="002023C4"/>
    <w:rsid w:val="00202A19"/>
    <w:rsid w:val="002037A9"/>
    <w:rsid w:val="00203C19"/>
    <w:rsid w:val="00205C90"/>
    <w:rsid w:val="00206EB9"/>
    <w:rsid w:val="0021009F"/>
    <w:rsid w:val="00211E3A"/>
    <w:rsid w:val="00212B88"/>
    <w:rsid w:val="0021320C"/>
    <w:rsid w:val="002132A0"/>
    <w:rsid w:val="00213EF5"/>
    <w:rsid w:val="00214015"/>
    <w:rsid w:val="00214EFA"/>
    <w:rsid w:val="00215A20"/>
    <w:rsid w:val="00215B78"/>
    <w:rsid w:val="00216829"/>
    <w:rsid w:val="00217954"/>
    <w:rsid w:val="00221E8A"/>
    <w:rsid w:val="0022255F"/>
    <w:rsid w:val="00222FD4"/>
    <w:rsid w:val="00223542"/>
    <w:rsid w:val="0022472F"/>
    <w:rsid w:val="00226F5E"/>
    <w:rsid w:val="00227A33"/>
    <w:rsid w:val="00227DBD"/>
    <w:rsid w:val="0023035D"/>
    <w:rsid w:val="00231115"/>
    <w:rsid w:val="00231AA9"/>
    <w:rsid w:val="00231EAF"/>
    <w:rsid w:val="002323F4"/>
    <w:rsid w:val="00232620"/>
    <w:rsid w:val="002331C6"/>
    <w:rsid w:val="002339F4"/>
    <w:rsid w:val="00233C1D"/>
    <w:rsid w:val="00233FFF"/>
    <w:rsid w:val="00234498"/>
    <w:rsid w:val="00237163"/>
    <w:rsid w:val="00237E40"/>
    <w:rsid w:val="002402AA"/>
    <w:rsid w:val="002403FC"/>
    <w:rsid w:val="00240428"/>
    <w:rsid w:val="00240796"/>
    <w:rsid w:val="00240E12"/>
    <w:rsid w:val="00241183"/>
    <w:rsid w:val="00241810"/>
    <w:rsid w:val="00241C3F"/>
    <w:rsid w:val="00242C95"/>
    <w:rsid w:val="00244051"/>
    <w:rsid w:val="00244292"/>
    <w:rsid w:val="00244B92"/>
    <w:rsid w:val="00245C94"/>
    <w:rsid w:val="00252230"/>
    <w:rsid w:val="002533D8"/>
    <w:rsid w:val="002559C2"/>
    <w:rsid w:val="00257952"/>
    <w:rsid w:val="002603D5"/>
    <w:rsid w:val="002606A0"/>
    <w:rsid w:val="0026093D"/>
    <w:rsid w:val="00261D81"/>
    <w:rsid w:val="0026269F"/>
    <w:rsid w:val="002635F1"/>
    <w:rsid w:val="00263F7D"/>
    <w:rsid w:val="002656A2"/>
    <w:rsid w:val="0026597C"/>
    <w:rsid w:val="00265B2B"/>
    <w:rsid w:val="00267D53"/>
    <w:rsid w:val="00270D04"/>
    <w:rsid w:val="00271763"/>
    <w:rsid w:val="00271EA4"/>
    <w:rsid w:val="00272036"/>
    <w:rsid w:val="00276E74"/>
    <w:rsid w:val="00277B21"/>
    <w:rsid w:val="0028041A"/>
    <w:rsid w:val="00280DBC"/>
    <w:rsid w:val="00282A8C"/>
    <w:rsid w:val="00282B7B"/>
    <w:rsid w:val="002862FD"/>
    <w:rsid w:val="00287C8E"/>
    <w:rsid w:val="002917CB"/>
    <w:rsid w:val="00291C96"/>
    <w:rsid w:val="00291F78"/>
    <w:rsid w:val="002938E8"/>
    <w:rsid w:val="0029395B"/>
    <w:rsid w:val="0029605B"/>
    <w:rsid w:val="002A0152"/>
    <w:rsid w:val="002A1148"/>
    <w:rsid w:val="002A1D01"/>
    <w:rsid w:val="002A2836"/>
    <w:rsid w:val="002A314D"/>
    <w:rsid w:val="002A3280"/>
    <w:rsid w:val="002A3E7C"/>
    <w:rsid w:val="002A5A0F"/>
    <w:rsid w:val="002A621A"/>
    <w:rsid w:val="002A73C6"/>
    <w:rsid w:val="002A79BB"/>
    <w:rsid w:val="002B06E3"/>
    <w:rsid w:val="002B1796"/>
    <w:rsid w:val="002B4648"/>
    <w:rsid w:val="002B63C7"/>
    <w:rsid w:val="002B6489"/>
    <w:rsid w:val="002C1ED9"/>
    <w:rsid w:val="002C27BB"/>
    <w:rsid w:val="002C2C43"/>
    <w:rsid w:val="002C3249"/>
    <w:rsid w:val="002C3B8D"/>
    <w:rsid w:val="002C4C49"/>
    <w:rsid w:val="002C731B"/>
    <w:rsid w:val="002C787B"/>
    <w:rsid w:val="002C7CD4"/>
    <w:rsid w:val="002D0E59"/>
    <w:rsid w:val="002D16D9"/>
    <w:rsid w:val="002D1E59"/>
    <w:rsid w:val="002D27C5"/>
    <w:rsid w:val="002D2EBD"/>
    <w:rsid w:val="002D3570"/>
    <w:rsid w:val="002D38B7"/>
    <w:rsid w:val="002D3EFB"/>
    <w:rsid w:val="002D4833"/>
    <w:rsid w:val="002D4A61"/>
    <w:rsid w:val="002D4B4D"/>
    <w:rsid w:val="002D4C40"/>
    <w:rsid w:val="002E0948"/>
    <w:rsid w:val="002E0D77"/>
    <w:rsid w:val="002E1C67"/>
    <w:rsid w:val="002E351F"/>
    <w:rsid w:val="002E4C74"/>
    <w:rsid w:val="002E6EC1"/>
    <w:rsid w:val="002F00E5"/>
    <w:rsid w:val="002F0606"/>
    <w:rsid w:val="002F2C01"/>
    <w:rsid w:val="002F32F0"/>
    <w:rsid w:val="002F3A77"/>
    <w:rsid w:val="002F4468"/>
    <w:rsid w:val="002F46C5"/>
    <w:rsid w:val="002F575C"/>
    <w:rsid w:val="002F5C9C"/>
    <w:rsid w:val="002F5EC9"/>
    <w:rsid w:val="002F602E"/>
    <w:rsid w:val="002F6797"/>
    <w:rsid w:val="002F6E7B"/>
    <w:rsid w:val="002F72F9"/>
    <w:rsid w:val="002F797E"/>
    <w:rsid w:val="002F7B5B"/>
    <w:rsid w:val="002F7FB3"/>
    <w:rsid w:val="00300689"/>
    <w:rsid w:val="00300B4D"/>
    <w:rsid w:val="00301833"/>
    <w:rsid w:val="00301FD8"/>
    <w:rsid w:val="00302B7E"/>
    <w:rsid w:val="00304E31"/>
    <w:rsid w:val="003071E1"/>
    <w:rsid w:val="00307275"/>
    <w:rsid w:val="0030771D"/>
    <w:rsid w:val="00307C16"/>
    <w:rsid w:val="00307FD7"/>
    <w:rsid w:val="00310B6B"/>
    <w:rsid w:val="00311162"/>
    <w:rsid w:val="00311C77"/>
    <w:rsid w:val="00312941"/>
    <w:rsid w:val="003130BB"/>
    <w:rsid w:val="00313F69"/>
    <w:rsid w:val="00314512"/>
    <w:rsid w:val="003147E9"/>
    <w:rsid w:val="00315870"/>
    <w:rsid w:val="003164AA"/>
    <w:rsid w:val="00320260"/>
    <w:rsid w:val="00320D5B"/>
    <w:rsid w:val="00320D81"/>
    <w:rsid w:val="0032141C"/>
    <w:rsid w:val="00321779"/>
    <w:rsid w:val="00321DB5"/>
    <w:rsid w:val="00321FD6"/>
    <w:rsid w:val="00322CC2"/>
    <w:rsid w:val="003235DB"/>
    <w:rsid w:val="003247D2"/>
    <w:rsid w:val="00324837"/>
    <w:rsid w:val="00324C2A"/>
    <w:rsid w:val="00324D56"/>
    <w:rsid w:val="00326237"/>
    <w:rsid w:val="003262D3"/>
    <w:rsid w:val="0032650C"/>
    <w:rsid w:val="003300EC"/>
    <w:rsid w:val="00331FEF"/>
    <w:rsid w:val="003328AC"/>
    <w:rsid w:val="003328FE"/>
    <w:rsid w:val="00333968"/>
    <w:rsid w:val="00334D28"/>
    <w:rsid w:val="00335571"/>
    <w:rsid w:val="00335D7A"/>
    <w:rsid w:val="003363F1"/>
    <w:rsid w:val="00336BF1"/>
    <w:rsid w:val="00336C5E"/>
    <w:rsid w:val="0034010D"/>
    <w:rsid w:val="003403AA"/>
    <w:rsid w:val="003405C7"/>
    <w:rsid w:val="00342E58"/>
    <w:rsid w:val="00344F69"/>
    <w:rsid w:val="00345BBD"/>
    <w:rsid w:val="003465F4"/>
    <w:rsid w:val="00346D10"/>
    <w:rsid w:val="0034702D"/>
    <w:rsid w:val="00347B54"/>
    <w:rsid w:val="00347CB9"/>
    <w:rsid w:val="00350F5B"/>
    <w:rsid w:val="00351740"/>
    <w:rsid w:val="00351AE6"/>
    <w:rsid w:val="00351CC9"/>
    <w:rsid w:val="003521DD"/>
    <w:rsid w:val="003524FE"/>
    <w:rsid w:val="00355F26"/>
    <w:rsid w:val="00356482"/>
    <w:rsid w:val="00356B6F"/>
    <w:rsid w:val="00357357"/>
    <w:rsid w:val="00357E1A"/>
    <w:rsid w:val="003600F5"/>
    <w:rsid w:val="00362941"/>
    <w:rsid w:val="00363442"/>
    <w:rsid w:val="0036449E"/>
    <w:rsid w:val="003648EC"/>
    <w:rsid w:val="00364B1F"/>
    <w:rsid w:val="00364B61"/>
    <w:rsid w:val="00365E6F"/>
    <w:rsid w:val="003663DA"/>
    <w:rsid w:val="00366E8D"/>
    <w:rsid w:val="00370058"/>
    <w:rsid w:val="00370666"/>
    <w:rsid w:val="00370D31"/>
    <w:rsid w:val="00371A93"/>
    <w:rsid w:val="003732B4"/>
    <w:rsid w:val="003737AB"/>
    <w:rsid w:val="003742AF"/>
    <w:rsid w:val="0037466C"/>
    <w:rsid w:val="00374FE2"/>
    <w:rsid w:val="00375E7B"/>
    <w:rsid w:val="003767E9"/>
    <w:rsid w:val="00377BA6"/>
    <w:rsid w:val="00380784"/>
    <w:rsid w:val="00381195"/>
    <w:rsid w:val="00381C8C"/>
    <w:rsid w:val="00382475"/>
    <w:rsid w:val="003827E2"/>
    <w:rsid w:val="00382E01"/>
    <w:rsid w:val="00385CD5"/>
    <w:rsid w:val="00385E36"/>
    <w:rsid w:val="00386086"/>
    <w:rsid w:val="0038610C"/>
    <w:rsid w:val="003864DF"/>
    <w:rsid w:val="003867C0"/>
    <w:rsid w:val="00387184"/>
    <w:rsid w:val="00387F29"/>
    <w:rsid w:val="00387F35"/>
    <w:rsid w:val="00390E57"/>
    <w:rsid w:val="0039180E"/>
    <w:rsid w:val="0039194F"/>
    <w:rsid w:val="00393C9C"/>
    <w:rsid w:val="00394D73"/>
    <w:rsid w:val="0039537F"/>
    <w:rsid w:val="0039583D"/>
    <w:rsid w:val="003962D0"/>
    <w:rsid w:val="00397809"/>
    <w:rsid w:val="00397A55"/>
    <w:rsid w:val="003A0CDC"/>
    <w:rsid w:val="003A1130"/>
    <w:rsid w:val="003A1BF0"/>
    <w:rsid w:val="003A2357"/>
    <w:rsid w:val="003A25D4"/>
    <w:rsid w:val="003A2868"/>
    <w:rsid w:val="003A3A57"/>
    <w:rsid w:val="003A70E3"/>
    <w:rsid w:val="003A73AE"/>
    <w:rsid w:val="003A7AB2"/>
    <w:rsid w:val="003B245D"/>
    <w:rsid w:val="003B3632"/>
    <w:rsid w:val="003B3EBA"/>
    <w:rsid w:val="003B66B4"/>
    <w:rsid w:val="003C07AF"/>
    <w:rsid w:val="003C0DDF"/>
    <w:rsid w:val="003C174D"/>
    <w:rsid w:val="003C27E6"/>
    <w:rsid w:val="003C4CCD"/>
    <w:rsid w:val="003C4D44"/>
    <w:rsid w:val="003D0634"/>
    <w:rsid w:val="003D15FC"/>
    <w:rsid w:val="003D2D9F"/>
    <w:rsid w:val="003D499C"/>
    <w:rsid w:val="003D51F8"/>
    <w:rsid w:val="003D55C0"/>
    <w:rsid w:val="003D7300"/>
    <w:rsid w:val="003D781C"/>
    <w:rsid w:val="003E24B5"/>
    <w:rsid w:val="003E3D09"/>
    <w:rsid w:val="003E4053"/>
    <w:rsid w:val="003E40E7"/>
    <w:rsid w:val="003E464C"/>
    <w:rsid w:val="003E5516"/>
    <w:rsid w:val="003E5CF7"/>
    <w:rsid w:val="003E698B"/>
    <w:rsid w:val="003E7857"/>
    <w:rsid w:val="003F0291"/>
    <w:rsid w:val="003F0412"/>
    <w:rsid w:val="003F0969"/>
    <w:rsid w:val="003F16D5"/>
    <w:rsid w:val="003F628F"/>
    <w:rsid w:val="003F647E"/>
    <w:rsid w:val="003F68C1"/>
    <w:rsid w:val="003F704C"/>
    <w:rsid w:val="003F7CC1"/>
    <w:rsid w:val="0040108F"/>
    <w:rsid w:val="0040181C"/>
    <w:rsid w:val="00402B88"/>
    <w:rsid w:val="0040512E"/>
    <w:rsid w:val="0040519A"/>
    <w:rsid w:val="00405DAD"/>
    <w:rsid w:val="00405F97"/>
    <w:rsid w:val="0040745E"/>
    <w:rsid w:val="00407B5F"/>
    <w:rsid w:val="00407ED1"/>
    <w:rsid w:val="00407F53"/>
    <w:rsid w:val="0041148A"/>
    <w:rsid w:val="0041241A"/>
    <w:rsid w:val="00413504"/>
    <w:rsid w:val="00414B72"/>
    <w:rsid w:val="00415CF7"/>
    <w:rsid w:val="004161E7"/>
    <w:rsid w:val="00416944"/>
    <w:rsid w:val="00416B23"/>
    <w:rsid w:val="00420564"/>
    <w:rsid w:val="00421639"/>
    <w:rsid w:val="0042213D"/>
    <w:rsid w:val="00422543"/>
    <w:rsid w:val="00422CCE"/>
    <w:rsid w:val="00424212"/>
    <w:rsid w:val="00424D45"/>
    <w:rsid w:val="00424EB7"/>
    <w:rsid w:val="0042552A"/>
    <w:rsid w:val="00425D8F"/>
    <w:rsid w:val="00427A3C"/>
    <w:rsid w:val="0043064F"/>
    <w:rsid w:val="004336A7"/>
    <w:rsid w:val="00433AFE"/>
    <w:rsid w:val="00434A6F"/>
    <w:rsid w:val="00435078"/>
    <w:rsid w:val="004354E0"/>
    <w:rsid w:val="00436663"/>
    <w:rsid w:val="00436AA8"/>
    <w:rsid w:val="00437AB8"/>
    <w:rsid w:val="00441050"/>
    <w:rsid w:val="00441E4A"/>
    <w:rsid w:val="00442777"/>
    <w:rsid w:val="00442990"/>
    <w:rsid w:val="00442C4B"/>
    <w:rsid w:val="00442E90"/>
    <w:rsid w:val="00446E82"/>
    <w:rsid w:val="004470AF"/>
    <w:rsid w:val="004476B6"/>
    <w:rsid w:val="004476D3"/>
    <w:rsid w:val="004550D8"/>
    <w:rsid w:val="004552A2"/>
    <w:rsid w:val="00455DFA"/>
    <w:rsid w:val="00455F46"/>
    <w:rsid w:val="00456FCF"/>
    <w:rsid w:val="00460EAA"/>
    <w:rsid w:val="00460F9D"/>
    <w:rsid w:val="0046253B"/>
    <w:rsid w:val="00463D0A"/>
    <w:rsid w:val="00464ED7"/>
    <w:rsid w:val="00465393"/>
    <w:rsid w:val="00466409"/>
    <w:rsid w:val="00470DC6"/>
    <w:rsid w:val="00472567"/>
    <w:rsid w:val="004736A2"/>
    <w:rsid w:val="004742A9"/>
    <w:rsid w:val="0047438E"/>
    <w:rsid w:val="0047469C"/>
    <w:rsid w:val="00474B51"/>
    <w:rsid w:val="004763A1"/>
    <w:rsid w:val="00476E7B"/>
    <w:rsid w:val="00481719"/>
    <w:rsid w:val="00481838"/>
    <w:rsid w:val="00482EA2"/>
    <w:rsid w:val="00483210"/>
    <w:rsid w:val="00483A3B"/>
    <w:rsid w:val="004851BA"/>
    <w:rsid w:val="0048565E"/>
    <w:rsid w:val="00486246"/>
    <w:rsid w:val="004870C5"/>
    <w:rsid w:val="00487C76"/>
    <w:rsid w:val="00487F0E"/>
    <w:rsid w:val="00490A1F"/>
    <w:rsid w:val="00490C22"/>
    <w:rsid w:val="00491294"/>
    <w:rsid w:val="00492643"/>
    <w:rsid w:val="0049296C"/>
    <w:rsid w:val="004944B4"/>
    <w:rsid w:val="004944FF"/>
    <w:rsid w:val="00495081"/>
    <w:rsid w:val="004953F8"/>
    <w:rsid w:val="00496156"/>
    <w:rsid w:val="004A04B0"/>
    <w:rsid w:val="004A1AEA"/>
    <w:rsid w:val="004A29F4"/>
    <w:rsid w:val="004A2F31"/>
    <w:rsid w:val="004A3527"/>
    <w:rsid w:val="004A3D14"/>
    <w:rsid w:val="004A62D3"/>
    <w:rsid w:val="004B04D0"/>
    <w:rsid w:val="004B117F"/>
    <w:rsid w:val="004B1E7A"/>
    <w:rsid w:val="004B26A5"/>
    <w:rsid w:val="004B2A58"/>
    <w:rsid w:val="004B3622"/>
    <w:rsid w:val="004B41D4"/>
    <w:rsid w:val="004B54EE"/>
    <w:rsid w:val="004B63B9"/>
    <w:rsid w:val="004C1243"/>
    <w:rsid w:val="004C1308"/>
    <w:rsid w:val="004C144A"/>
    <w:rsid w:val="004C21DA"/>
    <w:rsid w:val="004C277C"/>
    <w:rsid w:val="004C28F4"/>
    <w:rsid w:val="004C4229"/>
    <w:rsid w:val="004C59BA"/>
    <w:rsid w:val="004D10EB"/>
    <w:rsid w:val="004D1D4F"/>
    <w:rsid w:val="004D2BA1"/>
    <w:rsid w:val="004D3ADF"/>
    <w:rsid w:val="004D626F"/>
    <w:rsid w:val="004D6AA7"/>
    <w:rsid w:val="004D6DA5"/>
    <w:rsid w:val="004E07C3"/>
    <w:rsid w:val="004E0A27"/>
    <w:rsid w:val="004E0C71"/>
    <w:rsid w:val="004E10BA"/>
    <w:rsid w:val="004E123F"/>
    <w:rsid w:val="004E1313"/>
    <w:rsid w:val="004E3B75"/>
    <w:rsid w:val="004E3DE2"/>
    <w:rsid w:val="004E3EBE"/>
    <w:rsid w:val="004E4757"/>
    <w:rsid w:val="004E55C6"/>
    <w:rsid w:val="004F0161"/>
    <w:rsid w:val="004F215B"/>
    <w:rsid w:val="004F258A"/>
    <w:rsid w:val="004F31DB"/>
    <w:rsid w:val="004F47AF"/>
    <w:rsid w:val="004F49DC"/>
    <w:rsid w:val="004F571A"/>
    <w:rsid w:val="004F6BE7"/>
    <w:rsid w:val="004F7646"/>
    <w:rsid w:val="0050051C"/>
    <w:rsid w:val="00500E80"/>
    <w:rsid w:val="0050207B"/>
    <w:rsid w:val="00502559"/>
    <w:rsid w:val="00502968"/>
    <w:rsid w:val="00502B51"/>
    <w:rsid w:val="00504FA9"/>
    <w:rsid w:val="0050514E"/>
    <w:rsid w:val="00506655"/>
    <w:rsid w:val="005071E2"/>
    <w:rsid w:val="005079D1"/>
    <w:rsid w:val="00507EC6"/>
    <w:rsid w:val="005104B8"/>
    <w:rsid w:val="005128B2"/>
    <w:rsid w:val="00512BD3"/>
    <w:rsid w:val="00512EE5"/>
    <w:rsid w:val="00512FCF"/>
    <w:rsid w:val="005134BA"/>
    <w:rsid w:val="0051515A"/>
    <w:rsid w:val="00515882"/>
    <w:rsid w:val="00515FC2"/>
    <w:rsid w:val="005175AD"/>
    <w:rsid w:val="0052192C"/>
    <w:rsid w:val="00521F95"/>
    <w:rsid w:val="00522526"/>
    <w:rsid w:val="005234F0"/>
    <w:rsid w:val="00523E47"/>
    <w:rsid w:val="005240E6"/>
    <w:rsid w:val="0052472B"/>
    <w:rsid w:val="00524BC1"/>
    <w:rsid w:val="00526341"/>
    <w:rsid w:val="00526482"/>
    <w:rsid w:val="00526AC8"/>
    <w:rsid w:val="00527227"/>
    <w:rsid w:val="00530196"/>
    <w:rsid w:val="00530719"/>
    <w:rsid w:val="00530AD0"/>
    <w:rsid w:val="0053198E"/>
    <w:rsid w:val="00532DC2"/>
    <w:rsid w:val="0053305D"/>
    <w:rsid w:val="0053389E"/>
    <w:rsid w:val="005351C2"/>
    <w:rsid w:val="00535767"/>
    <w:rsid w:val="00535864"/>
    <w:rsid w:val="00535E9E"/>
    <w:rsid w:val="00536D10"/>
    <w:rsid w:val="005410A6"/>
    <w:rsid w:val="005412FE"/>
    <w:rsid w:val="00541300"/>
    <w:rsid w:val="005432BD"/>
    <w:rsid w:val="0054459A"/>
    <w:rsid w:val="00545D5C"/>
    <w:rsid w:val="0054B952"/>
    <w:rsid w:val="0055202A"/>
    <w:rsid w:val="00553DCB"/>
    <w:rsid w:val="005565D4"/>
    <w:rsid w:val="005569B1"/>
    <w:rsid w:val="00556B0D"/>
    <w:rsid w:val="00557CE2"/>
    <w:rsid w:val="00560272"/>
    <w:rsid w:val="0056172B"/>
    <w:rsid w:val="005628DD"/>
    <w:rsid w:val="00563708"/>
    <w:rsid w:val="00564764"/>
    <w:rsid w:val="005655AB"/>
    <w:rsid w:val="00566335"/>
    <w:rsid w:val="00566678"/>
    <w:rsid w:val="00566FA7"/>
    <w:rsid w:val="0057204E"/>
    <w:rsid w:val="00572CFD"/>
    <w:rsid w:val="005738C7"/>
    <w:rsid w:val="0057405D"/>
    <w:rsid w:val="00576A75"/>
    <w:rsid w:val="005821BD"/>
    <w:rsid w:val="005824E0"/>
    <w:rsid w:val="0058297E"/>
    <w:rsid w:val="00583905"/>
    <w:rsid w:val="00584935"/>
    <w:rsid w:val="00584BBC"/>
    <w:rsid w:val="00586E21"/>
    <w:rsid w:val="0058785F"/>
    <w:rsid w:val="00590909"/>
    <w:rsid w:val="00590E45"/>
    <w:rsid w:val="00590F45"/>
    <w:rsid w:val="00591109"/>
    <w:rsid w:val="00592058"/>
    <w:rsid w:val="00592759"/>
    <w:rsid w:val="00592AF0"/>
    <w:rsid w:val="005934A9"/>
    <w:rsid w:val="00594457"/>
    <w:rsid w:val="00594CE2"/>
    <w:rsid w:val="005976A2"/>
    <w:rsid w:val="005A0A7B"/>
    <w:rsid w:val="005A1CFC"/>
    <w:rsid w:val="005A263B"/>
    <w:rsid w:val="005A3639"/>
    <w:rsid w:val="005A3C32"/>
    <w:rsid w:val="005A3DC2"/>
    <w:rsid w:val="005A453F"/>
    <w:rsid w:val="005A5C4F"/>
    <w:rsid w:val="005A5CD0"/>
    <w:rsid w:val="005A5D3A"/>
    <w:rsid w:val="005A6BB0"/>
    <w:rsid w:val="005A7343"/>
    <w:rsid w:val="005B0342"/>
    <w:rsid w:val="005B036F"/>
    <w:rsid w:val="005B0909"/>
    <w:rsid w:val="005B0A6A"/>
    <w:rsid w:val="005B0E61"/>
    <w:rsid w:val="005B43F5"/>
    <w:rsid w:val="005B46D0"/>
    <w:rsid w:val="005B5190"/>
    <w:rsid w:val="005B5DC5"/>
    <w:rsid w:val="005B610E"/>
    <w:rsid w:val="005B70E5"/>
    <w:rsid w:val="005B7D71"/>
    <w:rsid w:val="005C0E76"/>
    <w:rsid w:val="005C1BA5"/>
    <w:rsid w:val="005C1CE8"/>
    <w:rsid w:val="005C31AF"/>
    <w:rsid w:val="005C382D"/>
    <w:rsid w:val="005C4F4B"/>
    <w:rsid w:val="005C7FEA"/>
    <w:rsid w:val="005D0DFF"/>
    <w:rsid w:val="005D1FAA"/>
    <w:rsid w:val="005D29C5"/>
    <w:rsid w:val="005D34FC"/>
    <w:rsid w:val="005D367E"/>
    <w:rsid w:val="005D37F3"/>
    <w:rsid w:val="005D5602"/>
    <w:rsid w:val="005D6936"/>
    <w:rsid w:val="005D715D"/>
    <w:rsid w:val="005E2A53"/>
    <w:rsid w:val="005E3B49"/>
    <w:rsid w:val="005E58D0"/>
    <w:rsid w:val="005E6E6A"/>
    <w:rsid w:val="005F01ED"/>
    <w:rsid w:val="005F0439"/>
    <w:rsid w:val="005F1681"/>
    <w:rsid w:val="005F21E6"/>
    <w:rsid w:val="005F25D4"/>
    <w:rsid w:val="005F3547"/>
    <w:rsid w:val="005F3C94"/>
    <w:rsid w:val="005F53DE"/>
    <w:rsid w:val="005F7FFE"/>
    <w:rsid w:val="006014B2"/>
    <w:rsid w:val="00603395"/>
    <w:rsid w:val="00604BE9"/>
    <w:rsid w:val="00604F5E"/>
    <w:rsid w:val="00605198"/>
    <w:rsid w:val="00607AB2"/>
    <w:rsid w:val="00607F91"/>
    <w:rsid w:val="0061029E"/>
    <w:rsid w:val="00611443"/>
    <w:rsid w:val="00611A28"/>
    <w:rsid w:val="006120F1"/>
    <w:rsid w:val="006127E4"/>
    <w:rsid w:val="00612E7C"/>
    <w:rsid w:val="006130A0"/>
    <w:rsid w:val="00613F1E"/>
    <w:rsid w:val="00614121"/>
    <w:rsid w:val="00614295"/>
    <w:rsid w:val="00616542"/>
    <w:rsid w:val="00616A50"/>
    <w:rsid w:val="00617173"/>
    <w:rsid w:val="00620C92"/>
    <w:rsid w:val="00621575"/>
    <w:rsid w:val="00621C8F"/>
    <w:rsid w:val="00622A80"/>
    <w:rsid w:val="00623474"/>
    <w:rsid w:val="006234DC"/>
    <w:rsid w:val="00625156"/>
    <w:rsid w:val="00625984"/>
    <w:rsid w:val="00625D66"/>
    <w:rsid w:val="00625E13"/>
    <w:rsid w:val="006262B9"/>
    <w:rsid w:val="00627AE6"/>
    <w:rsid w:val="00627F7F"/>
    <w:rsid w:val="006304D9"/>
    <w:rsid w:val="00633767"/>
    <w:rsid w:val="0063414B"/>
    <w:rsid w:val="00634791"/>
    <w:rsid w:val="00634CD8"/>
    <w:rsid w:val="00634DF0"/>
    <w:rsid w:val="00635F74"/>
    <w:rsid w:val="00636781"/>
    <w:rsid w:val="006406C3"/>
    <w:rsid w:val="00641E67"/>
    <w:rsid w:val="00642784"/>
    <w:rsid w:val="0064348F"/>
    <w:rsid w:val="006451AB"/>
    <w:rsid w:val="0064789B"/>
    <w:rsid w:val="00650176"/>
    <w:rsid w:val="006522D5"/>
    <w:rsid w:val="00652404"/>
    <w:rsid w:val="00652428"/>
    <w:rsid w:val="00653F89"/>
    <w:rsid w:val="00654465"/>
    <w:rsid w:val="00654574"/>
    <w:rsid w:val="00656842"/>
    <w:rsid w:val="006569FE"/>
    <w:rsid w:val="00656DDF"/>
    <w:rsid w:val="006577E9"/>
    <w:rsid w:val="00660828"/>
    <w:rsid w:val="006611F7"/>
    <w:rsid w:val="00661F95"/>
    <w:rsid w:val="006625A4"/>
    <w:rsid w:val="00664D99"/>
    <w:rsid w:val="00665148"/>
    <w:rsid w:val="00665853"/>
    <w:rsid w:val="00666127"/>
    <w:rsid w:val="00666E3F"/>
    <w:rsid w:val="00670D65"/>
    <w:rsid w:val="00673F1E"/>
    <w:rsid w:val="006743F6"/>
    <w:rsid w:val="00675AF0"/>
    <w:rsid w:val="00675B91"/>
    <w:rsid w:val="00675F41"/>
    <w:rsid w:val="006768C4"/>
    <w:rsid w:val="0067701D"/>
    <w:rsid w:val="006778D5"/>
    <w:rsid w:val="006803B7"/>
    <w:rsid w:val="0068056B"/>
    <w:rsid w:val="006809CA"/>
    <w:rsid w:val="00680F02"/>
    <w:rsid w:val="00681023"/>
    <w:rsid w:val="006813C6"/>
    <w:rsid w:val="006823E4"/>
    <w:rsid w:val="006824AB"/>
    <w:rsid w:val="00682AAB"/>
    <w:rsid w:val="00683357"/>
    <w:rsid w:val="00683510"/>
    <w:rsid w:val="00684EAA"/>
    <w:rsid w:val="0068538D"/>
    <w:rsid w:val="0068787C"/>
    <w:rsid w:val="0069001E"/>
    <w:rsid w:val="006903E2"/>
    <w:rsid w:val="00690ACA"/>
    <w:rsid w:val="00690B26"/>
    <w:rsid w:val="00692D07"/>
    <w:rsid w:val="006930D7"/>
    <w:rsid w:val="00693100"/>
    <w:rsid w:val="006932A4"/>
    <w:rsid w:val="0069461B"/>
    <w:rsid w:val="00694881"/>
    <w:rsid w:val="006948F0"/>
    <w:rsid w:val="00695E0F"/>
    <w:rsid w:val="0069623B"/>
    <w:rsid w:val="006963F3"/>
    <w:rsid w:val="00696813"/>
    <w:rsid w:val="00696BFC"/>
    <w:rsid w:val="00697CC4"/>
    <w:rsid w:val="006A0C1B"/>
    <w:rsid w:val="006A1215"/>
    <w:rsid w:val="006A1652"/>
    <w:rsid w:val="006A27D5"/>
    <w:rsid w:val="006A37C2"/>
    <w:rsid w:val="006A5457"/>
    <w:rsid w:val="006A55FC"/>
    <w:rsid w:val="006A6777"/>
    <w:rsid w:val="006B01CB"/>
    <w:rsid w:val="006B139D"/>
    <w:rsid w:val="006B157F"/>
    <w:rsid w:val="006B248B"/>
    <w:rsid w:val="006B67A6"/>
    <w:rsid w:val="006B70AF"/>
    <w:rsid w:val="006C06A4"/>
    <w:rsid w:val="006C0DC8"/>
    <w:rsid w:val="006C1510"/>
    <w:rsid w:val="006C2803"/>
    <w:rsid w:val="006C53F3"/>
    <w:rsid w:val="006C77B4"/>
    <w:rsid w:val="006D1769"/>
    <w:rsid w:val="006D1E5A"/>
    <w:rsid w:val="006D6BDB"/>
    <w:rsid w:val="006D6C1B"/>
    <w:rsid w:val="006E0990"/>
    <w:rsid w:val="006E0CB3"/>
    <w:rsid w:val="006E1E9F"/>
    <w:rsid w:val="006E325D"/>
    <w:rsid w:val="006E434B"/>
    <w:rsid w:val="006E5F9F"/>
    <w:rsid w:val="006E67A3"/>
    <w:rsid w:val="006E6857"/>
    <w:rsid w:val="006E6F4E"/>
    <w:rsid w:val="006E7E79"/>
    <w:rsid w:val="006F1BC4"/>
    <w:rsid w:val="006F225D"/>
    <w:rsid w:val="006F25A4"/>
    <w:rsid w:val="006F46F5"/>
    <w:rsid w:val="006F6FA1"/>
    <w:rsid w:val="00700985"/>
    <w:rsid w:val="00701D7F"/>
    <w:rsid w:val="00702246"/>
    <w:rsid w:val="007025A1"/>
    <w:rsid w:val="007033DF"/>
    <w:rsid w:val="00703B82"/>
    <w:rsid w:val="00703D7E"/>
    <w:rsid w:val="00704EEA"/>
    <w:rsid w:val="007050DC"/>
    <w:rsid w:val="007054A9"/>
    <w:rsid w:val="007067EB"/>
    <w:rsid w:val="00707838"/>
    <w:rsid w:val="00707CAC"/>
    <w:rsid w:val="007105A1"/>
    <w:rsid w:val="00710644"/>
    <w:rsid w:val="00715BCA"/>
    <w:rsid w:val="00716CCB"/>
    <w:rsid w:val="00717780"/>
    <w:rsid w:val="00722038"/>
    <w:rsid w:val="00723043"/>
    <w:rsid w:val="00723279"/>
    <w:rsid w:val="0072341A"/>
    <w:rsid w:val="00724C28"/>
    <w:rsid w:val="00725713"/>
    <w:rsid w:val="00727770"/>
    <w:rsid w:val="007279D5"/>
    <w:rsid w:val="0073109D"/>
    <w:rsid w:val="007315C2"/>
    <w:rsid w:val="00731774"/>
    <w:rsid w:val="007337A3"/>
    <w:rsid w:val="00733990"/>
    <w:rsid w:val="007354E5"/>
    <w:rsid w:val="0073592F"/>
    <w:rsid w:val="00736201"/>
    <w:rsid w:val="007373F1"/>
    <w:rsid w:val="00737762"/>
    <w:rsid w:val="00741061"/>
    <w:rsid w:val="00741682"/>
    <w:rsid w:val="007422E6"/>
    <w:rsid w:val="00742C24"/>
    <w:rsid w:val="00743698"/>
    <w:rsid w:val="00744152"/>
    <w:rsid w:val="007441A8"/>
    <w:rsid w:val="007443F7"/>
    <w:rsid w:val="0074543C"/>
    <w:rsid w:val="00745BF4"/>
    <w:rsid w:val="00745F15"/>
    <w:rsid w:val="0074609E"/>
    <w:rsid w:val="007463EA"/>
    <w:rsid w:val="0074727F"/>
    <w:rsid w:val="007473D5"/>
    <w:rsid w:val="0074758C"/>
    <w:rsid w:val="007524B1"/>
    <w:rsid w:val="00752857"/>
    <w:rsid w:val="00752AB4"/>
    <w:rsid w:val="00752E0C"/>
    <w:rsid w:val="00754BDC"/>
    <w:rsid w:val="007569AE"/>
    <w:rsid w:val="00756F4D"/>
    <w:rsid w:val="00757AB1"/>
    <w:rsid w:val="00761686"/>
    <w:rsid w:val="00761AAF"/>
    <w:rsid w:val="00762529"/>
    <w:rsid w:val="00762645"/>
    <w:rsid w:val="00764E27"/>
    <w:rsid w:val="00765060"/>
    <w:rsid w:val="00765CF4"/>
    <w:rsid w:val="007660CA"/>
    <w:rsid w:val="007661AC"/>
    <w:rsid w:val="00766301"/>
    <w:rsid w:val="007677B3"/>
    <w:rsid w:val="007713BC"/>
    <w:rsid w:val="00772744"/>
    <w:rsid w:val="007729C9"/>
    <w:rsid w:val="00772E15"/>
    <w:rsid w:val="00774DA6"/>
    <w:rsid w:val="00774FD3"/>
    <w:rsid w:val="007755B1"/>
    <w:rsid w:val="0077594A"/>
    <w:rsid w:val="00777CEC"/>
    <w:rsid w:val="00777FDA"/>
    <w:rsid w:val="007808C9"/>
    <w:rsid w:val="00781AC8"/>
    <w:rsid w:val="00781F80"/>
    <w:rsid w:val="00783050"/>
    <w:rsid w:val="007859A4"/>
    <w:rsid w:val="00785ABC"/>
    <w:rsid w:val="00786A54"/>
    <w:rsid w:val="00786F04"/>
    <w:rsid w:val="007908E8"/>
    <w:rsid w:val="00790F5D"/>
    <w:rsid w:val="00791181"/>
    <w:rsid w:val="007911C1"/>
    <w:rsid w:val="00795194"/>
    <w:rsid w:val="00795A9C"/>
    <w:rsid w:val="00797D82"/>
    <w:rsid w:val="007A044F"/>
    <w:rsid w:val="007A06E0"/>
    <w:rsid w:val="007A080A"/>
    <w:rsid w:val="007A29B9"/>
    <w:rsid w:val="007A3203"/>
    <w:rsid w:val="007A3B16"/>
    <w:rsid w:val="007A485A"/>
    <w:rsid w:val="007A5649"/>
    <w:rsid w:val="007A5780"/>
    <w:rsid w:val="007A578D"/>
    <w:rsid w:val="007A6463"/>
    <w:rsid w:val="007A654A"/>
    <w:rsid w:val="007A65A3"/>
    <w:rsid w:val="007A65F2"/>
    <w:rsid w:val="007A7B7B"/>
    <w:rsid w:val="007A7EBE"/>
    <w:rsid w:val="007B0A76"/>
    <w:rsid w:val="007B117C"/>
    <w:rsid w:val="007B2681"/>
    <w:rsid w:val="007B46D3"/>
    <w:rsid w:val="007B63FD"/>
    <w:rsid w:val="007B7422"/>
    <w:rsid w:val="007B790A"/>
    <w:rsid w:val="007C28B3"/>
    <w:rsid w:val="007C3BE6"/>
    <w:rsid w:val="007C3E30"/>
    <w:rsid w:val="007C435C"/>
    <w:rsid w:val="007C498C"/>
    <w:rsid w:val="007C4D0E"/>
    <w:rsid w:val="007C4D36"/>
    <w:rsid w:val="007C627B"/>
    <w:rsid w:val="007C7877"/>
    <w:rsid w:val="007C7C71"/>
    <w:rsid w:val="007D1F21"/>
    <w:rsid w:val="007D214B"/>
    <w:rsid w:val="007D3127"/>
    <w:rsid w:val="007D51F9"/>
    <w:rsid w:val="007D6938"/>
    <w:rsid w:val="007E006F"/>
    <w:rsid w:val="007E0C9D"/>
    <w:rsid w:val="007E0FDA"/>
    <w:rsid w:val="007E16ED"/>
    <w:rsid w:val="007E1FB5"/>
    <w:rsid w:val="007E22B1"/>
    <w:rsid w:val="007E2381"/>
    <w:rsid w:val="007E2601"/>
    <w:rsid w:val="007E2989"/>
    <w:rsid w:val="007E3A43"/>
    <w:rsid w:val="007E6789"/>
    <w:rsid w:val="007E7683"/>
    <w:rsid w:val="007E7AD8"/>
    <w:rsid w:val="007F362C"/>
    <w:rsid w:val="007F3950"/>
    <w:rsid w:val="007F3C9D"/>
    <w:rsid w:val="007F3DF5"/>
    <w:rsid w:val="007F4025"/>
    <w:rsid w:val="007F57A0"/>
    <w:rsid w:val="007F597E"/>
    <w:rsid w:val="007F6E1D"/>
    <w:rsid w:val="008053DB"/>
    <w:rsid w:val="008066EC"/>
    <w:rsid w:val="0080735A"/>
    <w:rsid w:val="008075D5"/>
    <w:rsid w:val="008111B2"/>
    <w:rsid w:val="0081222B"/>
    <w:rsid w:val="00812C6D"/>
    <w:rsid w:val="008130D8"/>
    <w:rsid w:val="0081369F"/>
    <w:rsid w:val="00814B51"/>
    <w:rsid w:val="00814E17"/>
    <w:rsid w:val="008151DE"/>
    <w:rsid w:val="0081646E"/>
    <w:rsid w:val="0081725C"/>
    <w:rsid w:val="00817E65"/>
    <w:rsid w:val="008220B5"/>
    <w:rsid w:val="00824447"/>
    <w:rsid w:val="00824BBF"/>
    <w:rsid w:val="00825D4E"/>
    <w:rsid w:val="00826FB1"/>
    <w:rsid w:val="00827E5A"/>
    <w:rsid w:val="0083060E"/>
    <w:rsid w:val="0083070F"/>
    <w:rsid w:val="00830B97"/>
    <w:rsid w:val="00830E0A"/>
    <w:rsid w:val="0083180F"/>
    <w:rsid w:val="00835105"/>
    <w:rsid w:val="00835760"/>
    <w:rsid w:val="0083659C"/>
    <w:rsid w:val="008366B0"/>
    <w:rsid w:val="00836A35"/>
    <w:rsid w:val="00837561"/>
    <w:rsid w:val="00837737"/>
    <w:rsid w:val="008411A9"/>
    <w:rsid w:val="008415BF"/>
    <w:rsid w:val="0084178F"/>
    <w:rsid w:val="00843ADD"/>
    <w:rsid w:val="0084559E"/>
    <w:rsid w:val="00845E0F"/>
    <w:rsid w:val="00847EB1"/>
    <w:rsid w:val="00850A22"/>
    <w:rsid w:val="00851990"/>
    <w:rsid w:val="008536B7"/>
    <w:rsid w:val="00853BC1"/>
    <w:rsid w:val="00853D47"/>
    <w:rsid w:val="008543BE"/>
    <w:rsid w:val="008546C3"/>
    <w:rsid w:val="00854EA0"/>
    <w:rsid w:val="008571E3"/>
    <w:rsid w:val="00861687"/>
    <w:rsid w:val="008636D8"/>
    <w:rsid w:val="00863862"/>
    <w:rsid w:val="00864AB5"/>
    <w:rsid w:val="00864FCE"/>
    <w:rsid w:val="00865541"/>
    <w:rsid w:val="0086630F"/>
    <w:rsid w:val="008667C8"/>
    <w:rsid w:val="00866FA8"/>
    <w:rsid w:val="00867B2D"/>
    <w:rsid w:val="00867BC4"/>
    <w:rsid w:val="00867CE3"/>
    <w:rsid w:val="00867EDA"/>
    <w:rsid w:val="00870058"/>
    <w:rsid w:val="00871881"/>
    <w:rsid w:val="0087201C"/>
    <w:rsid w:val="0087208C"/>
    <w:rsid w:val="00872D46"/>
    <w:rsid w:val="00872DCA"/>
    <w:rsid w:val="00875107"/>
    <w:rsid w:val="00877518"/>
    <w:rsid w:val="008802A9"/>
    <w:rsid w:val="00880458"/>
    <w:rsid w:val="00882180"/>
    <w:rsid w:val="008824CB"/>
    <w:rsid w:val="00884A6F"/>
    <w:rsid w:val="00885EA9"/>
    <w:rsid w:val="008867AB"/>
    <w:rsid w:val="0088708D"/>
    <w:rsid w:val="00891EEA"/>
    <w:rsid w:val="008927C1"/>
    <w:rsid w:val="00893BED"/>
    <w:rsid w:val="00894DED"/>
    <w:rsid w:val="00895BCE"/>
    <w:rsid w:val="008961F3"/>
    <w:rsid w:val="0089640A"/>
    <w:rsid w:val="0089684A"/>
    <w:rsid w:val="008969AA"/>
    <w:rsid w:val="008969BA"/>
    <w:rsid w:val="00896DEC"/>
    <w:rsid w:val="00897469"/>
    <w:rsid w:val="008A06F0"/>
    <w:rsid w:val="008A0F7D"/>
    <w:rsid w:val="008A0FDA"/>
    <w:rsid w:val="008A12E1"/>
    <w:rsid w:val="008A3ED3"/>
    <w:rsid w:val="008A46CD"/>
    <w:rsid w:val="008A48E0"/>
    <w:rsid w:val="008A4D91"/>
    <w:rsid w:val="008A4DCD"/>
    <w:rsid w:val="008A73DF"/>
    <w:rsid w:val="008A7560"/>
    <w:rsid w:val="008B08D0"/>
    <w:rsid w:val="008B1B24"/>
    <w:rsid w:val="008B26D1"/>
    <w:rsid w:val="008B592A"/>
    <w:rsid w:val="008B5CE8"/>
    <w:rsid w:val="008B6118"/>
    <w:rsid w:val="008B6CEC"/>
    <w:rsid w:val="008B7908"/>
    <w:rsid w:val="008C153D"/>
    <w:rsid w:val="008C162C"/>
    <w:rsid w:val="008C3F86"/>
    <w:rsid w:val="008C724E"/>
    <w:rsid w:val="008C7682"/>
    <w:rsid w:val="008C7818"/>
    <w:rsid w:val="008D0BEF"/>
    <w:rsid w:val="008D2840"/>
    <w:rsid w:val="008D5C29"/>
    <w:rsid w:val="008D6688"/>
    <w:rsid w:val="008D69D6"/>
    <w:rsid w:val="008D6B38"/>
    <w:rsid w:val="008D7092"/>
    <w:rsid w:val="008D7245"/>
    <w:rsid w:val="008D7444"/>
    <w:rsid w:val="008E1188"/>
    <w:rsid w:val="008E236A"/>
    <w:rsid w:val="008E455B"/>
    <w:rsid w:val="008E477C"/>
    <w:rsid w:val="008E517E"/>
    <w:rsid w:val="008E5B73"/>
    <w:rsid w:val="008E7442"/>
    <w:rsid w:val="008F175F"/>
    <w:rsid w:val="008F1AD1"/>
    <w:rsid w:val="008F1D95"/>
    <w:rsid w:val="008F26E3"/>
    <w:rsid w:val="008F571F"/>
    <w:rsid w:val="008F5A83"/>
    <w:rsid w:val="008F7096"/>
    <w:rsid w:val="008F7439"/>
    <w:rsid w:val="00901BA0"/>
    <w:rsid w:val="00902360"/>
    <w:rsid w:val="00902641"/>
    <w:rsid w:val="00904F5B"/>
    <w:rsid w:val="009053D7"/>
    <w:rsid w:val="00905B01"/>
    <w:rsid w:val="0090781E"/>
    <w:rsid w:val="00913A7E"/>
    <w:rsid w:val="00914B3C"/>
    <w:rsid w:val="00915786"/>
    <w:rsid w:val="00915D08"/>
    <w:rsid w:val="00915EF3"/>
    <w:rsid w:val="00916CC3"/>
    <w:rsid w:val="00920336"/>
    <w:rsid w:val="00921CD3"/>
    <w:rsid w:val="009222C1"/>
    <w:rsid w:val="00922B39"/>
    <w:rsid w:val="00922DAB"/>
    <w:rsid w:val="00922F2B"/>
    <w:rsid w:val="00923C81"/>
    <w:rsid w:val="00923E76"/>
    <w:rsid w:val="00923F42"/>
    <w:rsid w:val="00924A88"/>
    <w:rsid w:val="00924FB0"/>
    <w:rsid w:val="00926D4C"/>
    <w:rsid w:val="00927461"/>
    <w:rsid w:val="00930D5E"/>
    <w:rsid w:val="00932226"/>
    <w:rsid w:val="00937A42"/>
    <w:rsid w:val="0094150D"/>
    <w:rsid w:val="009422A7"/>
    <w:rsid w:val="00942381"/>
    <w:rsid w:val="0094258E"/>
    <w:rsid w:val="00943EB0"/>
    <w:rsid w:val="0094493B"/>
    <w:rsid w:val="00944FFE"/>
    <w:rsid w:val="009452DB"/>
    <w:rsid w:val="00945DC2"/>
    <w:rsid w:val="00946275"/>
    <w:rsid w:val="00946B3F"/>
    <w:rsid w:val="00947324"/>
    <w:rsid w:val="009502CC"/>
    <w:rsid w:val="00951290"/>
    <w:rsid w:val="00952103"/>
    <w:rsid w:val="00953331"/>
    <w:rsid w:val="0095492C"/>
    <w:rsid w:val="00954C2A"/>
    <w:rsid w:val="00954DC8"/>
    <w:rsid w:val="0095566A"/>
    <w:rsid w:val="009565D6"/>
    <w:rsid w:val="00957E3E"/>
    <w:rsid w:val="009630C1"/>
    <w:rsid w:val="00964533"/>
    <w:rsid w:val="009646EF"/>
    <w:rsid w:val="00965DF5"/>
    <w:rsid w:val="009671E9"/>
    <w:rsid w:val="00967CEA"/>
    <w:rsid w:val="0097056E"/>
    <w:rsid w:val="00971CFF"/>
    <w:rsid w:val="0097284B"/>
    <w:rsid w:val="00973EB4"/>
    <w:rsid w:val="00974505"/>
    <w:rsid w:val="00974522"/>
    <w:rsid w:val="009747D3"/>
    <w:rsid w:val="009755C4"/>
    <w:rsid w:val="00975D41"/>
    <w:rsid w:val="00976392"/>
    <w:rsid w:val="00976E43"/>
    <w:rsid w:val="00977C95"/>
    <w:rsid w:val="009814F3"/>
    <w:rsid w:val="009843D9"/>
    <w:rsid w:val="00985079"/>
    <w:rsid w:val="009850AC"/>
    <w:rsid w:val="009852AB"/>
    <w:rsid w:val="00985C70"/>
    <w:rsid w:val="00986C62"/>
    <w:rsid w:val="00991F12"/>
    <w:rsid w:val="0099222A"/>
    <w:rsid w:val="00992AD6"/>
    <w:rsid w:val="0099418F"/>
    <w:rsid w:val="009953A6"/>
    <w:rsid w:val="009955C5"/>
    <w:rsid w:val="0099592D"/>
    <w:rsid w:val="00995F7F"/>
    <w:rsid w:val="009968B6"/>
    <w:rsid w:val="009972B6"/>
    <w:rsid w:val="00997E46"/>
    <w:rsid w:val="0099E969"/>
    <w:rsid w:val="009A014A"/>
    <w:rsid w:val="009A0E83"/>
    <w:rsid w:val="009A16A7"/>
    <w:rsid w:val="009A2DB8"/>
    <w:rsid w:val="009A2FC7"/>
    <w:rsid w:val="009A4ABA"/>
    <w:rsid w:val="009A659E"/>
    <w:rsid w:val="009A732C"/>
    <w:rsid w:val="009A76EA"/>
    <w:rsid w:val="009A7710"/>
    <w:rsid w:val="009A778E"/>
    <w:rsid w:val="009A7DF4"/>
    <w:rsid w:val="009B018D"/>
    <w:rsid w:val="009B045E"/>
    <w:rsid w:val="009B189B"/>
    <w:rsid w:val="009B2997"/>
    <w:rsid w:val="009B4439"/>
    <w:rsid w:val="009B44B1"/>
    <w:rsid w:val="009B4C1B"/>
    <w:rsid w:val="009B4DCD"/>
    <w:rsid w:val="009C0438"/>
    <w:rsid w:val="009C12EF"/>
    <w:rsid w:val="009C321F"/>
    <w:rsid w:val="009C3237"/>
    <w:rsid w:val="009C336A"/>
    <w:rsid w:val="009C3D97"/>
    <w:rsid w:val="009C4B80"/>
    <w:rsid w:val="009C60C1"/>
    <w:rsid w:val="009C75BD"/>
    <w:rsid w:val="009C7E9A"/>
    <w:rsid w:val="009C7F9C"/>
    <w:rsid w:val="009D024D"/>
    <w:rsid w:val="009D0BC4"/>
    <w:rsid w:val="009D0EB9"/>
    <w:rsid w:val="009D39C6"/>
    <w:rsid w:val="009D3FD6"/>
    <w:rsid w:val="009D6045"/>
    <w:rsid w:val="009D748F"/>
    <w:rsid w:val="009D7E5C"/>
    <w:rsid w:val="009E0774"/>
    <w:rsid w:val="009E4F67"/>
    <w:rsid w:val="009E50E9"/>
    <w:rsid w:val="009E544C"/>
    <w:rsid w:val="009E59E1"/>
    <w:rsid w:val="009E67D9"/>
    <w:rsid w:val="009E6CEC"/>
    <w:rsid w:val="009E7051"/>
    <w:rsid w:val="009F057C"/>
    <w:rsid w:val="009F1243"/>
    <w:rsid w:val="009F1368"/>
    <w:rsid w:val="009F14FF"/>
    <w:rsid w:val="009F1823"/>
    <w:rsid w:val="009F1D4D"/>
    <w:rsid w:val="009F1D73"/>
    <w:rsid w:val="009F1E71"/>
    <w:rsid w:val="009F3085"/>
    <w:rsid w:val="009F3E1D"/>
    <w:rsid w:val="009F7699"/>
    <w:rsid w:val="009F7EA2"/>
    <w:rsid w:val="00A01078"/>
    <w:rsid w:val="00A0114B"/>
    <w:rsid w:val="00A01703"/>
    <w:rsid w:val="00A02D09"/>
    <w:rsid w:val="00A0416F"/>
    <w:rsid w:val="00A04652"/>
    <w:rsid w:val="00A05B16"/>
    <w:rsid w:val="00A0601A"/>
    <w:rsid w:val="00A074A9"/>
    <w:rsid w:val="00A10521"/>
    <w:rsid w:val="00A10FE7"/>
    <w:rsid w:val="00A11BEB"/>
    <w:rsid w:val="00A12A6F"/>
    <w:rsid w:val="00A12DB3"/>
    <w:rsid w:val="00A12DDB"/>
    <w:rsid w:val="00A13277"/>
    <w:rsid w:val="00A1357D"/>
    <w:rsid w:val="00A13DB9"/>
    <w:rsid w:val="00A14E7C"/>
    <w:rsid w:val="00A15186"/>
    <w:rsid w:val="00A16E64"/>
    <w:rsid w:val="00A17459"/>
    <w:rsid w:val="00A175A6"/>
    <w:rsid w:val="00A203EE"/>
    <w:rsid w:val="00A20767"/>
    <w:rsid w:val="00A21233"/>
    <w:rsid w:val="00A2163C"/>
    <w:rsid w:val="00A22B69"/>
    <w:rsid w:val="00A22BF6"/>
    <w:rsid w:val="00A22E07"/>
    <w:rsid w:val="00A22E0D"/>
    <w:rsid w:val="00A23457"/>
    <w:rsid w:val="00A25147"/>
    <w:rsid w:val="00A27A1F"/>
    <w:rsid w:val="00A30FC0"/>
    <w:rsid w:val="00A3193F"/>
    <w:rsid w:val="00A31AAA"/>
    <w:rsid w:val="00A33844"/>
    <w:rsid w:val="00A33C32"/>
    <w:rsid w:val="00A33C46"/>
    <w:rsid w:val="00A340AB"/>
    <w:rsid w:val="00A34D29"/>
    <w:rsid w:val="00A35A80"/>
    <w:rsid w:val="00A40084"/>
    <w:rsid w:val="00A4086A"/>
    <w:rsid w:val="00A40F83"/>
    <w:rsid w:val="00A426F9"/>
    <w:rsid w:val="00A447BB"/>
    <w:rsid w:val="00A44837"/>
    <w:rsid w:val="00A45AB3"/>
    <w:rsid w:val="00A4FB44"/>
    <w:rsid w:val="00A5091E"/>
    <w:rsid w:val="00A514A8"/>
    <w:rsid w:val="00A5153A"/>
    <w:rsid w:val="00A5262D"/>
    <w:rsid w:val="00A54084"/>
    <w:rsid w:val="00A54215"/>
    <w:rsid w:val="00A54490"/>
    <w:rsid w:val="00A5450B"/>
    <w:rsid w:val="00A557CF"/>
    <w:rsid w:val="00A565A0"/>
    <w:rsid w:val="00A56AE3"/>
    <w:rsid w:val="00A60B50"/>
    <w:rsid w:val="00A64670"/>
    <w:rsid w:val="00A64C31"/>
    <w:rsid w:val="00A660D3"/>
    <w:rsid w:val="00A6681F"/>
    <w:rsid w:val="00A70C28"/>
    <w:rsid w:val="00A71214"/>
    <w:rsid w:val="00A712C1"/>
    <w:rsid w:val="00A760E2"/>
    <w:rsid w:val="00A77321"/>
    <w:rsid w:val="00A7733B"/>
    <w:rsid w:val="00A77E95"/>
    <w:rsid w:val="00A8041D"/>
    <w:rsid w:val="00A810F7"/>
    <w:rsid w:val="00A81F1E"/>
    <w:rsid w:val="00A820E4"/>
    <w:rsid w:val="00A83E3F"/>
    <w:rsid w:val="00A83F58"/>
    <w:rsid w:val="00A861D6"/>
    <w:rsid w:val="00A86349"/>
    <w:rsid w:val="00A9191A"/>
    <w:rsid w:val="00A91EFF"/>
    <w:rsid w:val="00A9261E"/>
    <w:rsid w:val="00A94427"/>
    <w:rsid w:val="00A953F9"/>
    <w:rsid w:val="00A95767"/>
    <w:rsid w:val="00A96A73"/>
    <w:rsid w:val="00A973C9"/>
    <w:rsid w:val="00AA00EB"/>
    <w:rsid w:val="00AA026E"/>
    <w:rsid w:val="00AA0C82"/>
    <w:rsid w:val="00AA149E"/>
    <w:rsid w:val="00AA162A"/>
    <w:rsid w:val="00AA2252"/>
    <w:rsid w:val="00AA27AE"/>
    <w:rsid w:val="00AA2D60"/>
    <w:rsid w:val="00AA4F4C"/>
    <w:rsid w:val="00AA51E8"/>
    <w:rsid w:val="00AA7CDE"/>
    <w:rsid w:val="00AA7E40"/>
    <w:rsid w:val="00AB01DB"/>
    <w:rsid w:val="00AB0C59"/>
    <w:rsid w:val="00AB0E3C"/>
    <w:rsid w:val="00AB1661"/>
    <w:rsid w:val="00AB1C71"/>
    <w:rsid w:val="00AB1D74"/>
    <w:rsid w:val="00AB25E1"/>
    <w:rsid w:val="00AB2624"/>
    <w:rsid w:val="00AB4252"/>
    <w:rsid w:val="00AB44C3"/>
    <w:rsid w:val="00AB46A7"/>
    <w:rsid w:val="00AB4BEC"/>
    <w:rsid w:val="00AB536A"/>
    <w:rsid w:val="00AB5610"/>
    <w:rsid w:val="00AB5D65"/>
    <w:rsid w:val="00AC0E84"/>
    <w:rsid w:val="00AC13BB"/>
    <w:rsid w:val="00AC3271"/>
    <w:rsid w:val="00AC4A78"/>
    <w:rsid w:val="00AC576B"/>
    <w:rsid w:val="00AC5A72"/>
    <w:rsid w:val="00AC6A8D"/>
    <w:rsid w:val="00AC7C56"/>
    <w:rsid w:val="00AD05B5"/>
    <w:rsid w:val="00AD2438"/>
    <w:rsid w:val="00AD2795"/>
    <w:rsid w:val="00AD2AA9"/>
    <w:rsid w:val="00AD2EBE"/>
    <w:rsid w:val="00AD35C9"/>
    <w:rsid w:val="00AD362C"/>
    <w:rsid w:val="00AD4FBA"/>
    <w:rsid w:val="00AD5947"/>
    <w:rsid w:val="00AD65B8"/>
    <w:rsid w:val="00AD6F6A"/>
    <w:rsid w:val="00AD7410"/>
    <w:rsid w:val="00AE00D7"/>
    <w:rsid w:val="00AE0E3F"/>
    <w:rsid w:val="00AE1115"/>
    <w:rsid w:val="00AE289D"/>
    <w:rsid w:val="00AE3869"/>
    <w:rsid w:val="00AE4382"/>
    <w:rsid w:val="00AE6A85"/>
    <w:rsid w:val="00AE6ED1"/>
    <w:rsid w:val="00AE71B6"/>
    <w:rsid w:val="00AE79FD"/>
    <w:rsid w:val="00AE7A75"/>
    <w:rsid w:val="00AF2960"/>
    <w:rsid w:val="00AF2A71"/>
    <w:rsid w:val="00AF6453"/>
    <w:rsid w:val="00B00DB6"/>
    <w:rsid w:val="00B0217B"/>
    <w:rsid w:val="00B03F2B"/>
    <w:rsid w:val="00B03FD1"/>
    <w:rsid w:val="00B05D47"/>
    <w:rsid w:val="00B06586"/>
    <w:rsid w:val="00B067C4"/>
    <w:rsid w:val="00B0687C"/>
    <w:rsid w:val="00B0EADE"/>
    <w:rsid w:val="00B1105D"/>
    <w:rsid w:val="00B11286"/>
    <w:rsid w:val="00B12407"/>
    <w:rsid w:val="00B12E40"/>
    <w:rsid w:val="00B143A0"/>
    <w:rsid w:val="00B15152"/>
    <w:rsid w:val="00B15EB6"/>
    <w:rsid w:val="00B16CEA"/>
    <w:rsid w:val="00B21706"/>
    <w:rsid w:val="00B22AC1"/>
    <w:rsid w:val="00B22C12"/>
    <w:rsid w:val="00B2446C"/>
    <w:rsid w:val="00B24478"/>
    <w:rsid w:val="00B24680"/>
    <w:rsid w:val="00B305B6"/>
    <w:rsid w:val="00B3269B"/>
    <w:rsid w:val="00B33BD6"/>
    <w:rsid w:val="00B357F7"/>
    <w:rsid w:val="00B403A4"/>
    <w:rsid w:val="00B41C4D"/>
    <w:rsid w:val="00B429D6"/>
    <w:rsid w:val="00B43B73"/>
    <w:rsid w:val="00B43F82"/>
    <w:rsid w:val="00B44C04"/>
    <w:rsid w:val="00B44EBF"/>
    <w:rsid w:val="00B45BF7"/>
    <w:rsid w:val="00B47015"/>
    <w:rsid w:val="00B477DE"/>
    <w:rsid w:val="00B5008E"/>
    <w:rsid w:val="00B5018B"/>
    <w:rsid w:val="00B51096"/>
    <w:rsid w:val="00B51212"/>
    <w:rsid w:val="00B555BF"/>
    <w:rsid w:val="00B558B4"/>
    <w:rsid w:val="00B55BBB"/>
    <w:rsid w:val="00B568ED"/>
    <w:rsid w:val="00B56BC9"/>
    <w:rsid w:val="00B57EFC"/>
    <w:rsid w:val="00B604E5"/>
    <w:rsid w:val="00B605FD"/>
    <w:rsid w:val="00B6138C"/>
    <w:rsid w:val="00B6275F"/>
    <w:rsid w:val="00B62FF2"/>
    <w:rsid w:val="00B63BD9"/>
    <w:rsid w:val="00B63D57"/>
    <w:rsid w:val="00B6456E"/>
    <w:rsid w:val="00B64863"/>
    <w:rsid w:val="00B64E29"/>
    <w:rsid w:val="00B656B5"/>
    <w:rsid w:val="00B670A5"/>
    <w:rsid w:val="00B67AC6"/>
    <w:rsid w:val="00B7071F"/>
    <w:rsid w:val="00B7153C"/>
    <w:rsid w:val="00B7263E"/>
    <w:rsid w:val="00B72A24"/>
    <w:rsid w:val="00B7388D"/>
    <w:rsid w:val="00B74C34"/>
    <w:rsid w:val="00B75FCF"/>
    <w:rsid w:val="00B76099"/>
    <w:rsid w:val="00B762A1"/>
    <w:rsid w:val="00B77578"/>
    <w:rsid w:val="00B7766A"/>
    <w:rsid w:val="00B81081"/>
    <w:rsid w:val="00B81383"/>
    <w:rsid w:val="00B81464"/>
    <w:rsid w:val="00B82579"/>
    <w:rsid w:val="00B846D7"/>
    <w:rsid w:val="00B84BE4"/>
    <w:rsid w:val="00B915BE"/>
    <w:rsid w:val="00B916D1"/>
    <w:rsid w:val="00B916E8"/>
    <w:rsid w:val="00B91AA5"/>
    <w:rsid w:val="00B92088"/>
    <w:rsid w:val="00B92B8C"/>
    <w:rsid w:val="00B92E83"/>
    <w:rsid w:val="00B935FF"/>
    <w:rsid w:val="00B939A1"/>
    <w:rsid w:val="00B945F4"/>
    <w:rsid w:val="00B953F9"/>
    <w:rsid w:val="00B97862"/>
    <w:rsid w:val="00B97B4D"/>
    <w:rsid w:val="00BA0827"/>
    <w:rsid w:val="00BA23B9"/>
    <w:rsid w:val="00BA30A5"/>
    <w:rsid w:val="00BA3B27"/>
    <w:rsid w:val="00BA3C8A"/>
    <w:rsid w:val="00BA3E2E"/>
    <w:rsid w:val="00BA4663"/>
    <w:rsid w:val="00BA51AE"/>
    <w:rsid w:val="00BA692D"/>
    <w:rsid w:val="00BA731A"/>
    <w:rsid w:val="00BA78A0"/>
    <w:rsid w:val="00BA7EFD"/>
    <w:rsid w:val="00BA7F8E"/>
    <w:rsid w:val="00BB0491"/>
    <w:rsid w:val="00BB0FE4"/>
    <w:rsid w:val="00BB2D31"/>
    <w:rsid w:val="00BB483B"/>
    <w:rsid w:val="00BB5604"/>
    <w:rsid w:val="00BB6548"/>
    <w:rsid w:val="00BB6D0B"/>
    <w:rsid w:val="00BB723C"/>
    <w:rsid w:val="00BB7CC0"/>
    <w:rsid w:val="00BC0A52"/>
    <w:rsid w:val="00BC0B8A"/>
    <w:rsid w:val="00BC0DD0"/>
    <w:rsid w:val="00BC10F7"/>
    <w:rsid w:val="00BC121C"/>
    <w:rsid w:val="00BC16EE"/>
    <w:rsid w:val="00BC2E4C"/>
    <w:rsid w:val="00BC3846"/>
    <w:rsid w:val="00BC3BFF"/>
    <w:rsid w:val="00BC48AF"/>
    <w:rsid w:val="00BC4E4B"/>
    <w:rsid w:val="00BC6432"/>
    <w:rsid w:val="00BC77C9"/>
    <w:rsid w:val="00BD08D0"/>
    <w:rsid w:val="00BD2157"/>
    <w:rsid w:val="00BD3418"/>
    <w:rsid w:val="00BD47A6"/>
    <w:rsid w:val="00BD5434"/>
    <w:rsid w:val="00BD58D1"/>
    <w:rsid w:val="00BD774E"/>
    <w:rsid w:val="00BD7A49"/>
    <w:rsid w:val="00BE043E"/>
    <w:rsid w:val="00BE0FB2"/>
    <w:rsid w:val="00BE1783"/>
    <w:rsid w:val="00BE1E87"/>
    <w:rsid w:val="00BE398A"/>
    <w:rsid w:val="00BE4F33"/>
    <w:rsid w:val="00BE65AA"/>
    <w:rsid w:val="00BF0197"/>
    <w:rsid w:val="00BF0BD6"/>
    <w:rsid w:val="00BF2D3B"/>
    <w:rsid w:val="00BF37D6"/>
    <w:rsid w:val="00BF3D90"/>
    <w:rsid w:val="00BF4118"/>
    <w:rsid w:val="00BF427C"/>
    <w:rsid w:val="00BF44AB"/>
    <w:rsid w:val="00BF5873"/>
    <w:rsid w:val="00BF680E"/>
    <w:rsid w:val="00C00DFE"/>
    <w:rsid w:val="00C011CF"/>
    <w:rsid w:val="00C02369"/>
    <w:rsid w:val="00C02C9C"/>
    <w:rsid w:val="00C02F5F"/>
    <w:rsid w:val="00C0466C"/>
    <w:rsid w:val="00C04D03"/>
    <w:rsid w:val="00C058F1"/>
    <w:rsid w:val="00C05A5B"/>
    <w:rsid w:val="00C06B00"/>
    <w:rsid w:val="00C076A6"/>
    <w:rsid w:val="00C07B53"/>
    <w:rsid w:val="00C07F32"/>
    <w:rsid w:val="00C10DB7"/>
    <w:rsid w:val="00C1120E"/>
    <w:rsid w:val="00C11B57"/>
    <w:rsid w:val="00C11F13"/>
    <w:rsid w:val="00C122D3"/>
    <w:rsid w:val="00C122FA"/>
    <w:rsid w:val="00C13224"/>
    <w:rsid w:val="00C132D1"/>
    <w:rsid w:val="00C13699"/>
    <w:rsid w:val="00C13E96"/>
    <w:rsid w:val="00C145F7"/>
    <w:rsid w:val="00C15558"/>
    <w:rsid w:val="00C16171"/>
    <w:rsid w:val="00C205F1"/>
    <w:rsid w:val="00C21367"/>
    <w:rsid w:val="00C26870"/>
    <w:rsid w:val="00C271AE"/>
    <w:rsid w:val="00C2742C"/>
    <w:rsid w:val="00C27B73"/>
    <w:rsid w:val="00C30493"/>
    <w:rsid w:val="00C30F41"/>
    <w:rsid w:val="00C31C36"/>
    <w:rsid w:val="00C320A7"/>
    <w:rsid w:val="00C32544"/>
    <w:rsid w:val="00C33875"/>
    <w:rsid w:val="00C345CE"/>
    <w:rsid w:val="00C36994"/>
    <w:rsid w:val="00C402AF"/>
    <w:rsid w:val="00C440C3"/>
    <w:rsid w:val="00C44142"/>
    <w:rsid w:val="00C453A0"/>
    <w:rsid w:val="00C45FB5"/>
    <w:rsid w:val="00C46385"/>
    <w:rsid w:val="00C465A0"/>
    <w:rsid w:val="00C476F5"/>
    <w:rsid w:val="00C50949"/>
    <w:rsid w:val="00C50D37"/>
    <w:rsid w:val="00C520BE"/>
    <w:rsid w:val="00C52B4F"/>
    <w:rsid w:val="00C5345D"/>
    <w:rsid w:val="00C5387A"/>
    <w:rsid w:val="00C54462"/>
    <w:rsid w:val="00C54C9E"/>
    <w:rsid w:val="00C553F6"/>
    <w:rsid w:val="00C557AB"/>
    <w:rsid w:val="00C562BC"/>
    <w:rsid w:val="00C56529"/>
    <w:rsid w:val="00C574F3"/>
    <w:rsid w:val="00C57648"/>
    <w:rsid w:val="00C5792E"/>
    <w:rsid w:val="00C57BB7"/>
    <w:rsid w:val="00C57FDD"/>
    <w:rsid w:val="00C6043D"/>
    <w:rsid w:val="00C60632"/>
    <w:rsid w:val="00C60A45"/>
    <w:rsid w:val="00C61EBA"/>
    <w:rsid w:val="00C61FEE"/>
    <w:rsid w:val="00C62755"/>
    <w:rsid w:val="00C62A26"/>
    <w:rsid w:val="00C63C5C"/>
    <w:rsid w:val="00C63FC8"/>
    <w:rsid w:val="00C64723"/>
    <w:rsid w:val="00C65366"/>
    <w:rsid w:val="00C663CA"/>
    <w:rsid w:val="00C66E9E"/>
    <w:rsid w:val="00C673E3"/>
    <w:rsid w:val="00C703D7"/>
    <w:rsid w:val="00C7047A"/>
    <w:rsid w:val="00C70BB4"/>
    <w:rsid w:val="00C71875"/>
    <w:rsid w:val="00C723BE"/>
    <w:rsid w:val="00C72F53"/>
    <w:rsid w:val="00C742A6"/>
    <w:rsid w:val="00C754A8"/>
    <w:rsid w:val="00C77198"/>
    <w:rsid w:val="00C773E6"/>
    <w:rsid w:val="00C80C3C"/>
    <w:rsid w:val="00C81DB1"/>
    <w:rsid w:val="00C83992"/>
    <w:rsid w:val="00C8584F"/>
    <w:rsid w:val="00C85A2F"/>
    <w:rsid w:val="00C86101"/>
    <w:rsid w:val="00C86ED9"/>
    <w:rsid w:val="00C905A8"/>
    <w:rsid w:val="00C905E1"/>
    <w:rsid w:val="00C91F65"/>
    <w:rsid w:val="00C92252"/>
    <w:rsid w:val="00C9272B"/>
    <w:rsid w:val="00C928E4"/>
    <w:rsid w:val="00C931BD"/>
    <w:rsid w:val="00C93DD4"/>
    <w:rsid w:val="00C93EB5"/>
    <w:rsid w:val="00C95577"/>
    <w:rsid w:val="00C96F26"/>
    <w:rsid w:val="00C979DD"/>
    <w:rsid w:val="00CA05DC"/>
    <w:rsid w:val="00CA159A"/>
    <w:rsid w:val="00CA310E"/>
    <w:rsid w:val="00CA43B8"/>
    <w:rsid w:val="00CA4444"/>
    <w:rsid w:val="00CA5072"/>
    <w:rsid w:val="00CA519C"/>
    <w:rsid w:val="00CA5EC0"/>
    <w:rsid w:val="00CA68EE"/>
    <w:rsid w:val="00CA7B7D"/>
    <w:rsid w:val="00CB02C4"/>
    <w:rsid w:val="00CB088D"/>
    <w:rsid w:val="00CB1433"/>
    <w:rsid w:val="00CB2508"/>
    <w:rsid w:val="00CB33CC"/>
    <w:rsid w:val="00CB352B"/>
    <w:rsid w:val="00CB4694"/>
    <w:rsid w:val="00CB5871"/>
    <w:rsid w:val="00CB5EFE"/>
    <w:rsid w:val="00CB7A56"/>
    <w:rsid w:val="00CC041B"/>
    <w:rsid w:val="00CC18F8"/>
    <w:rsid w:val="00CC1E34"/>
    <w:rsid w:val="00CC243C"/>
    <w:rsid w:val="00CC3E05"/>
    <w:rsid w:val="00CC5965"/>
    <w:rsid w:val="00CC5E31"/>
    <w:rsid w:val="00CC5F17"/>
    <w:rsid w:val="00CC669E"/>
    <w:rsid w:val="00CC757D"/>
    <w:rsid w:val="00CD04D7"/>
    <w:rsid w:val="00CD0A52"/>
    <w:rsid w:val="00CD19C0"/>
    <w:rsid w:val="00CD3BC8"/>
    <w:rsid w:val="00CD3C1F"/>
    <w:rsid w:val="00CD4CF3"/>
    <w:rsid w:val="00CE0A5B"/>
    <w:rsid w:val="00CE42F1"/>
    <w:rsid w:val="00CE4A38"/>
    <w:rsid w:val="00CE596B"/>
    <w:rsid w:val="00CE5FA7"/>
    <w:rsid w:val="00CE7708"/>
    <w:rsid w:val="00CF1939"/>
    <w:rsid w:val="00CF1DE6"/>
    <w:rsid w:val="00CF1ED8"/>
    <w:rsid w:val="00CF2983"/>
    <w:rsid w:val="00CF39C2"/>
    <w:rsid w:val="00CF3F23"/>
    <w:rsid w:val="00CF4017"/>
    <w:rsid w:val="00CF4E6F"/>
    <w:rsid w:val="00CF5AB0"/>
    <w:rsid w:val="00CF6149"/>
    <w:rsid w:val="00CF6676"/>
    <w:rsid w:val="00CF6A9C"/>
    <w:rsid w:val="00CF6D34"/>
    <w:rsid w:val="00CF793B"/>
    <w:rsid w:val="00D00267"/>
    <w:rsid w:val="00D02AD3"/>
    <w:rsid w:val="00D03245"/>
    <w:rsid w:val="00D032EC"/>
    <w:rsid w:val="00D03840"/>
    <w:rsid w:val="00D039AA"/>
    <w:rsid w:val="00D05223"/>
    <w:rsid w:val="00D058A6"/>
    <w:rsid w:val="00D06BAE"/>
    <w:rsid w:val="00D07CC2"/>
    <w:rsid w:val="00D1033A"/>
    <w:rsid w:val="00D10EC5"/>
    <w:rsid w:val="00D1105E"/>
    <w:rsid w:val="00D11EC3"/>
    <w:rsid w:val="00D12276"/>
    <w:rsid w:val="00D12A76"/>
    <w:rsid w:val="00D1489E"/>
    <w:rsid w:val="00D1539F"/>
    <w:rsid w:val="00D15443"/>
    <w:rsid w:val="00D1689F"/>
    <w:rsid w:val="00D170DA"/>
    <w:rsid w:val="00D21D56"/>
    <w:rsid w:val="00D22864"/>
    <w:rsid w:val="00D22B82"/>
    <w:rsid w:val="00D245DB"/>
    <w:rsid w:val="00D24915"/>
    <w:rsid w:val="00D25576"/>
    <w:rsid w:val="00D257FB"/>
    <w:rsid w:val="00D25D71"/>
    <w:rsid w:val="00D25F37"/>
    <w:rsid w:val="00D26668"/>
    <w:rsid w:val="00D270D5"/>
    <w:rsid w:val="00D30120"/>
    <w:rsid w:val="00D3250D"/>
    <w:rsid w:val="00D33A27"/>
    <w:rsid w:val="00D34193"/>
    <w:rsid w:val="00D36466"/>
    <w:rsid w:val="00D40FC7"/>
    <w:rsid w:val="00D454BF"/>
    <w:rsid w:val="00D47763"/>
    <w:rsid w:val="00D47B1C"/>
    <w:rsid w:val="00D512D9"/>
    <w:rsid w:val="00D51A31"/>
    <w:rsid w:val="00D52F32"/>
    <w:rsid w:val="00D53BD0"/>
    <w:rsid w:val="00D54DA9"/>
    <w:rsid w:val="00D555DE"/>
    <w:rsid w:val="00D5668C"/>
    <w:rsid w:val="00D56776"/>
    <w:rsid w:val="00D5EA3D"/>
    <w:rsid w:val="00D60832"/>
    <w:rsid w:val="00D61D3B"/>
    <w:rsid w:val="00D630EA"/>
    <w:rsid w:val="00D63E40"/>
    <w:rsid w:val="00D64215"/>
    <w:rsid w:val="00D661BB"/>
    <w:rsid w:val="00D67273"/>
    <w:rsid w:val="00D67C46"/>
    <w:rsid w:val="00D70D2A"/>
    <w:rsid w:val="00D73390"/>
    <w:rsid w:val="00D77078"/>
    <w:rsid w:val="00D77E81"/>
    <w:rsid w:val="00D81161"/>
    <w:rsid w:val="00D813DC"/>
    <w:rsid w:val="00D81410"/>
    <w:rsid w:val="00D81431"/>
    <w:rsid w:val="00D82626"/>
    <w:rsid w:val="00D856B5"/>
    <w:rsid w:val="00D86447"/>
    <w:rsid w:val="00D86DE6"/>
    <w:rsid w:val="00D875CF"/>
    <w:rsid w:val="00D87A01"/>
    <w:rsid w:val="00D91E96"/>
    <w:rsid w:val="00D93999"/>
    <w:rsid w:val="00D94C67"/>
    <w:rsid w:val="00D94F61"/>
    <w:rsid w:val="00D955E7"/>
    <w:rsid w:val="00D957ED"/>
    <w:rsid w:val="00D95C73"/>
    <w:rsid w:val="00D95F59"/>
    <w:rsid w:val="00D962B8"/>
    <w:rsid w:val="00D97121"/>
    <w:rsid w:val="00DA1399"/>
    <w:rsid w:val="00DA3228"/>
    <w:rsid w:val="00DA3B2A"/>
    <w:rsid w:val="00DA44BC"/>
    <w:rsid w:val="00DA5223"/>
    <w:rsid w:val="00DA6A21"/>
    <w:rsid w:val="00DA78AE"/>
    <w:rsid w:val="00DA7C96"/>
    <w:rsid w:val="00DA7D81"/>
    <w:rsid w:val="00DB177A"/>
    <w:rsid w:val="00DB278B"/>
    <w:rsid w:val="00DB28E5"/>
    <w:rsid w:val="00DB2D78"/>
    <w:rsid w:val="00DB2FA8"/>
    <w:rsid w:val="00DB4B47"/>
    <w:rsid w:val="00DB5F6A"/>
    <w:rsid w:val="00DB6364"/>
    <w:rsid w:val="00DB69C7"/>
    <w:rsid w:val="00DC0707"/>
    <w:rsid w:val="00DC15CE"/>
    <w:rsid w:val="00DC2170"/>
    <w:rsid w:val="00DC29F8"/>
    <w:rsid w:val="00DC38FC"/>
    <w:rsid w:val="00DC4015"/>
    <w:rsid w:val="00DC4408"/>
    <w:rsid w:val="00DC4826"/>
    <w:rsid w:val="00DC534E"/>
    <w:rsid w:val="00DC604A"/>
    <w:rsid w:val="00DC7B64"/>
    <w:rsid w:val="00DD098D"/>
    <w:rsid w:val="00DD1CD5"/>
    <w:rsid w:val="00DD26B9"/>
    <w:rsid w:val="00DD282D"/>
    <w:rsid w:val="00DD49C8"/>
    <w:rsid w:val="00DD788C"/>
    <w:rsid w:val="00DE0025"/>
    <w:rsid w:val="00DE044D"/>
    <w:rsid w:val="00DE0AC5"/>
    <w:rsid w:val="00DE1E87"/>
    <w:rsid w:val="00DE39F3"/>
    <w:rsid w:val="00DE4D64"/>
    <w:rsid w:val="00DE4EFB"/>
    <w:rsid w:val="00DE576F"/>
    <w:rsid w:val="00DE6E1C"/>
    <w:rsid w:val="00DE777A"/>
    <w:rsid w:val="00DF22F4"/>
    <w:rsid w:val="00DF2D7A"/>
    <w:rsid w:val="00DF30F0"/>
    <w:rsid w:val="00DF378D"/>
    <w:rsid w:val="00DF38F1"/>
    <w:rsid w:val="00DF3B8E"/>
    <w:rsid w:val="00DF4A94"/>
    <w:rsid w:val="00DF595A"/>
    <w:rsid w:val="00DF6211"/>
    <w:rsid w:val="00DF7DA5"/>
    <w:rsid w:val="00DF7F15"/>
    <w:rsid w:val="00E00366"/>
    <w:rsid w:val="00E015CD"/>
    <w:rsid w:val="00E031D2"/>
    <w:rsid w:val="00E04892"/>
    <w:rsid w:val="00E05001"/>
    <w:rsid w:val="00E052F1"/>
    <w:rsid w:val="00E064EB"/>
    <w:rsid w:val="00E12B8E"/>
    <w:rsid w:val="00E12DFB"/>
    <w:rsid w:val="00E153E9"/>
    <w:rsid w:val="00E200BC"/>
    <w:rsid w:val="00E20115"/>
    <w:rsid w:val="00E2092B"/>
    <w:rsid w:val="00E20A10"/>
    <w:rsid w:val="00E20A1D"/>
    <w:rsid w:val="00E22B6B"/>
    <w:rsid w:val="00E238C4"/>
    <w:rsid w:val="00E23B9F"/>
    <w:rsid w:val="00E23D3F"/>
    <w:rsid w:val="00E24039"/>
    <w:rsid w:val="00E24BA0"/>
    <w:rsid w:val="00E267FA"/>
    <w:rsid w:val="00E26F3C"/>
    <w:rsid w:val="00E27014"/>
    <w:rsid w:val="00E27138"/>
    <w:rsid w:val="00E27BD8"/>
    <w:rsid w:val="00E30870"/>
    <w:rsid w:val="00E30872"/>
    <w:rsid w:val="00E3470A"/>
    <w:rsid w:val="00E34A6B"/>
    <w:rsid w:val="00E35EE8"/>
    <w:rsid w:val="00E35FDD"/>
    <w:rsid w:val="00E37553"/>
    <w:rsid w:val="00E4125F"/>
    <w:rsid w:val="00E4217B"/>
    <w:rsid w:val="00E42610"/>
    <w:rsid w:val="00E43269"/>
    <w:rsid w:val="00E451E8"/>
    <w:rsid w:val="00E46855"/>
    <w:rsid w:val="00E47696"/>
    <w:rsid w:val="00E476AC"/>
    <w:rsid w:val="00E47B89"/>
    <w:rsid w:val="00E503FC"/>
    <w:rsid w:val="00E51AD7"/>
    <w:rsid w:val="00E51E42"/>
    <w:rsid w:val="00E52C06"/>
    <w:rsid w:val="00E5325B"/>
    <w:rsid w:val="00E547EE"/>
    <w:rsid w:val="00E54B4F"/>
    <w:rsid w:val="00E55BC6"/>
    <w:rsid w:val="00E5602B"/>
    <w:rsid w:val="00E56603"/>
    <w:rsid w:val="00E6003E"/>
    <w:rsid w:val="00E600BB"/>
    <w:rsid w:val="00E6033D"/>
    <w:rsid w:val="00E60B0B"/>
    <w:rsid w:val="00E60FCF"/>
    <w:rsid w:val="00E61F05"/>
    <w:rsid w:val="00E6237F"/>
    <w:rsid w:val="00E65FCE"/>
    <w:rsid w:val="00E66240"/>
    <w:rsid w:val="00E66630"/>
    <w:rsid w:val="00E66A17"/>
    <w:rsid w:val="00E66A81"/>
    <w:rsid w:val="00E66F5F"/>
    <w:rsid w:val="00E66F66"/>
    <w:rsid w:val="00E716E1"/>
    <w:rsid w:val="00E71C82"/>
    <w:rsid w:val="00E721DE"/>
    <w:rsid w:val="00E72473"/>
    <w:rsid w:val="00E733F3"/>
    <w:rsid w:val="00E734E5"/>
    <w:rsid w:val="00E738D3"/>
    <w:rsid w:val="00E73C42"/>
    <w:rsid w:val="00E749C8"/>
    <w:rsid w:val="00E75878"/>
    <w:rsid w:val="00E76903"/>
    <w:rsid w:val="00E80096"/>
    <w:rsid w:val="00E81A8F"/>
    <w:rsid w:val="00E8297F"/>
    <w:rsid w:val="00E83E80"/>
    <w:rsid w:val="00E84256"/>
    <w:rsid w:val="00E84A83"/>
    <w:rsid w:val="00E85505"/>
    <w:rsid w:val="00E8567E"/>
    <w:rsid w:val="00E86B6E"/>
    <w:rsid w:val="00E9051B"/>
    <w:rsid w:val="00E90574"/>
    <w:rsid w:val="00E91981"/>
    <w:rsid w:val="00E91DBC"/>
    <w:rsid w:val="00E969EB"/>
    <w:rsid w:val="00E9700A"/>
    <w:rsid w:val="00E972FD"/>
    <w:rsid w:val="00EA0177"/>
    <w:rsid w:val="00EA034A"/>
    <w:rsid w:val="00EA35DF"/>
    <w:rsid w:val="00EA7877"/>
    <w:rsid w:val="00EB0B50"/>
    <w:rsid w:val="00EB0E7C"/>
    <w:rsid w:val="00EB1C9C"/>
    <w:rsid w:val="00EB2A75"/>
    <w:rsid w:val="00EB32AF"/>
    <w:rsid w:val="00EB3BF5"/>
    <w:rsid w:val="00EB3E41"/>
    <w:rsid w:val="00EB6EEE"/>
    <w:rsid w:val="00EB75B0"/>
    <w:rsid w:val="00EB7CDF"/>
    <w:rsid w:val="00EC00D1"/>
    <w:rsid w:val="00EC02D0"/>
    <w:rsid w:val="00EC02F2"/>
    <w:rsid w:val="00EC0CFC"/>
    <w:rsid w:val="00EC12C2"/>
    <w:rsid w:val="00EC1A6D"/>
    <w:rsid w:val="00EC28B9"/>
    <w:rsid w:val="00EC2E68"/>
    <w:rsid w:val="00EC41A1"/>
    <w:rsid w:val="00EC561A"/>
    <w:rsid w:val="00EC7008"/>
    <w:rsid w:val="00ED0277"/>
    <w:rsid w:val="00ED05C4"/>
    <w:rsid w:val="00ED3186"/>
    <w:rsid w:val="00ED3A60"/>
    <w:rsid w:val="00ED4BAE"/>
    <w:rsid w:val="00ED4DA5"/>
    <w:rsid w:val="00ED6165"/>
    <w:rsid w:val="00ED79C2"/>
    <w:rsid w:val="00EE000B"/>
    <w:rsid w:val="00EE08AD"/>
    <w:rsid w:val="00EE1838"/>
    <w:rsid w:val="00EE1A2F"/>
    <w:rsid w:val="00EE1E4D"/>
    <w:rsid w:val="00EE3525"/>
    <w:rsid w:val="00EE41AC"/>
    <w:rsid w:val="00EE5E89"/>
    <w:rsid w:val="00EE71CF"/>
    <w:rsid w:val="00EE735E"/>
    <w:rsid w:val="00EE7C7A"/>
    <w:rsid w:val="00EF1140"/>
    <w:rsid w:val="00EF1175"/>
    <w:rsid w:val="00EF12ED"/>
    <w:rsid w:val="00EF3709"/>
    <w:rsid w:val="00EF3D80"/>
    <w:rsid w:val="00EF45C8"/>
    <w:rsid w:val="00EF582E"/>
    <w:rsid w:val="00EF65C3"/>
    <w:rsid w:val="00EF7677"/>
    <w:rsid w:val="00EF7816"/>
    <w:rsid w:val="00EF7E17"/>
    <w:rsid w:val="00EF7F11"/>
    <w:rsid w:val="00F006A7"/>
    <w:rsid w:val="00F009CD"/>
    <w:rsid w:val="00F00ED8"/>
    <w:rsid w:val="00F02358"/>
    <w:rsid w:val="00F02C6E"/>
    <w:rsid w:val="00F0463A"/>
    <w:rsid w:val="00F05857"/>
    <w:rsid w:val="00F05D14"/>
    <w:rsid w:val="00F0683B"/>
    <w:rsid w:val="00F07B8B"/>
    <w:rsid w:val="00F10869"/>
    <w:rsid w:val="00F10D75"/>
    <w:rsid w:val="00F1111C"/>
    <w:rsid w:val="00F11506"/>
    <w:rsid w:val="00F11E90"/>
    <w:rsid w:val="00F128AC"/>
    <w:rsid w:val="00F130D4"/>
    <w:rsid w:val="00F13538"/>
    <w:rsid w:val="00F13A91"/>
    <w:rsid w:val="00F13EC3"/>
    <w:rsid w:val="00F15C0E"/>
    <w:rsid w:val="00F170CB"/>
    <w:rsid w:val="00F175F7"/>
    <w:rsid w:val="00F2150D"/>
    <w:rsid w:val="00F21900"/>
    <w:rsid w:val="00F2254F"/>
    <w:rsid w:val="00F24D9C"/>
    <w:rsid w:val="00F2500F"/>
    <w:rsid w:val="00F25128"/>
    <w:rsid w:val="00F2518B"/>
    <w:rsid w:val="00F25ACE"/>
    <w:rsid w:val="00F263EF"/>
    <w:rsid w:val="00F32A72"/>
    <w:rsid w:val="00F330B3"/>
    <w:rsid w:val="00F33A30"/>
    <w:rsid w:val="00F369C6"/>
    <w:rsid w:val="00F36F95"/>
    <w:rsid w:val="00F37255"/>
    <w:rsid w:val="00F37366"/>
    <w:rsid w:val="00F37C05"/>
    <w:rsid w:val="00F40357"/>
    <w:rsid w:val="00F40897"/>
    <w:rsid w:val="00F41604"/>
    <w:rsid w:val="00F4179B"/>
    <w:rsid w:val="00F41F36"/>
    <w:rsid w:val="00F42B25"/>
    <w:rsid w:val="00F42BB6"/>
    <w:rsid w:val="00F42EC3"/>
    <w:rsid w:val="00F43832"/>
    <w:rsid w:val="00F45756"/>
    <w:rsid w:val="00F471A6"/>
    <w:rsid w:val="00F50177"/>
    <w:rsid w:val="00F50EA7"/>
    <w:rsid w:val="00F5171F"/>
    <w:rsid w:val="00F539E7"/>
    <w:rsid w:val="00F53AC1"/>
    <w:rsid w:val="00F54F78"/>
    <w:rsid w:val="00F5501C"/>
    <w:rsid w:val="00F55C5B"/>
    <w:rsid w:val="00F55DD1"/>
    <w:rsid w:val="00F55EB2"/>
    <w:rsid w:val="00F57412"/>
    <w:rsid w:val="00F60602"/>
    <w:rsid w:val="00F60850"/>
    <w:rsid w:val="00F62802"/>
    <w:rsid w:val="00F62FDB"/>
    <w:rsid w:val="00F63A39"/>
    <w:rsid w:val="00F64709"/>
    <w:rsid w:val="00F64801"/>
    <w:rsid w:val="00F64BD8"/>
    <w:rsid w:val="00F662C0"/>
    <w:rsid w:val="00F6636D"/>
    <w:rsid w:val="00F665DE"/>
    <w:rsid w:val="00F67C35"/>
    <w:rsid w:val="00F6D6EC"/>
    <w:rsid w:val="00F7041B"/>
    <w:rsid w:val="00F717C0"/>
    <w:rsid w:val="00F735A5"/>
    <w:rsid w:val="00F73F33"/>
    <w:rsid w:val="00F74134"/>
    <w:rsid w:val="00F7551E"/>
    <w:rsid w:val="00F77DF9"/>
    <w:rsid w:val="00F77F46"/>
    <w:rsid w:val="00F813ED"/>
    <w:rsid w:val="00F81DEE"/>
    <w:rsid w:val="00F823BD"/>
    <w:rsid w:val="00F826C1"/>
    <w:rsid w:val="00F82E01"/>
    <w:rsid w:val="00F83171"/>
    <w:rsid w:val="00F83245"/>
    <w:rsid w:val="00F835A3"/>
    <w:rsid w:val="00F837D7"/>
    <w:rsid w:val="00F84047"/>
    <w:rsid w:val="00F84590"/>
    <w:rsid w:val="00F846C9"/>
    <w:rsid w:val="00F853B3"/>
    <w:rsid w:val="00F85F49"/>
    <w:rsid w:val="00F863DF"/>
    <w:rsid w:val="00F86985"/>
    <w:rsid w:val="00F86D13"/>
    <w:rsid w:val="00F873A3"/>
    <w:rsid w:val="00F87FDA"/>
    <w:rsid w:val="00F902B5"/>
    <w:rsid w:val="00F908B0"/>
    <w:rsid w:val="00F90936"/>
    <w:rsid w:val="00F91032"/>
    <w:rsid w:val="00F91604"/>
    <w:rsid w:val="00F91972"/>
    <w:rsid w:val="00F91A01"/>
    <w:rsid w:val="00F91ACD"/>
    <w:rsid w:val="00F9284B"/>
    <w:rsid w:val="00F946C5"/>
    <w:rsid w:val="00F94C05"/>
    <w:rsid w:val="00F952C8"/>
    <w:rsid w:val="00F96687"/>
    <w:rsid w:val="00F96F11"/>
    <w:rsid w:val="00FA0DC7"/>
    <w:rsid w:val="00FA0FB4"/>
    <w:rsid w:val="00FA1EC3"/>
    <w:rsid w:val="00FA2DE8"/>
    <w:rsid w:val="00FA449C"/>
    <w:rsid w:val="00FA54CA"/>
    <w:rsid w:val="00FA6778"/>
    <w:rsid w:val="00FA6CB3"/>
    <w:rsid w:val="00FB0232"/>
    <w:rsid w:val="00FB0B8E"/>
    <w:rsid w:val="00FB1375"/>
    <w:rsid w:val="00FB1D26"/>
    <w:rsid w:val="00FB1D66"/>
    <w:rsid w:val="00FB2AF9"/>
    <w:rsid w:val="00FB2F3F"/>
    <w:rsid w:val="00FB3592"/>
    <w:rsid w:val="00FB3D87"/>
    <w:rsid w:val="00FB5A91"/>
    <w:rsid w:val="00FB6148"/>
    <w:rsid w:val="00FB67FA"/>
    <w:rsid w:val="00FB6C11"/>
    <w:rsid w:val="00FB6DD0"/>
    <w:rsid w:val="00FB736D"/>
    <w:rsid w:val="00FB7996"/>
    <w:rsid w:val="00FB7FE7"/>
    <w:rsid w:val="00FBC009"/>
    <w:rsid w:val="00FC093C"/>
    <w:rsid w:val="00FC1163"/>
    <w:rsid w:val="00FC1393"/>
    <w:rsid w:val="00FC2933"/>
    <w:rsid w:val="00FC2CED"/>
    <w:rsid w:val="00FC3610"/>
    <w:rsid w:val="00FC3ED6"/>
    <w:rsid w:val="00FC4C5A"/>
    <w:rsid w:val="00FC548E"/>
    <w:rsid w:val="00FD0DCF"/>
    <w:rsid w:val="00FD2035"/>
    <w:rsid w:val="00FD25B9"/>
    <w:rsid w:val="00FD2937"/>
    <w:rsid w:val="00FD311D"/>
    <w:rsid w:val="00FD406E"/>
    <w:rsid w:val="00FD42BD"/>
    <w:rsid w:val="00FD5432"/>
    <w:rsid w:val="00FD5616"/>
    <w:rsid w:val="00FD5AC9"/>
    <w:rsid w:val="00FD6545"/>
    <w:rsid w:val="00FE0C0F"/>
    <w:rsid w:val="00FE0FDF"/>
    <w:rsid w:val="00FE28FA"/>
    <w:rsid w:val="00FE2D8D"/>
    <w:rsid w:val="00FE34E5"/>
    <w:rsid w:val="00FE37AC"/>
    <w:rsid w:val="00FE3AF0"/>
    <w:rsid w:val="00FE3D70"/>
    <w:rsid w:val="00FE3E46"/>
    <w:rsid w:val="00FE4D41"/>
    <w:rsid w:val="00FE4FCB"/>
    <w:rsid w:val="00FE5D21"/>
    <w:rsid w:val="00FE66AE"/>
    <w:rsid w:val="00FE6C21"/>
    <w:rsid w:val="00FF10B5"/>
    <w:rsid w:val="00FF12E7"/>
    <w:rsid w:val="00FF13DF"/>
    <w:rsid w:val="00FF1503"/>
    <w:rsid w:val="00FF1AE3"/>
    <w:rsid w:val="00FF1CD6"/>
    <w:rsid w:val="00FF42F5"/>
    <w:rsid w:val="00FF4804"/>
    <w:rsid w:val="00FF6172"/>
    <w:rsid w:val="00FF6196"/>
    <w:rsid w:val="00FF68EB"/>
    <w:rsid w:val="00FF70D9"/>
    <w:rsid w:val="00FF7E78"/>
    <w:rsid w:val="0115294D"/>
    <w:rsid w:val="013AF8FA"/>
    <w:rsid w:val="0147628A"/>
    <w:rsid w:val="015EBADD"/>
    <w:rsid w:val="01C77B14"/>
    <w:rsid w:val="01CC64F6"/>
    <w:rsid w:val="01CEE8E6"/>
    <w:rsid w:val="01D00624"/>
    <w:rsid w:val="01D77298"/>
    <w:rsid w:val="01E3D0B1"/>
    <w:rsid w:val="020A2A43"/>
    <w:rsid w:val="020B2901"/>
    <w:rsid w:val="02308CED"/>
    <w:rsid w:val="025E45A7"/>
    <w:rsid w:val="027670EA"/>
    <w:rsid w:val="0296F8F2"/>
    <w:rsid w:val="02DFF069"/>
    <w:rsid w:val="02E8A2C4"/>
    <w:rsid w:val="032B9A5B"/>
    <w:rsid w:val="033AE78C"/>
    <w:rsid w:val="0348ACA0"/>
    <w:rsid w:val="03528880"/>
    <w:rsid w:val="03531162"/>
    <w:rsid w:val="03559F07"/>
    <w:rsid w:val="0371E612"/>
    <w:rsid w:val="037CFFA7"/>
    <w:rsid w:val="03C49801"/>
    <w:rsid w:val="03C7122B"/>
    <w:rsid w:val="03E21286"/>
    <w:rsid w:val="03E4C27C"/>
    <w:rsid w:val="03E4D50D"/>
    <w:rsid w:val="0426176B"/>
    <w:rsid w:val="043D4B08"/>
    <w:rsid w:val="044CBAFE"/>
    <w:rsid w:val="0478376C"/>
    <w:rsid w:val="047C2739"/>
    <w:rsid w:val="04BF0303"/>
    <w:rsid w:val="05129A7B"/>
    <w:rsid w:val="051F88D6"/>
    <w:rsid w:val="054FFA42"/>
    <w:rsid w:val="057DE2E7"/>
    <w:rsid w:val="05808BC3"/>
    <w:rsid w:val="058DBEA1"/>
    <w:rsid w:val="05A4C269"/>
    <w:rsid w:val="05AC3A31"/>
    <w:rsid w:val="05AD0D0D"/>
    <w:rsid w:val="05C3A086"/>
    <w:rsid w:val="05E215C5"/>
    <w:rsid w:val="05F017BC"/>
    <w:rsid w:val="05FD7892"/>
    <w:rsid w:val="06008D62"/>
    <w:rsid w:val="06185A79"/>
    <w:rsid w:val="063E02E8"/>
    <w:rsid w:val="06575D1B"/>
    <w:rsid w:val="0664D86C"/>
    <w:rsid w:val="06926E46"/>
    <w:rsid w:val="06A7A527"/>
    <w:rsid w:val="06EB6951"/>
    <w:rsid w:val="06ED1EE0"/>
    <w:rsid w:val="06EE0F8E"/>
    <w:rsid w:val="06F660C0"/>
    <w:rsid w:val="070EE089"/>
    <w:rsid w:val="071E6FB6"/>
    <w:rsid w:val="07495B47"/>
    <w:rsid w:val="07715102"/>
    <w:rsid w:val="0786947A"/>
    <w:rsid w:val="078F483B"/>
    <w:rsid w:val="0798C958"/>
    <w:rsid w:val="07BF6DE6"/>
    <w:rsid w:val="07C2A425"/>
    <w:rsid w:val="07DE4A11"/>
    <w:rsid w:val="07E8CAE6"/>
    <w:rsid w:val="07E9A8E1"/>
    <w:rsid w:val="07FBAE01"/>
    <w:rsid w:val="080E974C"/>
    <w:rsid w:val="080F22F8"/>
    <w:rsid w:val="081C2B71"/>
    <w:rsid w:val="085B6D94"/>
    <w:rsid w:val="085D1443"/>
    <w:rsid w:val="0860436A"/>
    <w:rsid w:val="088F719A"/>
    <w:rsid w:val="08A3D19A"/>
    <w:rsid w:val="08BE972B"/>
    <w:rsid w:val="08C25654"/>
    <w:rsid w:val="08C9831F"/>
    <w:rsid w:val="08CCC77A"/>
    <w:rsid w:val="090B9BC4"/>
    <w:rsid w:val="0943C94E"/>
    <w:rsid w:val="0963E76D"/>
    <w:rsid w:val="0976978F"/>
    <w:rsid w:val="0981BA9C"/>
    <w:rsid w:val="0999F1F5"/>
    <w:rsid w:val="09BA67C8"/>
    <w:rsid w:val="09BB10F2"/>
    <w:rsid w:val="09EA4D2F"/>
    <w:rsid w:val="09FCC55A"/>
    <w:rsid w:val="09FECC0D"/>
    <w:rsid w:val="0A14BCDB"/>
    <w:rsid w:val="0A224BAB"/>
    <w:rsid w:val="0A355790"/>
    <w:rsid w:val="0A3615EA"/>
    <w:rsid w:val="0A635131"/>
    <w:rsid w:val="0A73DE65"/>
    <w:rsid w:val="0A77DEED"/>
    <w:rsid w:val="0A86EEB5"/>
    <w:rsid w:val="0A9770DF"/>
    <w:rsid w:val="0AC0F929"/>
    <w:rsid w:val="0AEFEB6B"/>
    <w:rsid w:val="0B575FC7"/>
    <w:rsid w:val="0B689602"/>
    <w:rsid w:val="0B940762"/>
    <w:rsid w:val="0B982BAA"/>
    <w:rsid w:val="0B9D28BB"/>
    <w:rsid w:val="0BB2B631"/>
    <w:rsid w:val="0BCFE74F"/>
    <w:rsid w:val="0BD635AB"/>
    <w:rsid w:val="0BE49779"/>
    <w:rsid w:val="0C0B6262"/>
    <w:rsid w:val="0C27BE5E"/>
    <w:rsid w:val="0C2BFEAA"/>
    <w:rsid w:val="0C3A658E"/>
    <w:rsid w:val="0C663181"/>
    <w:rsid w:val="0C7C148C"/>
    <w:rsid w:val="0C7F4363"/>
    <w:rsid w:val="0C7F8EF2"/>
    <w:rsid w:val="0C88B2C2"/>
    <w:rsid w:val="0CA7F949"/>
    <w:rsid w:val="0CE32B93"/>
    <w:rsid w:val="0CFABE7E"/>
    <w:rsid w:val="0D1E8046"/>
    <w:rsid w:val="0D2E48A5"/>
    <w:rsid w:val="0D3235A3"/>
    <w:rsid w:val="0D4330F6"/>
    <w:rsid w:val="0D66F0ED"/>
    <w:rsid w:val="0D68081D"/>
    <w:rsid w:val="0D91C04D"/>
    <w:rsid w:val="0D93A53A"/>
    <w:rsid w:val="0D9F6835"/>
    <w:rsid w:val="0DB2A6DD"/>
    <w:rsid w:val="0DB553D8"/>
    <w:rsid w:val="0DC2AF46"/>
    <w:rsid w:val="0DED81B9"/>
    <w:rsid w:val="0DF0A8E7"/>
    <w:rsid w:val="0E186961"/>
    <w:rsid w:val="0E51C6BB"/>
    <w:rsid w:val="0E8CC4A1"/>
    <w:rsid w:val="0EAD6BEE"/>
    <w:rsid w:val="0EC8DF7E"/>
    <w:rsid w:val="0F1B856F"/>
    <w:rsid w:val="0F46EF5A"/>
    <w:rsid w:val="0F48B5C2"/>
    <w:rsid w:val="0F6E13E3"/>
    <w:rsid w:val="0F7A78A1"/>
    <w:rsid w:val="0FA9A766"/>
    <w:rsid w:val="0FC44BFA"/>
    <w:rsid w:val="0FE3CDBC"/>
    <w:rsid w:val="0FFDA709"/>
    <w:rsid w:val="1002E225"/>
    <w:rsid w:val="10289502"/>
    <w:rsid w:val="102F38F2"/>
    <w:rsid w:val="10442CAA"/>
    <w:rsid w:val="1049F4E6"/>
    <w:rsid w:val="1063E52B"/>
    <w:rsid w:val="10E1BC33"/>
    <w:rsid w:val="10EABDF8"/>
    <w:rsid w:val="10FCE12F"/>
    <w:rsid w:val="10FEF8BF"/>
    <w:rsid w:val="11117F2C"/>
    <w:rsid w:val="111E0251"/>
    <w:rsid w:val="112C716F"/>
    <w:rsid w:val="112EEB99"/>
    <w:rsid w:val="11456D1A"/>
    <w:rsid w:val="115C6866"/>
    <w:rsid w:val="117270E1"/>
    <w:rsid w:val="117684CF"/>
    <w:rsid w:val="11A503DA"/>
    <w:rsid w:val="11AF422F"/>
    <w:rsid w:val="11C57173"/>
    <w:rsid w:val="11C6BA4F"/>
    <w:rsid w:val="11D02541"/>
    <w:rsid w:val="11D415BD"/>
    <w:rsid w:val="11D6E2DC"/>
    <w:rsid w:val="11F3734E"/>
    <w:rsid w:val="11F5680E"/>
    <w:rsid w:val="12247D9B"/>
    <w:rsid w:val="122B0960"/>
    <w:rsid w:val="123084CC"/>
    <w:rsid w:val="123702FC"/>
    <w:rsid w:val="127FE34F"/>
    <w:rsid w:val="12CB5DCB"/>
    <w:rsid w:val="12D6CF80"/>
    <w:rsid w:val="12DDFF85"/>
    <w:rsid w:val="13138D3A"/>
    <w:rsid w:val="1327ABDE"/>
    <w:rsid w:val="132F10CA"/>
    <w:rsid w:val="13344C8C"/>
    <w:rsid w:val="13345E3E"/>
    <w:rsid w:val="136E7CEC"/>
    <w:rsid w:val="13B0D98D"/>
    <w:rsid w:val="13D0AD63"/>
    <w:rsid w:val="13D11370"/>
    <w:rsid w:val="141B264D"/>
    <w:rsid w:val="142E9A64"/>
    <w:rsid w:val="143C9CE1"/>
    <w:rsid w:val="1445D182"/>
    <w:rsid w:val="14682EEA"/>
    <w:rsid w:val="148DA488"/>
    <w:rsid w:val="149090D4"/>
    <w:rsid w:val="14A01E15"/>
    <w:rsid w:val="14A57C50"/>
    <w:rsid w:val="14A88DF2"/>
    <w:rsid w:val="14AFF6FD"/>
    <w:rsid w:val="14CC461C"/>
    <w:rsid w:val="14DE37B0"/>
    <w:rsid w:val="14F2B440"/>
    <w:rsid w:val="14FD0E71"/>
    <w:rsid w:val="15276C77"/>
    <w:rsid w:val="15493BB5"/>
    <w:rsid w:val="1558128D"/>
    <w:rsid w:val="155C1CB4"/>
    <w:rsid w:val="155D1C1B"/>
    <w:rsid w:val="15684338"/>
    <w:rsid w:val="1571D167"/>
    <w:rsid w:val="1575900D"/>
    <w:rsid w:val="158445C6"/>
    <w:rsid w:val="15A94C25"/>
    <w:rsid w:val="15B2010C"/>
    <w:rsid w:val="15BA65DD"/>
    <w:rsid w:val="15FE7D53"/>
    <w:rsid w:val="160067EF"/>
    <w:rsid w:val="16014EEB"/>
    <w:rsid w:val="16148B32"/>
    <w:rsid w:val="1616B12C"/>
    <w:rsid w:val="161F6E7B"/>
    <w:rsid w:val="16262D11"/>
    <w:rsid w:val="1639CBE7"/>
    <w:rsid w:val="164B3D0D"/>
    <w:rsid w:val="16515A58"/>
    <w:rsid w:val="165D86B0"/>
    <w:rsid w:val="166C31D1"/>
    <w:rsid w:val="167B2B6E"/>
    <w:rsid w:val="169965A2"/>
    <w:rsid w:val="16A01FBF"/>
    <w:rsid w:val="16A7F71A"/>
    <w:rsid w:val="16A957E0"/>
    <w:rsid w:val="16B07F96"/>
    <w:rsid w:val="16DD13F8"/>
    <w:rsid w:val="16F1E637"/>
    <w:rsid w:val="171AAEBA"/>
    <w:rsid w:val="1722D435"/>
    <w:rsid w:val="1744D889"/>
    <w:rsid w:val="17587587"/>
    <w:rsid w:val="175CB051"/>
    <w:rsid w:val="179292FF"/>
    <w:rsid w:val="17A3578E"/>
    <w:rsid w:val="17B71B41"/>
    <w:rsid w:val="183FCFE5"/>
    <w:rsid w:val="1865D882"/>
    <w:rsid w:val="18738784"/>
    <w:rsid w:val="1877CB38"/>
    <w:rsid w:val="1889A5DC"/>
    <w:rsid w:val="18917443"/>
    <w:rsid w:val="18A64480"/>
    <w:rsid w:val="18C76CDC"/>
    <w:rsid w:val="18CE94D2"/>
    <w:rsid w:val="19137149"/>
    <w:rsid w:val="1913C4B1"/>
    <w:rsid w:val="1920D521"/>
    <w:rsid w:val="192C3CCA"/>
    <w:rsid w:val="1931DE22"/>
    <w:rsid w:val="193DEDFA"/>
    <w:rsid w:val="19418D5B"/>
    <w:rsid w:val="194CF7A3"/>
    <w:rsid w:val="196A2A27"/>
    <w:rsid w:val="196E6D0C"/>
    <w:rsid w:val="1970D531"/>
    <w:rsid w:val="1984CA0F"/>
    <w:rsid w:val="19A3D293"/>
    <w:rsid w:val="19A814D9"/>
    <w:rsid w:val="19EFB9EE"/>
    <w:rsid w:val="19F0718A"/>
    <w:rsid w:val="1A0A4D5D"/>
    <w:rsid w:val="1AA9BACA"/>
    <w:rsid w:val="1AABBEB0"/>
    <w:rsid w:val="1AC75812"/>
    <w:rsid w:val="1ACD689A"/>
    <w:rsid w:val="1AF6399D"/>
    <w:rsid w:val="1B39CECB"/>
    <w:rsid w:val="1B5736BF"/>
    <w:rsid w:val="1B5ED524"/>
    <w:rsid w:val="1B67C4EE"/>
    <w:rsid w:val="1B6E8968"/>
    <w:rsid w:val="1B74DF8B"/>
    <w:rsid w:val="1B80E897"/>
    <w:rsid w:val="1B968C56"/>
    <w:rsid w:val="1BA7577C"/>
    <w:rsid w:val="1BCFD39B"/>
    <w:rsid w:val="1BEFF0DD"/>
    <w:rsid w:val="1C020EAD"/>
    <w:rsid w:val="1C0DF842"/>
    <w:rsid w:val="1C107BA3"/>
    <w:rsid w:val="1C83CCB6"/>
    <w:rsid w:val="1C8C75DF"/>
    <w:rsid w:val="1CA649FF"/>
    <w:rsid w:val="1CB7A8C9"/>
    <w:rsid w:val="1CBFBA4C"/>
    <w:rsid w:val="1CD13A56"/>
    <w:rsid w:val="1CE916FD"/>
    <w:rsid w:val="1D2439FE"/>
    <w:rsid w:val="1D757C12"/>
    <w:rsid w:val="1DC469F1"/>
    <w:rsid w:val="1DD5F3E3"/>
    <w:rsid w:val="1DDB7974"/>
    <w:rsid w:val="1DE735D4"/>
    <w:rsid w:val="1DEB84D8"/>
    <w:rsid w:val="1E2979A9"/>
    <w:rsid w:val="1E2C2DA2"/>
    <w:rsid w:val="1E409341"/>
    <w:rsid w:val="1E42A825"/>
    <w:rsid w:val="1E4B1924"/>
    <w:rsid w:val="1E6B894B"/>
    <w:rsid w:val="1E8ACC1E"/>
    <w:rsid w:val="1EA660B4"/>
    <w:rsid w:val="1EACE1E1"/>
    <w:rsid w:val="1EBBFA6F"/>
    <w:rsid w:val="1EDEB84C"/>
    <w:rsid w:val="1F35B6FA"/>
    <w:rsid w:val="1F826F9C"/>
    <w:rsid w:val="1F89590A"/>
    <w:rsid w:val="1F8D0503"/>
    <w:rsid w:val="1FAB4EF4"/>
    <w:rsid w:val="1FC42CCC"/>
    <w:rsid w:val="1FE0EC76"/>
    <w:rsid w:val="1FF1ED7D"/>
    <w:rsid w:val="1FFA9CC8"/>
    <w:rsid w:val="2011092C"/>
    <w:rsid w:val="20399865"/>
    <w:rsid w:val="203D221F"/>
    <w:rsid w:val="2078183C"/>
    <w:rsid w:val="209991CB"/>
    <w:rsid w:val="20B12691"/>
    <w:rsid w:val="20B7F91C"/>
    <w:rsid w:val="2116681F"/>
    <w:rsid w:val="212C0825"/>
    <w:rsid w:val="215A666D"/>
    <w:rsid w:val="215F2B5F"/>
    <w:rsid w:val="218FDBF4"/>
    <w:rsid w:val="21A03B7E"/>
    <w:rsid w:val="21BBD12A"/>
    <w:rsid w:val="21C2691C"/>
    <w:rsid w:val="21D85A85"/>
    <w:rsid w:val="21E7F1D2"/>
    <w:rsid w:val="21F45CB4"/>
    <w:rsid w:val="221A0A0C"/>
    <w:rsid w:val="221B8B0C"/>
    <w:rsid w:val="223C8392"/>
    <w:rsid w:val="22573314"/>
    <w:rsid w:val="2282F349"/>
    <w:rsid w:val="22945BAF"/>
    <w:rsid w:val="22B8C8BE"/>
    <w:rsid w:val="22C58CAF"/>
    <w:rsid w:val="22D13884"/>
    <w:rsid w:val="22D6FA00"/>
    <w:rsid w:val="22DE26DF"/>
    <w:rsid w:val="22F30E3A"/>
    <w:rsid w:val="22F4349A"/>
    <w:rsid w:val="22F57CF3"/>
    <w:rsid w:val="22F8B0F8"/>
    <w:rsid w:val="22FAFBC0"/>
    <w:rsid w:val="231C38D0"/>
    <w:rsid w:val="231C96BB"/>
    <w:rsid w:val="23343BB6"/>
    <w:rsid w:val="233ECB44"/>
    <w:rsid w:val="2357A18B"/>
    <w:rsid w:val="23594E48"/>
    <w:rsid w:val="237065DB"/>
    <w:rsid w:val="23756DBD"/>
    <w:rsid w:val="23860B0C"/>
    <w:rsid w:val="23AF2186"/>
    <w:rsid w:val="23E9F548"/>
    <w:rsid w:val="240EFB2F"/>
    <w:rsid w:val="2416F2CA"/>
    <w:rsid w:val="241F8A40"/>
    <w:rsid w:val="242C92D0"/>
    <w:rsid w:val="244B3CE4"/>
    <w:rsid w:val="2451FC70"/>
    <w:rsid w:val="245EE28F"/>
    <w:rsid w:val="24600053"/>
    <w:rsid w:val="24753739"/>
    <w:rsid w:val="24804692"/>
    <w:rsid w:val="24983FFF"/>
    <w:rsid w:val="24B3BB98"/>
    <w:rsid w:val="24BD18F4"/>
    <w:rsid w:val="24E4275A"/>
    <w:rsid w:val="24FBAA6E"/>
    <w:rsid w:val="250D0988"/>
    <w:rsid w:val="25112A37"/>
    <w:rsid w:val="2516EAE0"/>
    <w:rsid w:val="253D9CF4"/>
    <w:rsid w:val="2540CEBA"/>
    <w:rsid w:val="257FB473"/>
    <w:rsid w:val="258FD210"/>
    <w:rsid w:val="2590148D"/>
    <w:rsid w:val="2593147D"/>
    <w:rsid w:val="259770BA"/>
    <w:rsid w:val="25A6ECAC"/>
    <w:rsid w:val="25E3B69D"/>
    <w:rsid w:val="25E6FA15"/>
    <w:rsid w:val="260DC27A"/>
    <w:rsid w:val="26202510"/>
    <w:rsid w:val="26248A3F"/>
    <w:rsid w:val="26259810"/>
    <w:rsid w:val="265262C1"/>
    <w:rsid w:val="2653B2D0"/>
    <w:rsid w:val="2688E160"/>
    <w:rsid w:val="2694AF9D"/>
    <w:rsid w:val="26CC0FB7"/>
    <w:rsid w:val="26ED4375"/>
    <w:rsid w:val="27076F8C"/>
    <w:rsid w:val="2719C7A3"/>
    <w:rsid w:val="274DAD98"/>
    <w:rsid w:val="274F2F7D"/>
    <w:rsid w:val="2758FBB9"/>
    <w:rsid w:val="276EE68E"/>
    <w:rsid w:val="27925F24"/>
    <w:rsid w:val="27AE7CBE"/>
    <w:rsid w:val="27B98DC4"/>
    <w:rsid w:val="27D6D12D"/>
    <w:rsid w:val="27E03C1F"/>
    <w:rsid w:val="27EC81DB"/>
    <w:rsid w:val="27FC799C"/>
    <w:rsid w:val="28488216"/>
    <w:rsid w:val="28498C0D"/>
    <w:rsid w:val="28BA4250"/>
    <w:rsid w:val="28CE0AC5"/>
    <w:rsid w:val="28D34AF4"/>
    <w:rsid w:val="28DA5C7F"/>
    <w:rsid w:val="28F3DAF5"/>
    <w:rsid w:val="28FC9BDE"/>
    <w:rsid w:val="291841E3"/>
    <w:rsid w:val="293DD427"/>
    <w:rsid w:val="29533AE1"/>
    <w:rsid w:val="298CE2B0"/>
    <w:rsid w:val="29DAE867"/>
    <w:rsid w:val="29E4E576"/>
    <w:rsid w:val="2A0C2081"/>
    <w:rsid w:val="2A39CBA6"/>
    <w:rsid w:val="2A3F104E"/>
    <w:rsid w:val="2A4D0958"/>
    <w:rsid w:val="2A54B1D9"/>
    <w:rsid w:val="2A6D54ED"/>
    <w:rsid w:val="2A8F8713"/>
    <w:rsid w:val="2A9298B5"/>
    <w:rsid w:val="2ADE7E0F"/>
    <w:rsid w:val="2AE10FC6"/>
    <w:rsid w:val="2AEB76D7"/>
    <w:rsid w:val="2AF90933"/>
    <w:rsid w:val="2AFF4871"/>
    <w:rsid w:val="2B10A6A0"/>
    <w:rsid w:val="2B64602D"/>
    <w:rsid w:val="2B794323"/>
    <w:rsid w:val="2B7A8EB9"/>
    <w:rsid w:val="2B8022D8"/>
    <w:rsid w:val="2B839CF8"/>
    <w:rsid w:val="2B9E5CFA"/>
    <w:rsid w:val="2BA59876"/>
    <w:rsid w:val="2BB7CAF3"/>
    <w:rsid w:val="2BD61D54"/>
    <w:rsid w:val="2BDCBF44"/>
    <w:rsid w:val="2BF736B5"/>
    <w:rsid w:val="2C10AD32"/>
    <w:rsid w:val="2C472BD1"/>
    <w:rsid w:val="2C489639"/>
    <w:rsid w:val="2C56036D"/>
    <w:rsid w:val="2C75AB38"/>
    <w:rsid w:val="2C7713DF"/>
    <w:rsid w:val="2C81780E"/>
    <w:rsid w:val="2C9B6559"/>
    <w:rsid w:val="2CACBCD6"/>
    <w:rsid w:val="2CB14F62"/>
    <w:rsid w:val="2CC13F9E"/>
    <w:rsid w:val="2CDA51D0"/>
    <w:rsid w:val="2D1088F1"/>
    <w:rsid w:val="2D3E1DC0"/>
    <w:rsid w:val="2D3FEB52"/>
    <w:rsid w:val="2D44E14C"/>
    <w:rsid w:val="2D594125"/>
    <w:rsid w:val="2D95A0F9"/>
    <w:rsid w:val="2D97FACB"/>
    <w:rsid w:val="2DB4CFC0"/>
    <w:rsid w:val="2E013CE1"/>
    <w:rsid w:val="2E3445BD"/>
    <w:rsid w:val="2E39CF12"/>
    <w:rsid w:val="2E8B3114"/>
    <w:rsid w:val="2E97C47C"/>
    <w:rsid w:val="2EAC5952"/>
    <w:rsid w:val="2EC63B0A"/>
    <w:rsid w:val="2EDBEE84"/>
    <w:rsid w:val="2EED43B9"/>
    <w:rsid w:val="2F0A97E1"/>
    <w:rsid w:val="2F0EF36B"/>
    <w:rsid w:val="2F2F464B"/>
    <w:rsid w:val="2F659284"/>
    <w:rsid w:val="2F843272"/>
    <w:rsid w:val="2F87D1E3"/>
    <w:rsid w:val="2F8C8D01"/>
    <w:rsid w:val="2FAAC7AE"/>
    <w:rsid w:val="2FC03FA6"/>
    <w:rsid w:val="2FCF65B2"/>
    <w:rsid w:val="2FD6C4C1"/>
    <w:rsid w:val="2FEB642F"/>
    <w:rsid w:val="3016CE50"/>
    <w:rsid w:val="303394DD"/>
    <w:rsid w:val="303C96AD"/>
    <w:rsid w:val="303F878C"/>
    <w:rsid w:val="3066E35A"/>
    <w:rsid w:val="3068B86C"/>
    <w:rsid w:val="30CCDD7F"/>
    <w:rsid w:val="30EB20CF"/>
    <w:rsid w:val="30F1242D"/>
    <w:rsid w:val="30F24885"/>
    <w:rsid w:val="310CF794"/>
    <w:rsid w:val="3111D46E"/>
    <w:rsid w:val="312F445B"/>
    <w:rsid w:val="312FA109"/>
    <w:rsid w:val="31414A5B"/>
    <w:rsid w:val="3169B51F"/>
    <w:rsid w:val="31855C76"/>
    <w:rsid w:val="31ABE470"/>
    <w:rsid w:val="31CE2270"/>
    <w:rsid w:val="31F6D4C3"/>
    <w:rsid w:val="32080F9A"/>
    <w:rsid w:val="321775AB"/>
    <w:rsid w:val="32240CE0"/>
    <w:rsid w:val="3227B676"/>
    <w:rsid w:val="3229F421"/>
    <w:rsid w:val="322AA573"/>
    <w:rsid w:val="32371959"/>
    <w:rsid w:val="327EF297"/>
    <w:rsid w:val="329CCE9F"/>
    <w:rsid w:val="32A56454"/>
    <w:rsid w:val="32AA2DD2"/>
    <w:rsid w:val="32AFAE7C"/>
    <w:rsid w:val="32B06756"/>
    <w:rsid w:val="32B1AD74"/>
    <w:rsid w:val="32BD7EE0"/>
    <w:rsid w:val="32CC8EA8"/>
    <w:rsid w:val="32D5457C"/>
    <w:rsid w:val="33121D0F"/>
    <w:rsid w:val="331806C4"/>
    <w:rsid w:val="331C0C05"/>
    <w:rsid w:val="33268E67"/>
    <w:rsid w:val="3327977D"/>
    <w:rsid w:val="332990B6"/>
    <w:rsid w:val="335F0089"/>
    <w:rsid w:val="3366A529"/>
    <w:rsid w:val="336DF826"/>
    <w:rsid w:val="3371BDCB"/>
    <w:rsid w:val="3373E47A"/>
    <w:rsid w:val="33814EF9"/>
    <w:rsid w:val="339FFB69"/>
    <w:rsid w:val="33AB163C"/>
    <w:rsid w:val="33B46901"/>
    <w:rsid w:val="33BB596D"/>
    <w:rsid w:val="33CB63EE"/>
    <w:rsid w:val="340305EA"/>
    <w:rsid w:val="340DC814"/>
    <w:rsid w:val="3433422B"/>
    <w:rsid w:val="345E3BDC"/>
    <w:rsid w:val="349E7488"/>
    <w:rsid w:val="34D137FF"/>
    <w:rsid w:val="34D29FDF"/>
    <w:rsid w:val="34EA5BE3"/>
    <w:rsid w:val="34EB5C7B"/>
    <w:rsid w:val="35070600"/>
    <w:rsid w:val="352716D0"/>
    <w:rsid w:val="352E0F35"/>
    <w:rsid w:val="35363026"/>
    <w:rsid w:val="3579571F"/>
    <w:rsid w:val="357D1582"/>
    <w:rsid w:val="359BED3A"/>
    <w:rsid w:val="359EAF0D"/>
    <w:rsid w:val="35B8278F"/>
    <w:rsid w:val="35E36A03"/>
    <w:rsid w:val="35E89B17"/>
    <w:rsid w:val="35EC2B65"/>
    <w:rsid w:val="361093B8"/>
    <w:rsid w:val="3625101B"/>
    <w:rsid w:val="3633A477"/>
    <w:rsid w:val="363A9284"/>
    <w:rsid w:val="3671B170"/>
    <w:rsid w:val="36A10CE8"/>
    <w:rsid w:val="36B928AB"/>
    <w:rsid w:val="36C6EB39"/>
    <w:rsid w:val="36D0DA17"/>
    <w:rsid w:val="36F8556E"/>
    <w:rsid w:val="374EE9F3"/>
    <w:rsid w:val="3753F7F0"/>
    <w:rsid w:val="375549D0"/>
    <w:rsid w:val="37694F56"/>
    <w:rsid w:val="378A5FC5"/>
    <w:rsid w:val="3793496A"/>
    <w:rsid w:val="3797DE65"/>
    <w:rsid w:val="37B69D2D"/>
    <w:rsid w:val="37BCD840"/>
    <w:rsid w:val="37C945C1"/>
    <w:rsid w:val="37DB8CAA"/>
    <w:rsid w:val="380C92EE"/>
    <w:rsid w:val="384FBBF0"/>
    <w:rsid w:val="3862BB9A"/>
    <w:rsid w:val="386D1D50"/>
    <w:rsid w:val="387ED67A"/>
    <w:rsid w:val="388A6561"/>
    <w:rsid w:val="3892C69F"/>
    <w:rsid w:val="3892F9A1"/>
    <w:rsid w:val="38B4C029"/>
    <w:rsid w:val="38D9158A"/>
    <w:rsid w:val="38FB622C"/>
    <w:rsid w:val="3901C14E"/>
    <w:rsid w:val="3905845E"/>
    <w:rsid w:val="390A8E3E"/>
    <w:rsid w:val="390D3F13"/>
    <w:rsid w:val="3923150E"/>
    <w:rsid w:val="3949AA9B"/>
    <w:rsid w:val="395B4D04"/>
    <w:rsid w:val="396221C5"/>
    <w:rsid w:val="3980610E"/>
    <w:rsid w:val="39868897"/>
    <w:rsid w:val="399D5314"/>
    <w:rsid w:val="39AC0FE7"/>
    <w:rsid w:val="39AF9CB7"/>
    <w:rsid w:val="39BEAC7F"/>
    <w:rsid w:val="39DC3592"/>
    <w:rsid w:val="3A149BDA"/>
    <w:rsid w:val="3A1BFA73"/>
    <w:rsid w:val="3A3F0410"/>
    <w:rsid w:val="3A4481F3"/>
    <w:rsid w:val="3A4EC79A"/>
    <w:rsid w:val="3A53C1A2"/>
    <w:rsid w:val="3A6235D0"/>
    <w:rsid w:val="3A624785"/>
    <w:rsid w:val="3A8D354C"/>
    <w:rsid w:val="3AB0A90A"/>
    <w:rsid w:val="3AC6072E"/>
    <w:rsid w:val="3AD5F132"/>
    <w:rsid w:val="3AD89833"/>
    <w:rsid w:val="3AEE34BB"/>
    <w:rsid w:val="3AFFF679"/>
    <w:rsid w:val="3B1B3B2F"/>
    <w:rsid w:val="3B2ED530"/>
    <w:rsid w:val="3B506B13"/>
    <w:rsid w:val="3B600C86"/>
    <w:rsid w:val="3B6F0A9C"/>
    <w:rsid w:val="3B8CF3DD"/>
    <w:rsid w:val="3B913437"/>
    <w:rsid w:val="3B9F9075"/>
    <w:rsid w:val="3BB21AFF"/>
    <w:rsid w:val="3BB7EE89"/>
    <w:rsid w:val="3BBA6C31"/>
    <w:rsid w:val="3BBE50D0"/>
    <w:rsid w:val="3BD96C91"/>
    <w:rsid w:val="3BE02ED8"/>
    <w:rsid w:val="3C750485"/>
    <w:rsid w:val="3C8445B8"/>
    <w:rsid w:val="3CC369E1"/>
    <w:rsid w:val="3CC8D966"/>
    <w:rsid w:val="3D0FA05A"/>
    <w:rsid w:val="3D2B0578"/>
    <w:rsid w:val="3D42B5E9"/>
    <w:rsid w:val="3D436C4A"/>
    <w:rsid w:val="3D482918"/>
    <w:rsid w:val="3D6E032E"/>
    <w:rsid w:val="3D6E7BC6"/>
    <w:rsid w:val="3D929C66"/>
    <w:rsid w:val="3D944315"/>
    <w:rsid w:val="3D94C260"/>
    <w:rsid w:val="3DA89E00"/>
    <w:rsid w:val="3DD20515"/>
    <w:rsid w:val="3E3EBE9A"/>
    <w:rsid w:val="3E484FA4"/>
    <w:rsid w:val="3E7347EF"/>
    <w:rsid w:val="3E7E71D3"/>
    <w:rsid w:val="3EF1EFA7"/>
    <w:rsid w:val="3EF736FC"/>
    <w:rsid w:val="3F056F2A"/>
    <w:rsid w:val="3F329CA0"/>
    <w:rsid w:val="3F4BDF07"/>
    <w:rsid w:val="3F6D70CF"/>
    <w:rsid w:val="3F74D794"/>
    <w:rsid w:val="3F9D30D8"/>
    <w:rsid w:val="3FA965EE"/>
    <w:rsid w:val="3FB3D460"/>
    <w:rsid w:val="3FCCEFE6"/>
    <w:rsid w:val="3FF2A993"/>
    <w:rsid w:val="40097E26"/>
    <w:rsid w:val="40097F1C"/>
    <w:rsid w:val="402CCE3A"/>
    <w:rsid w:val="4033D1F1"/>
    <w:rsid w:val="4047BCD0"/>
    <w:rsid w:val="404B3293"/>
    <w:rsid w:val="406A0D5B"/>
    <w:rsid w:val="4087518F"/>
    <w:rsid w:val="4097013A"/>
    <w:rsid w:val="40EBB3A4"/>
    <w:rsid w:val="40F8382F"/>
    <w:rsid w:val="410984B8"/>
    <w:rsid w:val="412809EA"/>
    <w:rsid w:val="412DFE37"/>
    <w:rsid w:val="4140F052"/>
    <w:rsid w:val="41701985"/>
    <w:rsid w:val="4177FF62"/>
    <w:rsid w:val="419074C6"/>
    <w:rsid w:val="4196D72D"/>
    <w:rsid w:val="41AB73FC"/>
    <w:rsid w:val="41B27D8E"/>
    <w:rsid w:val="41BA9871"/>
    <w:rsid w:val="41F4E3CC"/>
    <w:rsid w:val="41FA57AE"/>
    <w:rsid w:val="420CBD15"/>
    <w:rsid w:val="42132FB2"/>
    <w:rsid w:val="42193D27"/>
    <w:rsid w:val="424226DB"/>
    <w:rsid w:val="4259A306"/>
    <w:rsid w:val="42660D89"/>
    <w:rsid w:val="426F3420"/>
    <w:rsid w:val="427030B6"/>
    <w:rsid w:val="427F1E26"/>
    <w:rsid w:val="4291C0DB"/>
    <w:rsid w:val="42C9CE98"/>
    <w:rsid w:val="4330CEFC"/>
    <w:rsid w:val="4346B912"/>
    <w:rsid w:val="43567EFD"/>
    <w:rsid w:val="43A0C10F"/>
    <w:rsid w:val="43A5FCC5"/>
    <w:rsid w:val="43C07ED3"/>
    <w:rsid w:val="440276C8"/>
    <w:rsid w:val="4416159E"/>
    <w:rsid w:val="442D913C"/>
    <w:rsid w:val="4441A6C7"/>
    <w:rsid w:val="444FED41"/>
    <w:rsid w:val="4487352E"/>
    <w:rsid w:val="44970F3F"/>
    <w:rsid w:val="44B100EA"/>
    <w:rsid w:val="44B1733C"/>
    <w:rsid w:val="44D7CFDD"/>
    <w:rsid w:val="44E7C118"/>
    <w:rsid w:val="44F97C3D"/>
    <w:rsid w:val="44FA6327"/>
    <w:rsid w:val="44FBE3BA"/>
    <w:rsid w:val="451454D2"/>
    <w:rsid w:val="451C78A7"/>
    <w:rsid w:val="45521DEC"/>
    <w:rsid w:val="45695C21"/>
    <w:rsid w:val="456AA65B"/>
    <w:rsid w:val="45803850"/>
    <w:rsid w:val="4586ABE8"/>
    <w:rsid w:val="45994EFB"/>
    <w:rsid w:val="459BA862"/>
    <w:rsid w:val="459FD445"/>
    <w:rsid w:val="45BBAC7E"/>
    <w:rsid w:val="45D8814C"/>
    <w:rsid w:val="46291007"/>
    <w:rsid w:val="463C39BB"/>
    <w:rsid w:val="4643764C"/>
    <w:rsid w:val="46473092"/>
    <w:rsid w:val="4665BCC2"/>
    <w:rsid w:val="467DDA57"/>
    <w:rsid w:val="46A9242C"/>
    <w:rsid w:val="46AB644F"/>
    <w:rsid w:val="46F93B3B"/>
    <w:rsid w:val="471056E5"/>
    <w:rsid w:val="47191C4D"/>
    <w:rsid w:val="472EF6D8"/>
    <w:rsid w:val="47446B27"/>
    <w:rsid w:val="4758B7FC"/>
    <w:rsid w:val="477CF995"/>
    <w:rsid w:val="479C6593"/>
    <w:rsid w:val="479DBD69"/>
    <w:rsid w:val="47B98FC9"/>
    <w:rsid w:val="47FE85F2"/>
    <w:rsid w:val="480F98D3"/>
    <w:rsid w:val="482B58DF"/>
    <w:rsid w:val="4845D439"/>
    <w:rsid w:val="48539104"/>
    <w:rsid w:val="486D9FF2"/>
    <w:rsid w:val="487A0560"/>
    <w:rsid w:val="488773D4"/>
    <w:rsid w:val="488D77A4"/>
    <w:rsid w:val="48A02F1C"/>
    <w:rsid w:val="48A4E778"/>
    <w:rsid w:val="48D6E40A"/>
    <w:rsid w:val="48D77507"/>
    <w:rsid w:val="48E03B88"/>
    <w:rsid w:val="49022F1C"/>
    <w:rsid w:val="490A419A"/>
    <w:rsid w:val="49200B00"/>
    <w:rsid w:val="492FD895"/>
    <w:rsid w:val="49472B9B"/>
    <w:rsid w:val="495F1D32"/>
    <w:rsid w:val="497608CE"/>
    <w:rsid w:val="497DD43A"/>
    <w:rsid w:val="49892C46"/>
    <w:rsid w:val="49B1A1BE"/>
    <w:rsid w:val="49B3E064"/>
    <w:rsid w:val="49C416BF"/>
    <w:rsid w:val="49F93736"/>
    <w:rsid w:val="4A59E29F"/>
    <w:rsid w:val="4A7C0BE9"/>
    <w:rsid w:val="4AB0546C"/>
    <w:rsid w:val="4AB14DED"/>
    <w:rsid w:val="4B007A9A"/>
    <w:rsid w:val="4B121CB7"/>
    <w:rsid w:val="4B128A52"/>
    <w:rsid w:val="4B28E734"/>
    <w:rsid w:val="4B296CFA"/>
    <w:rsid w:val="4B77CD89"/>
    <w:rsid w:val="4B88B6BD"/>
    <w:rsid w:val="4B9592F6"/>
    <w:rsid w:val="4BFEF5B3"/>
    <w:rsid w:val="4C0CEFCF"/>
    <w:rsid w:val="4C1425C8"/>
    <w:rsid w:val="4C59EF33"/>
    <w:rsid w:val="4C5B6766"/>
    <w:rsid w:val="4C781B12"/>
    <w:rsid w:val="4C88624A"/>
    <w:rsid w:val="4C8FEA2E"/>
    <w:rsid w:val="4C96DF13"/>
    <w:rsid w:val="4CA6008D"/>
    <w:rsid w:val="4CB894B3"/>
    <w:rsid w:val="4CBAE6F2"/>
    <w:rsid w:val="4CCF0200"/>
    <w:rsid w:val="4CF0BE53"/>
    <w:rsid w:val="4CFF16FD"/>
    <w:rsid w:val="4D00D746"/>
    <w:rsid w:val="4D183D5B"/>
    <w:rsid w:val="4D3287C3"/>
    <w:rsid w:val="4D4CDF0B"/>
    <w:rsid w:val="4D51198B"/>
    <w:rsid w:val="4D57CA90"/>
    <w:rsid w:val="4D66F1D5"/>
    <w:rsid w:val="4DD5A3D7"/>
    <w:rsid w:val="4DF62DD0"/>
    <w:rsid w:val="4E01164A"/>
    <w:rsid w:val="4E0E9A9C"/>
    <w:rsid w:val="4E2CBB27"/>
    <w:rsid w:val="4E30BE4E"/>
    <w:rsid w:val="4E5A49ED"/>
    <w:rsid w:val="4E823C4F"/>
    <w:rsid w:val="4E84C40C"/>
    <w:rsid w:val="4E941698"/>
    <w:rsid w:val="4EA63303"/>
    <w:rsid w:val="4EA7C756"/>
    <w:rsid w:val="4EE946E4"/>
    <w:rsid w:val="4F1EB7B2"/>
    <w:rsid w:val="4F487EF5"/>
    <w:rsid w:val="4F57B3E0"/>
    <w:rsid w:val="4F864099"/>
    <w:rsid w:val="4F86938E"/>
    <w:rsid w:val="4FA68C33"/>
    <w:rsid w:val="4FB87DC6"/>
    <w:rsid w:val="4FC7C13F"/>
    <w:rsid w:val="4FCC984E"/>
    <w:rsid w:val="4FCDD0CC"/>
    <w:rsid w:val="4FEC4BD6"/>
    <w:rsid w:val="5000C2AF"/>
    <w:rsid w:val="50119498"/>
    <w:rsid w:val="501ECF00"/>
    <w:rsid w:val="501F2B27"/>
    <w:rsid w:val="502BB3B9"/>
    <w:rsid w:val="50475A1A"/>
    <w:rsid w:val="508BC429"/>
    <w:rsid w:val="50B4A80A"/>
    <w:rsid w:val="510076A8"/>
    <w:rsid w:val="510867AC"/>
    <w:rsid w:val="510BC045"/>
    <w:rsid w:val="511E47BC"/>
    <w:rsid w:val="513B9DFE"/>
    <w:rsid w:val="51496D24"/>
    <w:rsid w:val="514F0D86"/>
    <w:rsid w:val="515A7625"/>
    <w:rsid w:val="51C07D3F"/>
    <w:rsid w:val="51FDBE36"/>
    <w:rsid w:val="5232DB14"/>
    <w:rsid w:val="52454AFA"/>
    <w:rsid w:val="5248753B"/>
    <w:rsid w:val="5249A591"/>
    <w:rsid w:val="52548773"/>
    <w:rsid w:val="5261CD56"/>
    <w:rsid w:val="52652EF0"/>
    <w:rsid w:val="527DD802"/>
    <w:rsid w:val="529232ED"/>
    <w:rsid w:val="52952845"/>
    <w:rsid w:val="52BCC8F2"/>
    <w:rsid w:val="52C0E1FF"/>
    <w:rsid w:val="5304BDF6"/>
    <w:rsid w:val="53077CE4"/>
    <w:rsid w:val="5311D660"/>
    <w:rsid w:val="5314CBB8"/>
    <w:rsid w:val="537F9CEC"/>
    <w:rsid w:val="5389E5F1"/>
    <w:rsid w:val="538E4394"/>
    <w:rsid w:val="539602C2"/>
    <w:rsid w:val="53B562F4"/>
    <w:rsid w:val="53BA62D0"/>
    <w:rsid w:val="53BAB5B4"/>
    <w:rsid w:val="53BF0435"/>
    <w:rsid w:val="53CAFB0B"/>
    <w:rsid w:val="541910EB"/>
    <w:rsid w:val="5454B98E"/>
    <w:rsid w:val="547398CF"/>
    <w:rsid w:val="547CAD30"/>
    <w:rsid w:val="548FDCC7"/>
    <w:rsid w:val="54919121"/>
    <w:rsid w:val="549DB063"/>
    <w:rsid w:val="54A44DDD"/>
    <w:rsid w:val="54A73F00"/>
    <w:rsid w:val="54B835AF"/>
    <w:rsid w:val="5529ECB7"/>
    <w:rsid w:val="553611C4"/>
    <w:rsid w:val="5546026E"/>
    <w:rsid w:val="554B42E9"/>
    <w:rsid w:val="554C3AE4"/>
    <w:rsid w:val="55C44D8B"/>
    <w:rsid w:val="55EA7F77"/>
    <w:rsid w:val="55F1860E"/>
    <w:rsid w:val="55F8614A"/>
    <w:rsid w:val="56091AD4"/>
    <w:rsid w:val="561D0207"/>
    <w:rsid w:val="5647C73E"/>
    <w:rsid w:val="56753149"/>
    <w:rsid w:val="56A59137"/>
    <w:rsid w:val="56B07A9F"/>
    <w:rsid w:val="56C65F28"/>
    <w:rsid w:val="56E071F2"/>
    <w:rsid w:val="57242274"/>
    <w:rsid w:val="573A3A25"/>
    <w:rsid w:val="573AD19D"/>
    <w:rsid w:val="57410A6D"/>
    <w:rsid w:val="574DBCF4"/>
    <w:rsid w:val="576C7DFA"/>
    <w:rsid w:val="576E07EF"/>
    <w:rsid w:val="57964014"/>
    <w:rsid w:val="57B71B11"/>
    <w:rsid w:val="57F08A8F"/>
    <w:rsid w:val="580B0604"/>
    <w:rsid w:val="581DB9E7"/>
    <w:rsid w:val="583810F2"/>
    <w:rsid w:val="5861838A"/>
    <w:rsid w:val="58731C21"/>
    <w:rsid w:val="58792CD7"/>
    <w:rsid w:val="587E03E2"/>
    <w:rsid w:val="588168D9"/>
    <w:rsid w:val="5888AAEA"/>
    <w:rsid w:val="588A0307"/>
    <w:rsid w:val="58DA5C2B"/>
    <w:rsid w:val="58E0DB3D"/>
    <w:rsid w:val="58E9280F"/>
    <w:rsid w:val="59248292"/>
    <w:rsid w:val="592ADB86"/>
    <w:rsid w:val="5931FA4A"/>
    <w:rsid w:val="59655E0D"/>
    <w:rsid w:val="5974B312"/>
    <w:rsid w:val="599A51F3"/>
    <w:rsid w:val="59A5B523"/>
    <w:rsid w:val="59AB4847"/>
    <w:rsid w:val="59B09C25"/>
    <w:rsid w:val="59B634C2"/>
    <w:rsid w:val="59B7D631"/>
    <w:rsid w:val="59BB0ADB"/>
    <w:rsid w:val="59C60D6D"/>
    <w:rsid w:val="59CEBB0F"/>
    <w:rsid w:val="59E5F4CB"/>
    <w:rsid w:val="59FCD0FA"/>
    <w:rsid w:val="5A144E90"/>
    <w:rsid w:val="5A2B94E4"/>
    <w:rsid w:val="5A356593"/>
    <w:rsid w:val="5A775FF5"/>
    <w:rsid w:val="5A816203"/>
    <w:rsid w:val="5AA7BD95"/>
    <w:rsid w:val="5ADCC76F"/>
    <w:rsid w:val="5ADED3AC"/>
    <w:rsid w:val="5B061A4A"/>
    <w:rsid w:val="5B08DBD6"/>
    <w:rsid w:val="5B0C4263"/>
    <w:rsid w:val="5B108373"/>
    <w:rsid w:val="5B208EC0"/>
    <w:rsid w:val="5B5570D4"/>
    <w:rsid w:val="5B6403C8"/>
    <w:rsid w:val="5B6B836F"/>
    <w:rsid w:val="5B6D4112"/>
    <w:rsid w:val="5B9909F1"/>
    <w:rsid w:val="5B9BA055"/>
    <w:rsid w:val="5BADAACB"/>
    <w:rsid w:val="5BC65774"/>
    <w:rsid w:val="5BCF0E48"/>
    <w:rsid w:val="5BDB825C"/>
    <w:rsid w:val="5BE4DCA6"/>
    <w:rsid w:val="5C02D392"/>
    <w:rsid w:val="5C1ED4F3"/>
    <w:rsid w:val="5C4113D1"/>
    <w:rsid w:val="5C5C3EA8"/>
    <w:rsid w:val="5C6CB5AD"/>
    <w:rsid w:val="5C6FC6A3"/>
    <w:rsid w:val="5C7D8B3A"/>
    <w:rsid w:val="5C955D1D"/>
    <w:rsid w:val="5C95CE80"/>
    <w:rsid w:val="5CABE59F"/>
    <w:rsid w:val="5CF04516"/>
    <w:rsid w:val="5CF20A65"/>
    <w:rsid w:val="5D106E7C"/>
    <w:rsid w:val="5D67EE15"/>
    <w:rsid w:val="5D685512"/>
    <w:rsid w:val="5D719C44"/>
    <w:rsid w:val="5D89758D"/>
    <w:rsid w:val="5DA1D3A1"/>
    <w:rsid w:val="5DA6F799"/>
    <w:rsid w:val="5DB5114E"/>
    <w:rsid w:val="5DC44235"/>
    <w:rsid w:val="5DCF1F9F"/>
    <w:rsid w:val="5DDEE503"/>
    <w:rsid w:val="5DE56FC1"/>
    <w:rsid w:val="5DEA4F4B"/>
    <w:rsid w:val="5E0A3C5D"/>
    <w:rsid w:val="5E4FCAC4"/>
    <w:rsid w:val="5E58DAAC"/>
    <w:rsid w:val="5E5DE905"/>
    <w:rsid w:val="5E7A4B21"/>
    <w:rsid w:val="5E9D8B18"/>
    <w:rsid w:val="5EB17963"/>
    <w:rsid w:val="5ED9B285"/>
    <w:rsid w:val="5EFD2DED"/>
    <w:rsid w:val="5F0D07FE"/>
    <w:rsid w:val="5F0F03F9"/>
    <w:rsid w:val="5F1BE28E"/>
    <w:rsid w:val="5F22EB4A"/>
    <w:rsid w:val="5F269422"/>
    <w:rsid w:val="5F4775B3"/>
    <w:rsid w:val="5F5D0F28"/>
    <w:rsid w:val="5F9F59BB"/>
    <w:rsid w:val="5FCC60DF"/>
    <w:rsid w:val="5FE8D184"/>
    <w:rsid w:val="6002703A"/>
    <w:rsid w:val="60354EF1"/>
    <w:rsid w:val="605007D2"/>
    <w:rsid w:val="60561A43"/>
    <w:rsid w:val="6061F3F9"/>
    <w:rsid w:val="60976AB7"/>
    <w:rsid w:val="60ED9C7D"/>
    <w:rsid w:val="60F1BC4C"/>
    <w:rsid w:val="60FDDB35"/>
    <w:rsid w:val="61158E3F"/>
    <w:rsid w:val="61231EFD"/>
    <w:rsid w:val="612C0429"/>
    <w:rsid w:val="6130F53D"/>
    <w:rsid w:val="6135669B"/>
    <w:rsid w:val="61869A23"/>
    <w:rsid w:val="6186FEE5"/>
    <w:rsid w:val="6194DF37"/>
    <w:rsid w:val="61A4998F"/>
    <w:rsid w:val="61DA86ED"/>
    <w:rsid w:val="6205E12A"/>
    <w:rsid w:val="62363712"/>
    <w:rsid w:val="6253282A"/>
    <w:rsid w:val="626092A9"/>
    <w:rsid w:val="628EBF1B"/>
    <w:rsid w:val="62EF46DF"/>
    <w:rsid w:val="63165633"/>
    <w:rsid w:val="6340583E"/>
    <w:rsid w:val="6349D7F5"/>
    <w:rsid w:val="634E9A3F"/>
    <w:rsid w:val="6356628B"/>
    <w:rsid w:val="635B9523"/>
    <w:rsid w:val="63679B5E"/>
    <w:rsid w:val="6374DD39"/>
    <w:rsid w:val="638C2917"/>
    <w:rsid w:val="63A2F394"/>
    <w:rsid w:val="63A61919"/>
    <w:rsid w:val="63C87FB4"/>
    <w:rsid w:val="63CE99D1"/>
    <w:rsid w:val="63D81AF6"/>
    <w:rsid w:val="63F4C41C"/>
    <w:rsid w:val="6415A850"/>
    <w:rsid w:val="642B972E"/>
    <w:rsid w:val="644A4E36"/>
    <w:rsid w:val="644BFD23"/>
    <w:rsid w:val="64D3884F"/>
    <w:rsid w:val="64DF4C4F"/>
    <w:rsid w:val="64E07A44"/>
    <w:rsid w:val="64F1BDB1"/>
    <w:rsid w:val="64FD0A4B"/>
    <w:rsid w:val="64FFCD3D"/>
    <w:rsid w:val="65049395"/>
    <w:rsid w:val="6504C52D"/>
    <w:rsid w:val="6515654C"/>
    <w:rsid w:val="655ED31C"/>
    <w:rsid w:val="6560FAA4"/>
    <w:rsid w:val="657353E1"/>
    <w:rsid w:val="65AE3334"/>
    <w:rsid w:val="65B73A89"/>
    <w:rsid w:val="65CE252A"/>
    <w:rsid w:val="6622DDFF"/>
    <w:rsid w:val="667A240F"/>
    <w:rsid w:val="667A5267"/>
    <w:rsid w:val="668634E2"/>
    <w:rsid w:val="66911CE4"/>
    <w:rsid w:val="66B3776A"/>
    <w:rsid w:val="66DD2E90"/>
    <w:rsid w:val="66F06E9E"/>
    <w:rsid w:val="66F46AAD"/>
    <w:rsid w:val="670BFAFA"/>
    <w:rsid w:val="671124FE"/>
    <w:rsid w:val="672E1C6E"/>
    <w:rsid w:val="67454A36"/>
    <w:rsid w:val="6746EF7F"/>
    <w:rsid w:val="674AFCA1"/>
    <w:rsid w:val="67568094"/>
    <w:rsid w:val="675D43A3"/>
    <w:rsid w:val="67640858"/>
    <w:rsid w:val="67805787"/>
    <w:rsid w:val="67826551"/>
    <w:rsid w:val="679CD944"/>
    <w:rsid w:val="67A4BA53"/>
    <w:rsid w:val="67A7FD91"/>
    <w:rsid w:val="67B37569"/>
    <w:rsid w:val="67DE7634"/>
    <w:rsid w:val="67E02A82"/>
    <w:rsid w:val="67F9FE89"/>
    <w:rsid w:val="6802F953"/>
    <w:rsid w:val="68256561"/>
    <w:rsid w:val="683C98FE"/>
    <w:rsid w:val="68517CEF"/>
    <w:rsid w:val="68537ECF"/>
    <w:rsid w:val="687AC3C4"/>
    <w:rsid w:val="68972B7A"/>
    <w:rsid w:val="68D52D84"/>
    <w:rsid w:val="68D5A856"/>
    <w:rsid w:val="68F2E86D"/>
    <w:rsid w:val="692A82F8"/>
    <w:rsid w:val="692E5F3A"/>
    <w:rsid w:val="694023DB"/>
    <w:rsid w:val="6955E341"/>
    <w:rsid w:val="69845E2F"/>
    <w:rsid w:val="69A98551"/>
    <w:rsid w:val="69CCBC68"/>
    <w:rsid w:val="69D05870"/>
    <w:rsid w:val="69D5D8C9"/>
    <w:rsid w:val="69E54E18"/>
    <w:rsid w:val="69FEECCE"/>
    <w:rsid w:val="6A048618"/>
    <w:rsid w:val="6A319B15"/>
    <w:rsid w:val="6A6F2479"/>
    <w:rsid w:val="6A9DACEB"/>
    <w:rsid w:val="6A9EC5B0"/>
    <w:rsid w:val="6AB7F849"/>
    <w:rsid w:val="6AEB4483"/>
    <w:rsid w:val="6AF084B2"/>
    <w:rsid w:val="6B0214E1"/>
    <w:rsid w:val="6B177B34"/>
    <w:rsid w:val="6B184583"/>
    <w:rsid w:val="6B69CFB6"/>
    <w:rsid w:val="6B9E74BB"/>
    <w:rsid w:val="6BB32D10"/>
    <w:rsid w:val="6BD0AC61"/>
    <w:rsid w:val="6BE4AC4C"/>
    <w:rsid w:val="6BE7DD1C"/>
    <w:rsid w:val="6BF66549"/>
    <w:rsid w:val="6C28C740"/>
    <w:rsid w:val="6C53C8AA"/>
    <w:rsid w:val="6C78C12E"/>
    <w:rsid w:val="6C7F5EA8"/>
    <w:rsid w:val="6C8F3643"/>
    <w:rsid w:val="6C93669E"/>
    <w:rsid w:val="6C96AE76"/>
    <w:rsid w:val="6C9939CC"/>
    <w:rsid w:val="6CC24259"/>
    <w:rsid w:val="6CD0D5A9"/>
    <w:rsid w:val="6D1F7B12"/>
    <w:rsid w:val="6D2273E8"/>
    <w:rsid w:val="6D6443A9"/>
    <w:rsid w:val="6DAAB7A8"/>
    <w:rsid w:val="6DDAE5FA"/>
    <w:rsid w:val="6DEA472A"/>
    <w:rsid w:val="6DF35712"/>
    <w:rsid w:val="6E5A9137"/>
    <w:rsid w:val="6E5E12BA"/>
    <w:rsid w:val="6EBFDB0D"/>
    <w:rsid w:val="6EDB895F"/>
    <w:rsid w:val="6EE1C1A9"/>
    <w:rsid w:val="6F3C5D57"/>
    <w:rsid w:val="6F410205"/>
    <w:rsid w:val="6F4E745A"/>
    <w:rsid w:val="6F693F99"/>
    <w:rsid w:val="6F7BB6F5"/>
    <w:rsid w:val="6F804D8F"/>
    <w:rsid w:val="6F8C80F5"/>
    <w:rsid w:val="6F92F342"/>
    <w:rsid w:val="6F9FA394"/>
    <w:rsid w:val="6FB51FDC"/>
    <w:rsid w:val="6FC17732"/>
    <w:rsid w:val="6FEC4AA0"/>
    <w:rsid w:val="701E769F"/>
    <w:rsid w:val="704F611F"/>
    <w:rsid w:val="70621697"/>
    <w:rsid w:val="7086160D"/>
    <w:rsid w:val="709333B6"/>
    <w:rsid w:val="709AB102"/>
    <w:rsid w:val="70B240FC"/>
    <w:rsid w:val="70D6A2A1"/>
    <w:rsid w:val="70E3E169"/>
    <w:rsid w:val="70E93921"/>
    <w:rsid w:val="710E1170"/>
    <w:rsid w:val="71349715"/>
    <w:rsid w:val="7136C935"/>
    <w:rsid w:val="7137E106"/>
    <w:rsid w:val="713D31DD"/>
    <w:rsid w:val="714FD5FA"/>
    <w:rsid w:val="717EFE8B"/>
    <w:rsid w:val="71999E41"/>
    <w:rsid w:val="71A0D109"/>
    <w:rsid w:val="71A9E729"/>
    <w:rsid w:val="71B0553E"/>
    <w:rsid w:val="71C9DD70"/>
    <w:rsid w:val="71D3C8C7"/>
    <w:rsid w:val="71E086E7"/>
    <w:rsid w:val="71F1BD45"/>
    <w:rsid w:val="72090C36"/>
    <w:rsid w:val="720A7982"/>
    <w:rsid w:val="726188A5"/>
    <w:rsid w:val="7262CBC2"/>
    <w:rsid w:val="72735D6F"/>
    <w:rsid w:val="7281A3E9"/>
    <w:rsid w:val="728583BC"/>
    <w:rsid w:val="728BF856"/>
    <w:rsid w:val="72BE7A81"/>
    <w:rsid w:val="72D6ACDE"/>
    <w:rsid w:val="72DA4911"/>
    <w:rsid w:val="72FA241F"/>
    <w:rsid w:val="730F6EC9"/>
    <w:rsid w:val="73124AE9"/>
    <w:rsid w:val="73165D23"/>
    <w:rsid w:val="732BB3C2"/>
    <w:rsid w:val="73886E3A"/>
    <w:rsid w:val="73DEBED4"/>
    <w:rsid w:val="73E8B79A"/>
    <w:rsid w:val="7446C938"/>
    <w:rsid w:val="7447A23B"/>
    <w:rsid w:val="74493844"/>
    <w:rsid w:val="744F5725"/>
    <w:rsid w:val="74A1238D"/>
    <w:rsid w:val="74A826FD"/>
    <w:rsid w:val="74ABAB61"/>
    <w:rsid w:val="74B91CFA"/>
    <w:rsid w:val="74C7CD71"/>
    <w:rsid w:val="74DF3F48"/>
    <w:rsid w:val="74E1D762"/>
    <w:rsid w:val="74E963BF"/>
    <w:rsid w:val="750AFDC4"/>
    <w:rsid w:val="75172A8F"/>
    <w:rsid w:val="7518CDAF"/>
    <w:rsid w:val="751B4A5E"/>
    <w:rsid w:val="752E4AA6"/>
    <w:rsid w:val="753D37A5"/>
    <w:rsid w:val="7552BBAD"/>
    <w:rsid w:val="7553EF03"/>
    <w:rsid w:val="756E8B45"/>
    <w:rsid w:val="757192D2"/>
    <w:rsid w:val="75731F83"/>
    <w:rsid w:val="75C15F8E"/>
    <w:rsid w:val="75C8EBEB"/>
    <w:rsid w:val="760F9AB4"/>
    <w:rsid w:val="764EE852"/>
    <w:rsid w:val="765BF008"/>
    <w:rsid w:val="76646792"/>
    <w:rsid w:val="766A73EB"/>
    <w:rsid w:val="766E2C23"/>
    <w:rsid w:val="76A4C723"/>
    <w:rsid w:val="76BF5FC1"/>
    <w:rsid w:val="76F1AD30"/>
    <w:rsid w:val="7795503B"/>
    <w:rsid w:val="77A257F6"/>
    <w:rsid w:val="77C69BA1"/>
    <w:rsid w:val="77D743BC"/>
    <w:rsid w:val="78037B6E"/>
    <w:rsid w:val="78155FF2"/>
    <w:rsid w:val="78194B1D"/>
    <w:rsid w:val="781FB472"/>
    <w:rsid w:val="7851EF01"/>
    <w:rsid w:val="78971041"/>
    <w:rsid w:val="789D2BE0"/>
    <w:rsid w:val="78A166AA"/>
    <w:rsid w:val="78BEE710"/>
    <w:rsid w:val="78C84452"/>
    <w:rsid w:val="78D38F2B"/>
    <w:rsid w:val="78DD9599"/>
    <w:rsid w:val="78E76B6A"/>
    <w:rsid w:val="791A79DF"/>
    <w:rsid w:val="791B9422"/>
    <w:rsid w:val="791CE6D0"/>
    <w:rsid w:val="793319D5"/>
    <w:rsid w:val="794A7751"/>
    <w:rsid w:val="795D95B9"/>
    <w:rsid w:val="79818C6D"/>
    <w:rsid w:val="79C6B62D"/>
    <w:rsid w:val="79C9E8CE"/>
    <w:rsid w:val="79F380DE"/>
    <w:rsid w:val="79FE91D6"/>
    <w:rsid w:val="7A02D9A2"/>
    <w:rsid w:val="7A284F40"/>
    <w:rsid w:val="7A2999DB"/>
    <w:rsid w:val="7A3E7093"/>
    <w:rsid w:val="7A494DFD"/>
    <w:rsid w:val="7A4A5479"/>
    <w:rsid w:val="7A5C1351"/>
    <w:rsid w:val="7A661140"/>
    <w:rsid w:val="7A764FF8"/>
    <w:rsid w:val="7A7B153A"/>
    <w:rsid w:val="7AC01DF6"/>
    <w:rsid w:val="7ADD57EE"/>
    <w:rsid w:val="7B020D70"/>
    <w:rsid w:val="7B27154A"/>
    <w:rsid w:val="7B4D00B4"/>
    <w:rsid w:val="7B59D433"/>
    <w:rsid w:val="7B5D5F28"/>
    <w:rsid w:val="7B793465"/>
    <w:rsid w:val="7B8ACFDF"/>
    <w:rsid w:val="7B8F5FA3"/>
    <w:rsid w:val="7BAAF744"/>
    <w:rsid w:val="7BCB6302"/>
    <w:rsid w:val="7BDBD48B"/>
    <w:rsid w:val="7BE9953F"/>
    <w:rsid w:val="7BF95439"/>
    <w:rsid w:val="7BFE87A2"/>
    <w:rsid w:val="7C440A0B"/>
    <w:rsid w:val="7C73831D"/>
    <w:rsid w:val="7C8B9835"/>
    <w:rsid w:val="7CA448E7"/>
    <w:rsid w:val="7CBF58C6"/>
    <w:rsid w:val="7CF0FB77"/>
    <w:rsid w:val="7CF43E5A"/>
    <w:rsid w:val="7CF66DE2"/>
    <w:rsid w:val="7CFEEE67"/>
    <w:rsid w:val="7D041547"/>
    <w:rsid w:val="7D084AC9"/>
    <w:rsid w:val="7D13DF78"/>
    <w:rsid w:val="7D369F74"/>
    <w:rsid w:val="7D4EA036"/>
    <w:rsid w:val="7D8E1C74"/>
    <w:rsid w:val="7DC92D9F"/>
    <w:rsid w:val="7DCAC136"/>
    <w:rsid w:val="7DE1789B"/>
    <w:rsid w:val="7DEE0A9C"/>
    <w:rsid w:val="7E36F4BD"/>
    <w:rsid w:val="7E43A613"/>
    <w:rsid w:val="7E5A7090"/>
    <w:rsid w:val="7E91738F"/>
    <w:rsid w:val="7EA9ECB4"/>
    <w:rsid w:val="7F1CF1F1"/>
    <w:rsid w:val="7F501596"/>
    <w:rsid w:val="7F9D2BE1"/>
    <w:rsid w:val="7FA4EB0F"/>
    <w:rsid w:val="7FBA4AE4"/>
    <w:rsid w:val="7FBC9160"/>
    <w:rsid w:val="7FD1C524"/>
    <w:rsid w:val="7FDEDEFC"/>
    <w:rsid w:val="7FE953B8"/>
    <w:rsid w:val="7FEF78E7"/>
  </w:rsids>
  <m:mathPr>
    <m:mathFont m:val="Cambria Math"/>
    <m:brkBin m:val="before"/>
    <m:brkBinSub m:val="--"/>
    <m:smallFrac/>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BA79F4"/>
  <w15:docId w15:val="{CE4AB602-BF38-478A-A36F-077982DD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42BB6"/>
    <w:pPr>
      <w:spacing w:after="240"/>
    </w:pPr>
    <w:rPr>
      <w:sz w:val="22"/>
      <w:szCs w:val="22"/>
    </w:rPr>
  </w:style>
  <w:style w:type="paragraph" w:styleId="Kop1">
    <w:name w:val="heading 1"/>
    <w:basedOn w:val="Standaard"/>
    <w:next w:val="Standaard"/>
    <w:link w:val="Kop1Char"/>
    <w:qFormat/>
    <w:rsid w:val="00953331"/>
    <w:pPr>
      <w:pageBreakBefore/>
      <w:numPr>
        <w:numId w:val="15"/>
      </w:numPr>
      <w:spacing w:after="120"/>
      <w:outlineLvl w:val="0"/>
    </w:pPr>
    <w:rPr>
      <w:b/>
      <w:smallCaps/>
      <w:kern w:val="32"/>
      <w:sz w:val="32"/>
    </w:rPr>
  </w:style>
  <w:style w:type="paragraph" w:styleId="Kop2">
    <w:name w:val="heading 2"/>
    <w:basedOn w:val="Standaard"/>
    <w:next w:val="Standaard"/>
    <w:link w:val="Kop2Char"/>
    <w:qFormat/>
    <w:rsid w:val="00DC29F8"/>
    <w:pPr>
      <w:keepNext/>
      <w:numPr>
        <w:ilvl w:val="1"/>
        <w:numId w:val="15"/>
      </w:numPr>
      <w:spacing w:before="360"/>
      <w:outlineLvl w:val="1"/>
    </w:pPr>
    <w:rPr>
      <w:b/>
      <w:bCs/>
      <w:iCs/>
      <w:sz w:val="24"/>
      <w:szCs w:val="28"/>
    </w:rPr>
  </w:style>
  <w:style w:type="paragraph" w:styleId="Kop3">
    <w:name w:val="heading 3"/>
    <w:basedOn w:val="Standaard"/>
    <w:next w:val="Standaard"/>
    <w:qFormat/>
    <w:rsid w:val="00953331"/>
    <w:pPr>
      <w:keepNext/>
      <w:numPr>
        <w:ilvl w:val="2"/>
        <w:numId w:val="15"/>
      </w:numPr>
      <w:spacing w:before="240"/>
      <w:outlineLvl w:val="2"/>
    </w:pPr>
    <w:rPr>
      <w:b/>
    </w:rPr>
  </w:style>
  <w:style w:type="paragraph" w:styleId="Kop4">
    <w:name w:val="heading 4"/>
    <w:basedOn w:val="Standaard"/>
    <w:next w:val="Standaard"/>
    <w:qFormat/>
    <w:rsid w:val="00953331"/>
    <w:pPr>
      <w:keepNext/>
      <w:numPr>
        <w:ilvl w:val="3"/>
        <w:numId w:val="15"/>
      </w:numPr>
      <w:spacing w:before="240"/>
      <w:outlineLvl w:val="3"/>
    </w:pPr>
  </w:style>
  <w:style w:type="paragraph" w:styleId="Kop5">
    <w:name w:val="heading 5"/>
    <w:basedOn w:val="Standaard"/>
    <w:next w:val="Standaard"/>
    <w:qFormat/>
    <w:rsid w:val="00953331"/>
    <w:pPr>
      <w:keepNext/>
      <w:numPr>
        <w:ilvl w:val="4"/>
        <w:numId w:val="15"/>
      </w:numPr>
      <w:outlineLvl w:val="4"/>
    </w:pPr>
  </w:style>
  <w:style w:type="paragraph" w:styleId="Kop6">
    <w:name w:val="heading 6"/>
    <w:basedOn w:val="Standaard"/>
    <w:next w:val="Standaard"/>
    <w:qFormat/>
    <w:rsid w:val="00953331"/>
    <w:pPr>
      <w:keepNext/>
      <w:numPr>
        <w:ilvl w:val="5"/>
        <w:numId w:val="15"/>
      </w:numPr>
      <w:outlineLvl w:val="5"/>
    </w:pPr>
    <w:rPr>
      <w:i/>
    </w:rPr>
  </w:style>
  <w:style w:type="paragraph" w:styleId="Kop7">
    <w:name w:val="heading 7"/>
    <w:basedOn w:val="Standaard"/>
    <w:next w:val="Standaard"/>
    <w:qFormat/>
    <w:rsid w:val="00953331"/>
    <w:pPr>
      <w:keepNext/>
      <w:numPr>
        <w:ilvl w:val="6"/>
        <w:numId w:val="15"/>
      </w:numPr>
      <w:outlineLvl w:val="6"/>
    </w:pPr>
  </w:style>
  <w:style w:type="paragraph" w:styleId="Kop8">
    <w:name w:val="heading 8"/>
    <w:basedOn w:val="Standaard"/>
    <w:next w:val="Standaard"/>
    <w:qFormat/>
    <w:rsid w:val="00953331"/>
    <w:pPr>
      <w:keepNext/>
      <w:numPr>
        <w:ilvl w:val="7"/>
        <w:numId w:val="15"/>
      </w:numPr>
      <w:outlineLvl w:val="7"/>
    </w:pPr>
  </w:style>
  <w:style w:type="paragraph" w:styleId="Kop9">
    <w:name w:val="heading 9"/>
    <w:basedOn w:val="Standaard"/>
    <w:next w:val="Standaard"/>
    <w:link w:val="Kop9Char"/>
    <w:semiHidden/>
    <w:unhideWhenUsed/>
    <w:qFormat/>
    <w:rsid w:val="000550B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7">
    <w:name w:val="toc 7"/>
    <w:basedOn w:val="Standaard"/>
    <w:next w:val="Standaard"/>
    <w:autoRedefine/>
    <w:semiHidden/>
    <w:rsid w:val="00953331"/>
    <w:pPr>
      <w:tabs>
        <w:tab w:val="right" w:leader="dot" w:pos="9061"/>
      </w:tabs>
      <w:spacing w:after="120"/>
      <w:ind w:left="1021"/>
    </w:pPr>
    <w:rPr>
      <w:b/>
      <w:caps/>
      <w:noProof/>
    </w:rPr>
  </w:style>
  <w:style w:type="paragraph" w:customStyle="1" w:styleId="Standaardcursief">
    <w:name w:val="Standaard cursief"/>
    <w:basedOn w:val="Standaard"/>
    <w:next w:val="Standaard"/>
    <w:rsid w:val="00953331"/>
    <w:pPr>
      <w:spacing w:after="120"/>
    </w:pPr>
    <w:rPr>
      <w:i/>
    </w:rPr>
  </w:style>
  <w:style w:type="paragraph" w:styleId="Koptekst">
    <w:name w:val="header"/>
    <w:basedOn w:val="Standaard"/>
    <w:rsid w:val="00953331"/>
    <w:pPr>
      <w:pBdr>
        <w:bottom w:val="single" w:sz="4" w:space="1" w:color="auto"/>
      </w:pBdr>
      <w:tabs>
        <w:tab w:val="center" w:pos="4536"/>
        <w:tab w:val="right" w:pos="9072"/>
      </w:tabs>
      <w:spacing w:after="360"/>
    </w:pPr>
    <w:rPr>
      <w:b/>
      <w:sz w:val="18"/>
    </w:rPr>
  </w:style>
  <w:style w:type="paragraph" w:styleId="Datum">
    <w:name w:val="Date"/>
    <w:basedOn w:val="Standaard"/>
    <w:next w:val="Standaard"/>
    <w:rsid w:val="00953331"/>
    <w:rPr>
      <w:sz w:val="18"/>
    </w:rPr>
  </w:style>
  <w:style w:type="paragraph" w:customStyle="1" w:styleId="Kopzondernummer">
    <w:name w:val="Kop zonder nummer"/>
    <w:basedOn w:val="Standaard"/>
    <w:next w:val="Standaard"/>
    <w:autoRedefine/>
    <w:qFormat/>
    <w:rsid w:val="00953331"/>
    <w:pPr>
      <w:pageBreakBefore/>
      <w:outlineLvl w:val="0"/>
    </w:pPr>
    <w:rPr>
      <w:b/>
      <w:smallCaps/>
      <w:sz w:val="32"/>
    </w:rPr>
  </w:style>
  <w:style w:type="paragraph" w:styleId="Inhopg1">
    <w:name w:val="toc 1"/>
    <w:basedOn w:val="Standaard"/>
    <w:next w:val="Standaard"/>
    <w:autoRedefine/>
    <w:uiPriority w:val="39"/>
    <w:rsid w:val="00953331"/>
    <w:pPr>
      <w:keepNext/>
      <w:tabs>
        <w:tab w:val="left" w:pos="1021"/>
        <w:tab w:val="right" w:leader="dot" w:pos="9062"/>
      </w:tabs>
      <w:spacing w:before="120" w:after="120"/>
      <w:ind w:left="1021" w:hanging="1021"/>
    </w:pPr>
    <w:rPr>
      <w:b/>
      <w:caps/>
    </w:rPr>
  </w:style>
  <w:style w:type="paragraph" w:styleId="Inhopg2">
    <w:name w:val="toc 2"/>
    <w:basedOn w:val="Standaard"/>
    <w:next w:val="Standaard"/>
    <w:autoRedefine/>
    <w:uiPriority w:val="39"/>
    <w:rsid w:val="00953331"/>
    <w:pPr>
      <w:keepNext/>
      <w:tabs>
        <w:tab w:val="left" w:pos="1021"/>
        <w:tab w:val="right" w:leader="dot" w:pos="9060"/>
      </w:tabs>
      <w:spacing w:after="0"/>
      <w:ind w:left="1021" w:hanging="1021"/>
    </w:pPr>
    <w:rPr>
      <w:b/>
      <w:noProof/>
    </w:rPr>
  </w:style>
  <w:style w:type="paragraph" w:styleId="Inhopg3">
    <w:name w:val="toc 3"/>
    <w:basedOn w:val="Standaard"/>
    <w:next w:val="Standaard"/>
    <w:autoRedefine/>
    <w:uiPriority w:val="39"/>
    <w:rsid w:val="00953331"/>
    <w:pPr>
      <w:tabs>
        <w:tab w:val="left" w:pos="1021"/>
        <w:tab w:val="right" w:leader="dot" w:pos="9060"/>
      </w:tabs>
      <w:spacing w:after="0"/>
      <w:ind w:left="1021" w:hanging="1021"/>
    </w:pPr>
    <w:rPr>
      <w:noProof/>
    </w:rPr>
  </w:style>
  <w:style w:type="paragraph" w:styleId="Inhopg4">
    <w:name w:val="toc 4"/>
    <w:basedOn w:val="Standaard"/>
    <w:next w:val="Standaard"/>
    <w:autoRedefine/>
    <w:uiPriority w:val="39"/>
    <w:rsid w:val="00953331"/>
    <w:pPr>
      <w:tabs>
        <w:tab w:val="left" w:pos="1021"/>
        <w:tab w:val="right" w:leader="dot" w:pos="9061"/>
      </w:tabs>
      <w:spacing w:after="0"/>
      <w:ind w:left="1021" w:hanging="1021"/>
    </w:pPr>
    <w:rPr>
      <w:sz w:val="16"/>
    </w:rPr>
  </w:style>
  <w:style w:type="paragraph" w:styleId="Inhopg5">
    <w:name w:val="toc 5"/>
    <w:basedOn w:val="Standaard"/>
    <w:next w:val="Standaard"/>
    <w:autoRedefine/>
    <w:semiHidden/>
    <w:rsid w:val="00953331"/>
    <w:pPr>
      <w:tabs>
        <w:tab w:val="right" w:leader="dot" w:pos="9060"/>
      </w:tabs>
      <w:spacing w:after="0"/>
      <w:ind w:left="2042" w:hanging="1021"/>
    </w:pPr>
    <w:rPr>
      <w:noProof/>
    </w:rPr>
  </w:style>
  <w:style w:type="paragraph" w:styleId="Inhopg6">
    <w:name w:val="toc 6"/>
    <w:basedOn w:val="Standaard"/>
    <w:next w:val="Standaard"/>
    <w:autoRedefine/>
    <w:semiHidden/>
    <w:rsid w:val="00953331"/>
    <w:pPr>
      <w:tabs>
        <w:tab w:val="right" w:leader="dot" w:pos="9060"/>
      </w:tabs>
      <w:spacing w:after="0"/>
      <w:ind w:left="1021"/>
    </w:pPr>
    <w:rPr>
      <w:noProof/>
    </w:rPr>
  </w:style>
  <w:style w:type="character" w:styleId="Hyperlink">
    <w:name w:val="Hyperlink"/>
    <w:basedOn w:val="Standaardalinea-lettertype"/>
    <w:uiPriority w:val="99"/>
    <w:rsid w:val="00953331"/>
    <w:rPr>
      <w:rFonts w:ascii="Verdana" w:hAnsi="Verdana"/>
      <w:color w:val="0000FF"/>
      <w:sz w:val="20"/>
      <w:u w:val="single"/>
    </w:rPr>
  </w:style>
  <w:style w:type="paragraph" w:styleId="Voettekst">
    <w:name w:val="footer"/>
    <w:basedOn w:val="Standaard"/>
    <w:rsid w:val="00953331"/>
    <w:pPr>
      <w:pBdr>
        <w:top w:val="single" w:sz="4" w:space="1" w:color="auto"/>
      </w:pBdr>
      <w:tabs>
        <w:tab w:val="center" w:pos="4536"/>
        <w:tab w:val="right" w:pos="9072"/>
      </w:tabs>
      <w:spacing w:before="360"/>
    </w:pPr>
    <w:rPr>
      <w:b/>
      <w:sz w:val="18"/>
    </w:rPr>
  </w:style>
  <w:style w:type="paragraph" w:styleId="Index2">
    <w:name w:val="index 2"/>
    <w:basedOn w:val="Standaard"/>
    <w:next w:val="Standaard"/>
    <w:autoRedefine/>
    <w:semiHidden/>
    <w:rsid w:val="00953331"/>
    <w:pPr>
      <w:spacing w:after="0"/>
      <w:ind w:left="442" w:hanging="221"/>
    </w:pPr>
    <w:rPr>
      <w:i/>
    </w:rPr>
  </w:style>
  <w:style w:type="character" w:styleId="Paginanummer">
    <w:name w:val="page number"/>
    <w:basedOn w:val="Standaardalinea-lettertype"/>
    <w:rsid w:val="00953331"/>
    <w:rPr>
      <w:rFonts w:ascii="Verdana" w:hAnsi="Verdana"/>
      <w:b/>
      <w:sz w:val="18"/>
    </w:rPr>
  </w:style>
  <w:style w:type="character" w:styleId="Voetnootmarkering">
    <w:name w:val="footnote reference"/>
    <w:basedOn w:val="Standaardalinea-lettertype"/>
    <w:semiHidden/>
    <w:rsid w:val="00953331"/>
    <w:rPr>
      <w:rFonts w:ascii="Times New Roman" w:hAnsi="Times New Roman"/>
      <w:sz w:val="20"/>
      <w:vertAlign w:val="superscript"/>
    </w:rPr>
  </w:style>
  <w:style w:type="paragraph" w:styleId="Voetnoottekst">
    <w:name w:val="footnote text"/>
    <w:basedOn w:val="Standaard"/>
    <w:semiHidden/>
    <w:rsid w:val="00953331"/>
  </w:style>
  <w:style w:type="paragraph" w:styleId="Bijschrift">
    <w:name w:val="caption"/>
    <w:basedOn w:val="Standaard"/>
    <w:next w:val="Standaard"/>
    <w:qFormat/>
    <w:rsid w:val="00953331"/>
    <w:pPr>
      <w:keepNext/>
      <w:tabs>
        <w:tab w:val="left" w:pos="1134"/>
      </w:tabs>
      <w:spacing w:after="0"/>
      <w:ind w:left="1701" w:hanging="1701"/>
    </w:pPr>
    <w:rPr>
      <w:bCs/>
      <w:i/>
      <w:sz w:val="18"/>
    </w:rPr>
  </w:style>
  <w:style w:type="paragraph" w:styleId="Plattetekst">
    <w:name w:val="Body Text"/>
    <w:basedOn w:val="Standaard"/>
    <w:rsid w:val="00953331"/>
  </w:style>
  <w:style w:type="paragraph" w:styleId="Index1">
    <w:name w:val="index 1"/>
    <w:basedOn w:val="Standaard"/>
    <w:next w:val="Standaard"/>
    <w:autoRedefine/>
    <w:semiHidden/>
    <w:rsid w:val="00953331"/>
    <w:pPr>
      <w:spacing w:after="0"/>
      <w:ind w:left="221" w:hanging="221"/>
    </w:pPr>
  </w:style>
  <w:style w:type="paragraph" w:styleId="Indexkop">
    <w:name w:val="index heading"/>
    <w:basedOn w:val="Standaard"/>
    <w:next w:val="Index1"/>
    <w:semiHidden/>
    <w:rsid w:val="00953331"/>
    <w:pPr>
      <w:pageBreakBefore/>
    </w:pPr>
    <w:rPr>
      <w:b/>
      <w:smallCaps/>
      <w:sz w:val="28"/>
    </w:rPr>
  </w:style>
  <w:style w:type="character" w:styleId="GevolgdeHyperlink">
    <w:name w:val="FollowedHyperlink"/>
    <w:basedOn w:val="Standaardalinea-lettertype"/>
    <w:rsid w:val="00953331"/>
    <w:rPr>
      <w:rFonts w:ascii="Verdana" w:hAnsi="Verdana"/>
      <w:color w:val="800080"/>
      <w:sz w:val="20"/>
      <w:u w:val="single"/>
    </w:rPr>
  </w:style>
  <w:style w:type="paragraph" w:styleId="Eindnoottekst">
    <w:name w:val="endnote text"/>
    <w:basedOn w:val="Standaard"/>
    <w:semiHidden/>
    <w:rsid w:val="00953331"/>
  </w:style>
  <w:style w:type="character" w:styleId="Eindnootmarkering">
    <w:name w:val="endnote reference"/>
    <w:basedOn w:val="Standaardalinea-lettertype"/>
    <w:semiHidden/>
    <w:rsid w:val="00953331"/>
    <w:rPr>
      <w:rFonts w:ascii="Times New Roman" w:hAnsi="Times New Roman"/>
      <w:sz w:val="20"/>
      <w:vertAlign w:val="superscript"/>
    </w:rPr>
  </w:style>
  <w:style w:type="paragraph" w:styleId="Lijstmetafbeeldingen">
    <w:name w:val="table of figures"/>
    <w:basedOn w:val="Standaard"/>
    <w:next w:val="Standaard"/>
    <w:uiPriority w:val="99"/>
    <w:rsid w:val="00953331"/>
    <w:pPr>
      <w:spacing w:after="0"/>
      <w:ind w:left="1134" w:hanging="1134"/>
    </w:pPr>
  </w:style>
  <w:style w:type="paragraph" w:styleId="Bronvermelding">
    <w:name w:val="table of authorities"/>
    <w:basedOn w:val="Standaard"/>
    <w:next w:val="Standaard"/>
    <w:semiHidden/>
    <w:rsid w:val="00953331"/>
    <w:pPr>
      <w:tabs>
        <w:tab w:val="right" w:pos="2835"/>
        <w:tab w:val="right" w:leader="dot" w:pos="9072"/>
      </w:tabs>
    </w:pPr>
    <w:rPr>
      <w:smallCaps/>
    </w:rPr>
  </w:style>
  <w:style w:type="paragraph" w:styleId="Kopbronvermelding">
    <w:name w:val="toa heading"/>
    <w:basedOn w:val="Standaard"/>
    <w:next w:val="Standaard"/>
    <w:semiHidden/>
    <w:rsid w:val="00953331"/>
    <w:pPr>
      <w:pageBreakBefore/>
      <w:outlineLvl w:val="0"/>
    </w:pPr>
    <w:rPr>
      <w:rFonts w:ascii="Arial" w:hAnsi="Arial"/>
      <w:b/>
      <w:smallCaps/>
      <w:sz w:val="28"/>
    </w:rPr>
  </w:style>
  <w:style w:type="paragraph" w:customStyle="1" w:styleId="Standaardopsomming">
    <w:name w:val="Standaard opsomming"/>
    <w:basedOn w:val="Standaard"/>
    <w:rsid w:val="00953331"/>
    <w:pPr>
      <w:numPr>
        <w:numId w:val="4"/>
      </w:numPr>
      <w:spacing w:after="120"/>
      <w:ind w:left="357" w:hanging="357"/>
      <w:contextualSpacing/>
    </w:pPr>
  </w:style>
  <w:style w:type="paragraph" w:customStyle="1" w:styleId="Standaardzonderwitruimte">
    <w:name w:val="Standaard zonder witruimte"/>
    <w:basedOn w:val="Standaard"/>
    <w:next w:val="Standaard"/>
    <w:rsid w:val="00953331"/>
    <w:pPr>
      <w:spacing w:after="0"/>
    </w:pPr>
  </w:style>
  <w:style w:type="paragraph" w:customStyle="1" w:styleId="Standaardkleinzonderwit">
    <w:name w:val="Standaard klein zonder wit"/>
    <w:basedOn w:val="Datum"/>
    <w:next w:val="Standaard"/>
    <w:rsid w:val="00953331"/>
    <w:pPr>
      <w:spacing w:after="0"/>
    </w:pPr>
    <w:rPr>
      <w:sz w:val="16"/>
    </w:rPr>
  </w:style>
  <w:style w:type="paragraph" w:styleId="Index3">
    <w:name w:val="index 3"/>
    <w:basedOn w:val="Standaard"/>
    <w:next w:val="Standaard"/>
    <w:autoRedefine/>
    <w:semiHidden/>
    <w:rsid w:val="00953331"/>
    <w:pPr>
      <w:ind w:left="690" w:hanging="230"/>
    </w:pPr>
  </w:style>
  <w:style w:type="paragraph" w:styleId="Index4">
    <w:name w:val="index 4"/>
    <w:basedOn w:val="Standaard"/>
    <w:next w:val="Standaard"/>
    <w:autoRedefine/>
    <w:semiHidden/>
    <w:rsid w:val="00953331"/>
    <w:pPr>
      <w:ind w:left="920" w:hanging="230"/>
    </w:pPr>
  </w:style>
  <w:style w:type="paragraph" w:styleId="Index5">
    <w:name w:val="index 5"/>
    <w:basedOn w:val="Standaard"/>
    <w:next w:val="Standaard"/>
    <w:autoRedefine/>
    <w:semiHidden/>
    <w:rsid w:val="00953331"/>
    <w:pPr>
      <w:tabs>
        <w:tab w:val="right" w:leader="dot" w:pos="9061"/>
      </w:tabs>
      <w:ind w:left="1021"/>
    </w:pPr>
    <w:rPr>
      <w:noProof/>
    </w:rPr>
  </w:style>
  <w:style w:type="paragraph" w:styleId="Index6">
    <w:name w:val="index 6"/>
    <w:basedOn w:val="Standaard"/>
    <w:next w:val="Standaard"/>
    <w:autoRedefine/>
    <w:semiHidden/>
    <w:rsid w:val="00953331"/>
    <w:pPr>
      <w:tabs>
        <w:tab w:val="right" w:leader="dot" w:pos="9061"/>
      </w:tabs>
      <w:ind w:left="1021"/>
    </w:pPr>
  </w:style>
  <w:style w:type="paragraph" w:styleId="Index7">
    <w:name w:val="index 7"/>
    <w:basedOn w:val="Standaard"/>
    <w:next w:val="Standaard"/>
    <w:autoRedefine/>
    <w:semiHidden/>
    <w:rsid w:val="00953331"/>
    <w:pPr>
      <w:tabs>
        <w:tab w:val="right" w:leader="dot" w:pos="9061"/>
      </w:tabs>
      <w:ind w:left="1021"/>
    </w:pPr>
  </w:style>
  <w:style w:type="paragraph" w:styleId="Index8">
    <w:name w:val="index 8"/>
    <w:basedOn w:val="Standaard"/>
    <w:next w:val="Standaard"/>
    <w:autoRedefine/>
    <w:semiHidden/>
    <w:rsid w:val="00953331"/>
    <w:pPr>
      <w:tabs>
        <w:tab w:val="right" w:leader="dot" w:pos="9061"/>
      </w:tabs>
      <w:ind w:left="1021"/>
    </w:pPr>
  </w:style>
  <w:style w:type="paragraph" w:styleId="Index9">
    <w:name w:val="index 9"/>
    <w:basedOn w:val="Standaard"/>
    <w:next w:val="Standaard"/>
    <w:autoRedefine/>
    <w:semiHidden/>
    <w:rsid w:val="00953331"/>
    <w:pPr>
      <w:tabs>
        <w:tab w:val="right" w:leader="dot" w:pos="9061"/>
      </w:tabs>
      <w:ind w:left="1021"/>
    </w:pPr>
    <w:rPr>
      <w:noProof/>
    </w:rPr>
  </w:style>
  <w:style w:type="paragraph" w:styleId="Inhopg8">
    <w:name w:val="toc 8"/>
    <w:basedOn w:val="Standaard"/>
    <w:next w:val="Standaard"/>
    <w:autoRedefine/>
    <w:semiHidden/>
    <w:rsid w:val="00953331"/>
    <w:pPr>
      <w:tabs>
        <w:tab w:val="right" w:leader="dot" w:pos="9061"/>
      </w:tabs>
      <w:spacing w:after="0"/>
      <w:ind w:left="1021"/>
    </w:pPr>
    <w:rPr>
      <w:noProof/>
      <w:szCs w:val="24"/>
      <w:lang w:eastAsia="nl-NL"/>
    </w:rPr>
  </w:style>
  <w:style w:type="paragraph" w:styleId="Inhopg9">
    <w:name w:val="toc 9"/>
    <w:basedOn w:val="Standaard"/>
    <w:next w:val="Standaard"/>
    <w:autoRedefine/>
    <w:semiHidden/>
    <w:rsid w:val="00953331"/>
    <w:pPr>
      <w:spacing w:after="0"/>
      <w:ind w:left="2042" w:hanging="1021"/>
    </w:pPr>
    <w:rPr>
      <w:szCs w:val="24"/>
      <w:lang w:eastAsia="nl-NL"/>
    </w:rPr>
  </w:style>
  <w:style w:type="paragraph" w:customStyle="1" w:styleId="bronvermelding0">
    <w:name w:val="bronvermelding"/>
    <w:basedOn w:val="Standaard"/>
    <w:next w:val="Standaard"/>
    <w:rsid w:val="00953331"/>
    <w:pPr>
      <w:spacing w:after="0"/>
    </w:pPr>
    <w:rPr>
      <w:smallCaps/>
      <w:sz w:val="18"/>
    </w:rPr>
  </w:style>
  <w:style w:type="paragraph" w:customStyle="1" w:styleId="Kopnietininhoud">
    <w:name w:val="Kop niet in inhoud"/>
    <w:basedOn w:val="Kopzondernummer"/>
    <w:next w:val="Standaard"/>
    <w:rsid w:val="00953331"/>
  </w:style>
  <w:style w:type="table" w:styleId="Tabelraster">
    <w:name w:val="Table Grid"/>
    <w:basedOn w:val="Standaardtabe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jstalinea">
    <w:name w:val="List Paragraph"/>
    <w:basedOn w:val="Standaard"/>
    <w:uiPriority w:val="34"/>
    <w:qFormat/>
    <w:rsid w:val="008F571F"/>
    <w:pPr>
      <w:ind w:left="720"/>
      <w:contextualSpacing/>
    </w:pPr>
    <w:rPr>
      <w:rFonts w:cs="Times New Roman"/>
      <w:bCs/>
      <w:lang w:val="nl-NL" w:eastAsia="en-US"/>
    </w:rPr>
  </w:style>
  <w:style w:type="character" w:styleId="Verwijzingopmerking">
    <w:name w:val="annotation reference"/>
    <w:basedOn w:val="Standaardalinea-lettertype"/>
    <w:semiHidden/>
    <w:unhideWhenUsed/>
    <w:rsid w:val="00F873A3"/>
    <w:rPr>
      <w:sz w:val="16"/>
      <w:szCs w:val="16"/>
    </w:rPr>
  </w:style>
  <w:style w:type="paragraph" w:styleId="Tekstopmerking">
    <w:name w:val="annotation text"/>
    <w:basedOn w:val="Standaard"/>
    <w:link w:val="TekstopmerkingChar"/>
    <w:semiHidden/>
    <w:unhideWhenUsed/>
    <w:rsid w:val="00F873A3"/>
  </w:style>
  <w:style w:type="character" w:customStyle="1" w:styleId="TekstopmerkingChar">
    <w:name w:val="Tekst opmerking Char"/>
    <w:basedOn w:val="Standaardalinea-lettertype"/>
    <w:link w:val="Tekstopmerking"/>
    <w:semiHidden/>
    <w:rsid w:val="00F873A3"/>
  </w:style>
  <w:style w:type="paragraph" w:styleId="Onderwerpvanopmerking">
    <w:name w:val="annotation subject"/>
    <w:basedOn w:val="Tekstopmerking"/>
    <w:next w:val="Tekstopmerking"/>
    <w:link w:val="OnderwerpvanopmerkingChar"/>
    <w:semiHidden/>
    <w:unhideWhenUsed/>
    <w:rsid w:val="00F873A3"/>
    <w:rPr>
      <w:b/>
      <w:bCs/>
    </w:rPr>
  </w:style>
  <w:style w:type="character" w:customStyle="1" w:styleId="OnderwerpvanopmerkingChar">
    <w:name w:val="Onderwerp van opmerking Char"/>
    <w:basedOn w:val="TekstopmerkingChar"/>
    <w:link w:val="Onderwerpvanopmerking"/>
    <w:semiHidden/>
    <w:rsid w:val="00F873A3"/>
    <w:rPr>
      <w:b/>
      <w:bCs/>
    </w:rPr>
  </w:style>
  <w:style w:type="paragraph" w:styleId="Ballontekst">
    <w:name w:val="Balloon Text"/>
    <w:basedOn w:val="Standaard"/>
    <w:link w:val="BallontekstChar"/>
    <w:semiHidden/>
    <w:unhideWhenUsed/>
    <w:rsid w:val="00F873A3"/>
    <w:pPr>
      <w:spacing w:after="0"/>
    </w:pPr>
    <w:rPr>
      <w:rFonts w:ascii="Segoe UI" w:hAnsi="Segoe UI" w:cs="Segoe UI"/>
      <w:sz w:val="18"/>
      <w:szCs w:val="18"/>
    </w:rPr>
  </w:style>
  <w:style w:type="character" w:customStyle="1" w:styleId="BallontekstChar">
    <w:name w:val="Ballontekst Char"/>
    <w:basedOn w:val="Standaardalinea-lettertype"/>
    <w:link w:val="Ballontekst"/>
    <w:semiHidden/>
    <w:rsid w:val="00F873A3"/>
    <w:rPr>
      <w:rFonts w:ascii="Segoe UI" w:hAnsi="Segoe UI" w:cs="Segoe UI"/>
      <w:sz w:val="18"/>
      <w:szCs w:val="18"/>
    </w:rPr>
  </w:style>
  <w:style w:type="paragraph" w:styleId="Bibliografie">
    <w:name w:val="Bibliography"/>
    <w:basedOn w:val="Standaard"/>
    <w:next w:val="Standaard"/>
    <w:uiPriority w:val="37"/>
    <w:unhideWhenUsed/>
    <w:rsid w:val="00614295"/>
  </w:style>
  <w:style w:type="paragraph" w:customStyle="1" w:styleId="paragraph">
    <w:name w:val="paragraph"/>
    <w:basedOn w:val="Standaard"/>
    <w:rsid w:val="002023C4"/>
    <w:pPr>
      <w:spacing w:before="100" w:beforeAutospacing="1" w:after="100" w:afterAutospacing="1"/>
    </w:pPr>
    <w:rPr>
      <w:rFonts w:ascii="Times New Roman" w:hAnsi="Times New Roman" w:cs="Times New Roman"/>
      <w:sz w:val="24"/>
      <w:szCs w:val="24"/>
    </w:rPr>
  </w:style>
  <w:style w:type="character" w:customStyle="1" w:styleId="eop">
    <w:name w:val="eop"/>
    <w:basedOn w:val="Standaardalinea-lettertype"/>
    <w:rsid w:val="002023C4"/>
  </w:style>
  <w:style w:type="character" w:customStyle="1" w:styleId="normaltextrun">
    <w:name w:val="normaltextrun"/>
    <w:basedOn w:val="Standaardalinea-lettertype"/>
    <w:rsid w:val="002023C4"/>
  </w:style>
  <w:style w:type="character" w:customStyle="1" w:styleId="contentcontrolboundarysink">
    <w:name w:val="contentcontrolboundarysink"/>
    <w:basedOn w:val="Standaardalinea-lettertype"/>
    <w:rsid w:val="002023C4"/>
  </w:style>
  <w:style w:type="paragraph" w:styleId="Titel">
    <w:name w:val="Title"/>
    <w:basedOn w:val="Standaard"/>
    <w:next w:val="Standaard"/>
    <w:link w:val="TitelChar"/>
    <w:uiPriority w:val="10"/>
    <w:qFormat/>
    <w:rsid w:val="002023C4"/>
    <w:pPr>
      <w:spacing w:after="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elChar">
    <w:name w:val="Titel Char"/>
    <w:basedOn w:val="Standaardalinea-lettertype"/>
    <w:link w:val="Titel"/>
    <w:uiPriority w:val="10"/>
    <w:rsid w:val="002023C4"/>
    <w:rPr>
      <w:rFonts w:asciiTheme="majorHAnsi" w:eastAsiaTheme="majorEastAsia" w:hAnsiTheme="majorHAnsi" w:cstheme="majorBidi"/>
      <w:spacing w:val="-10"/>
      <w:kern w:val="28"/>
      <w:sz w:val="56"/>
      <w:szCs w:val="56"/>
      <w:lang w:eastAsia="en-US"/>
      <w14:ligatures w14:val="standardContextual"/>
    </w:rPr>
  </w:style>
  <w:style w:type="paragraph" w:styleId="Kopvaninhoudsopgave">
    <w:name w:val="TOC Heading"/>
    <w:basedOn w:val="Kop1"/>
    <w:next w:val="Standaard"/>
    <w:uiPriority w:val="39"/>
    <w:unhideWhenUsed/>
    <w:qFormat/>
    <w:rsid w:val="00FF6196"/>
    <w:pPr>
      <w:keepNext/>
      <w:keepLines/>
      <w:pageBreakBefore w:val="0"/>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Cs w:val="32"/>
      <w:lang w:val="en-US" w:eastAsia="en-US"/>
    </w:rPr>
  </w:style>
  <w:style w:type="character" w:styleId="Onopgelostemelding">
    <w:name w:val="Unresolved Mention"/>
    <w:basedOn w:val="Standaardalinea-lettertype"/>
    <w:uiPriority w:val="99"/>
    <w:semiHidden/>
    <w:unhideWhenUsed/>
    <w:rsid w:val="00EA034A"/>
    <w:rPr>
      <w:color w:val="605E5C"/>
      <w:shd w:val="clear" w:color="auto" w:fill="E1DFDD"/>
    </w:rPr>
  </w:style>
  <w:style w:type="character" w:customStyle="1" w:styleId="Kop9Char">
    <w:name w:val="Kop 9 Char"/>
    <w:basedOn w:val="Standaardalinea-lettertype"/>
    <w:link w:val="Kop9"/>
    <w:semiHidden/>
    <w:rsid w:val="000550B2"/>
    <w:rPr>
      <w:rFonts w:asciiTheme="majorHAnsi" w:eastAsiaTheme="majorEastAsia" w:hAnsiTheme="majorHAnsi" w:cstheme="majorBidi"/>
      <w:i/>
      <w:iCs/>
      <w:color w:val="272727" w:themeColor="text1" w:themeTint="D8"/>
      <w:sz w:val="21"/>
      <w:szCs w:val="21"/>
    </w:rPr>
  </w:style>
  <w:style w:type="paragraph" w:styleId="Normaalweb">
    <w:name w:val="Normal (Web)"/>
    <w:basedOn w:val="Standaard"/>
    <w:uiPriority w:val="99"/>
    <w:unhideWhenUsed/>
    <w:rsid w:val="001206EC"/>
    <w:pPr>
      <w:spacing w:before="100" w:beforeAutospacing="1" w:after="100" w:afterAutospacing="1"/>
    </w:pPr>
    <w:rPr>
      <w:rFonts w:ascii="Times New Roman" w:hAnsi="Times New Roman" w:cs="Times New Roman"/>
      <w:sz w:val="24"/>
      <w:szCs w:val="24"/>
      <w:lang w:val="en-US" w:eastAsia="en-US"/>
    </w:rPr>
  </w:style>
  <w:style w:type="character" w:customStyle="1" w:styleId="Kop1Char">
    <w:name w:val="Kop 1 Char"/>
    <w:basedOn w:val="Standaardalinea-lettertype"/>
    <w:link w:val="Kop1"/>
    <w:rsid w:val="00014EC0"/>
    <w:rPr>
      <w:b/>
      <w:smallCaps/>
      <w:kern w:val="32"/>
      <w:sz w:val="32"/>
      <w:szCs w:val="22"/>
    </w:rPr>
  </w:style>
  <w:style w:type="character" w:customStyle="1" w:styleId="Kop2Char">
    <w:name w:val="Kop 2 Char"/>
    <w:basedOn w:val="Standaardalinea-lettertype"/>
    <w:link w:val="Kop2"/>
    <w:rsid w:val="00DC29F8"/>
    <w:rPr>
      <w:b/>
      <w:bCs/>
      <w:iCs/>
      <w:sz w:val="24"/>
      <w:szCs w:val="28"/>
    </w:rPr>
  </w:style>
  <w:style w:type="character" w:styleId="Zwaar">
    <w:name w:val="Strong"/>
    <w:basedOn w:val="Standaardalinea-lettertype"/>
    <w:uiPriority w:val="22"/>
    <w:qFormat/>
    <w:rsid w:val="009B4DCD"/>
    <w:rPr>
      <w:b/>
      <w:bCs/>
    </w:rPr>
  </w:style>
  <w:style w:type="character" w:styleId="Intensievebenadrukking">
    <w:name w:val="Intense Emphasis"/>
    <w:basedOn w:val="Standaardalinea-lettertype"/>
    <w:uiPriority w:val="21"/>
    <w:qFormat/>
    <w:rsid w:val="007422E6"/>
    <w:rPr>
      <w:i/>
      <w:iCs/>
      <w:color w:val="4F81BD" w:themeColor="accent1"/>
    </w:rPr>
  </w:style>
  <w:style w:type="character" w:customStyle="1" w:styleId="wacimagecontainer">
    <w:name w:val="wacimagecontainer"/>
    <w:basedOn w:val="Standaardalinea-lettertype"/>
    <w:rsid w:val="00BB0FE4"/>
  </w:style>
  <w:style w:type="character" w:customStyle="1" w:styleId="url">
    <w:name w:val="url"/>
    <w:basedOn w:val="Standaardalinea-lettertype"/>
    <w:rsid w:val="00647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206644041">
      <w:bodyDiv w:val="1"/>
      <w:marLeft w:val="0"/>
      <w:marRight w:val="0"/>
      <w:marTop w:val="0"/>
      <w:marBottom w:val="0"/>
      <w:divBdr>
        <w:top w:val="none" w:sz="0" w:space="0" w:color="auto"/>
        <w:left w:val="none" w:sz="0" w:space="0" w:color="auto"/>
        <w:bottom w:val="none" w:sz="0" w:space="0" w:color="auto"/>
        <w:right w:val="none" w:sz="0" w:space="0" w:color="auto"/>
      </w:divBdr>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396824327">
      <w:bodyDiv w:val="1"/>
      <w:marLeft w:val="0"/>
      <w:marRight w:val="0"/>
      <w:marTop w:val="0"/>
      <w:marBottom w:val="0"/>
      <w:divBdr>
        <w:top w:val="none" w:sz="0" w:space="0" w:color="auto"/>
        <w:left w:val="none" w:sz="0" w:space="0" w:color="auto"/>
        <w:bottom w:val="none" w:sz="0" w:space="0" w:color="auto"/>
        <w:right w:val="none" w:sz="0" w:space="0" w:color="auto"/>
      </w:divBdr>
      <w:divsChild>
        <w:div w:id="53313455">
          <w:marLeft w:val="0"/>
          <w:marRight w:val="0"/>
          <w:marTop w:val="0"/>
          <w:marBottom w:val="0"/>
          <w:divBdr>
            <w:top w:val="none" w:sz="0" w:space="0" w:color="auto"/>
            <w:left w:val="none" w:sz="0" w:space="0" w:color="auto"/>
            <w:bottom w:val="none" w:sz="0" w:space="0" w:color="auto"/>
            <w:right w:val="none" w:sz="0" w:space="0" w:color="auto"/>
          </w:divBdr>
          <w:divsChild>
            <w:div w:id="56512821">
              <w:marLeft w:val="0"/>
              <w:marRight w:val="0"/>
              <w:marTop w:val="0"/>
              <w:marBottom w:val="0"/>
              <w:divBdr>
                <w:top w:val="none" w:sz="0" w:space="0" w:color="auto"/>
                <w:left w:val="none" w:sz="0" w:space="0" w:color="auto"/>
                <w:bottom w:val="none" w:sz="0" w:space="0" w:color="auto"/>
                <w:right w:val="none" w:sz="0" w:space="0" w:color="auto"/>
              </w:divBdr>
              <w:divsChild>
                <w:div w:id="11655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43196">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33412677">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55370522">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084717751">
      <w:bodyDiv w:val="1"/>
      <w:marLeft w:val="0"/>
      <w:marRight w:val="0"/>
      <w:marTop w:val="0"/>
      <w:marBottom w:val="0"/>
      <w:divBdr>
        <w:top w:val="none" w:sz="0" w:space="0" w:color="auto"/>
        <w:left w:val="none" w:sz="0" w:space="0" w:color="auto"/>
        <w:bottom w:val="none" w:sz="0" w:space="0" w:color="auto"/>
        <w:right w:val="none" w:sz="0" w:space="0" w:color="auto"/>
      </w:divBdr>
      <w:divsChild>
        <w:div w:id="1666323529">
          <w:marLeft w:val="-720"/>
          <w:marRight w:val="0"/>
          <w:marTop w:val="0"/>
          <w:marBottom w:val="0"/>
          <w:divBdr>
            <w:top w:val="none" w:sz="0" w:space="0" w:color="auto"/>
            <w:left w:val="none" w:sz="0" w:space="0" w:color="auto"/>
            <w:bottom w:val="none" w:sz="0" w:space="0" w:color="auto"/>
            <w:right w:val="none" w:sz="0" w:space="0" w:color="auto"/>
          </w:divBdr>
        </w:div>
      </w:divsChild>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393037743">
      <w:bodyDiv w:val="1"/>
      <w:marLeft w:val="0"/>
      <w:marRight w:val="0"/>
      <w:marTop w:val="0"/>
      <w:marBottom w:val="0"/>
      <w:divBdr>
        <w:top w:val="none" w:sz="0" w:space="0" w:color="auto"/>
        <w:left w:val="none" w:sz="0" w:space="0" w:color="auto"/>
        <w:bottom w:val="none" w:sz="0" w:space="0" w:color="auto"/>
        <w:right w:val="none" w:sz="0" w:space="0" w:color="auto"/>
      </w:divBdr>
      <w:divsChild>
        <w:div w:id="1269580280">
          <w:marLeft w:val="-720"/>
          <w:marRight w:val="0"/>
          <w:marTop w:val="0"/>
          <w:marBottom w:val="0"/>
          <w:divBdr>
            <w:top w:val="none" w:sz="0" w:space="0" w:color="auto"/>
            <w:left w:val="none" w:sz="0" w:space="0" w:color="auto"/>
            <w:bottom w:val="none" w:sz="0" w:space="0" w:color="auto"/>
            <w:right w:val="none" w:sz="0" w:space="0" w:color="auto"/>
          </w:divBdr>
        </w:div>
      </w:divsChild>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667780142">
      <w:bodyDiv w:val="1"/>
      <w:marLeft w:val="0"/>
      <w:marRight w:val="0"/>
      <w:marTop w:val="0"/>
      <w:marBottom w:val="0"/>
      <w:divBdr>
        <w:top w:val="none" w:sz="0" w:space="0" w:color="auto"/>
        <w:left w:val="none" w:sz="0" w:space="0" w:color="auto"/>
        <w:bottom w:val="none" w:sz="0" w:space="0" w:color="auto"/>
        <w:right w:val="none" w:sz="0" w:space="0" w:color="auto"/>
      </w:divBdr>
      <w:divsChild>
        <w:div w:id="1074670071">
          <w:marLeft w:val="0"/>
          <w:marRight w:val="0"/>
          <w:marTop w:val="0"/>
          <w:marBottom w:val="0"/>
          <w:divBdr>
            <w:top w:val="none" w:sz="0" w:space="0" w:color="auto"/>
            <w:left w:val="none" w:sz="0" w:space="0" w:color="auto"/>
            <w:bottom w:val="none" w:sz="0" w:space="0" w:color="auto"/>
            <w:right w:val="none" w:sz="0" w:space="0" w:color="auto"/>
          </w:divBdr>
        </w:div>
        <w:div w:id="148525442">
          <w:marLeft w:val="0"/>
          <w:marRight w:val="0"/>
          <w:marTop w:val="0"/>
          <w:marBottom w:val="0"/>
          <w:divBdr>
            <w:top w:val="none" w:sz="0" w:space="0" w:color="auto"/>
            <w:left w:val="none" w:sz="0" w:space="0" w:color="auto"/>
            <w:bottom w:val="none" w:sz="0" w:space="0" w:color="auto"/>
            <w:right w:val="none" w:sz="0" w:space="0" w:color="auto"/>
          </w:divBdr>
        </w:div>
        <w:div w:id="1596402042">
          <w:marLeft w:val="0"/>
          <w:marRight w:val="0"/>
          <w:marTop w:val="0"/>
          <w:marBottom w:val="0"/>
          <w:divBdr>
            <w:top w:val="none" w:sz="0" w:space="0" w:color="auto"/>
            <w:left w:val="none" w:sz="0" w:space="0" w:color="auto"/>
            <w:bottom w:val="none" w:sz="0" w:space="0" w:color="auto"/>
            <w:right w:val="none" w:sz="0" w:space="0" w:color="auto"/>
          </w:divBdr>
        </w:div>
        <w:div w:id="819462879">
          <w:marLeft w:val="0"/>
          <w:marRight w:val="0"/>
          <w:marTop w:val="0"/>
          <w:marBottom w:val="0"/>
          <w:divBdr>
            <w:top w:val="none" w:sz="0" w:space="0" w:color="auto"/>
            <w:left w:val="none" w:sz="0" w:space="0" w:color="auto"/>
            <w:bottom w:val="none" w:sz="0" w:space="0" w:color="auto"/>
            <w:right w:val="none" w:sz="0" w:space="0" w:color="auto"/>
          </w:divBdr>
        </w:div>
        <w:div w:id="339696477">
          <w:marLeft w:val="0"/>
          <w:marRight w:val="0"/>
          <w:marTop w:val="0"/>
          <w:marBottom w:val="0"/>
          <w:divBdr>
            <w:top w:val="none" w:sz="0" w:space="0" w:color="auto"/>
            <w:left w:val="none" w:sz="0" w:space="0" w:color="auto"/>
            <w:bottom w:val="none" w:sz="0" w:space="0" w:color="auto"/>
            <w:right w:val="none" w:sz="0" w:space="0" w:color="auto"/>
          </w:divBdr>
        </w:div>
        <w:div w:id="519979035">
          <w:marLeft w:val="0"/>
          <w:marRight w:val="0"/>
          <w:marTop w:val="0"/>
          <w:marBottom w:val="0"/>
          <w:divBdr>
            <w:top w:val="none" w:sz="0" w:space="0" w:color="auto"/>
            <w:left w:val="none" w:sz="0" w:space="0" w:color="auto"/>
            <w:bottom w:val="none" w:sz="0" w:space="0" w:color="auto"/>
            <w:right w:val="none" w:sz="0" w:space="0" w:color="auto"/>
          </w:divBdr>
        </w:div>
        <w:div w:id="1984037901">
          <w:marLeft w:val="0"/>
          <w:marRight w:val="0"/>
          <w:marTop w:val="0"/>
          <w:marBottom w:val="0"/>
          <w:divBdr>
            <w:top w:val="none" w:sz="0" w:space="0" w:color="auto"/>
            <w:left w:val="none" w:sz="0" w:space="0" w:color="auto"/>
            <w:bottom w:val="none" w:sz="0" w:space="0" w:color="auto"/>
            <w:right w:val="none" w:sz="0" w:space="0" w:color="auto"/>
          </w:divBdr>
        </w:div>
        <w:div w:id="1908152351">
          <w:marLeft w:val="0"/>
          <w:marRight w:val="0"/>
          <w:marTop w:val="0"/>
          <w:marBottom w:val="0"/>
          <w:divBdr>
            <w:top w:val="none" w:sz="0" w:space="0" w:color="auto"/>
            <w:left w:val="none" w:sz="0" w:space="0" w:color="auto"/>
            <w:bottom w:val="none" w:sz="0" w:space="0" w:color="auto"/>
            <w:right w:val="none" w:sz="0" w:space="0" w:color="auto"/>
          </w:divBdr>
        </w:div>
        <w:div w:id="1826508244">
          <w:marLeft w:val="0"/>
          <w:marRight w:val="0"/>
          <w:marTop w:val="0"/>
          <w:marBottom w:val="0"/>
          <w:divBdr>
            <w:top w:val="none" w:sz="0" w:space="0" w:color="auto"/>
            <w:left w:val="none" w:sz="0" w:space="0" w:color="auto"/>
            <w:bottom w:val="none" w:sz="0" w:space="0" w:color="auto"/>
            <w:right w:val="none" w:sz="0" w:space="0" w:color="auto"/>
          </w:divBdr>
        </w:div>
        <w:div w:id="1372002407">
          <w:marLeft w:val="0"/>
          <w:marRight w:val="0"/>
          <w:marTop w:val="0"/>
          <w:marBottom w:val="0"/>
          <w:divBdr>
            <w:top w:val="none" w:sz="0" w:space="0" w:color="auto"/>
            <w:left w:val="none" w:sz="0" w:space="0" w:color="auto"/>
            <w:bottom w:val="none" w:sz="0" w:space="0" w:color="auto"/>
            <w:right w:val="none" w:sz="0" w:space="0" w:color="auto"/>
          </w:divBdr>
        </w:div>
        <w:div w:id="988754229">
          <w:marLeft w:val="0"/>
          <w:marRight w:val="0"/>
          <w:marTop w:val="0"/>
          <w:marBottom w:val="0"/>
          <w:divBdr>
            <w:top w:val="none" w:sz="0" w:space="0" w:color="auto"/>
            <w:left w:val="none" w:sz="0" w:space="0" w:color="auto"/>
            <w:bottom w:val="none" w:sz="0" w:space="0" w:color="auto"/>
            <w:right w:val="none" w:sz="0" w:space="0" w:color="auto"/>
          </w:divBdr>
        </w:div>
        <w:div w:id="1638487042">
          <w:marLeft w:val="0"/>
          <w:marRight w:val="0"/>
          <w:marTop w:val="0"/>
          <w:marBottom w:val="0"/>
          <w:divBdr>
            <w:top w:val="none" w:sz="0" w:space="0" w:color="auto"/>
            <w:left w:val="none" w:sz="0" w:space="0" w:color="auto"/>
            <w:bottom w:val="none" w:sz="0" w:space="0" w:color="auto"/>
            <w:right w:val="none" w:sz="0" w:space="0" w:color="auto"/>
          </w:divBdr>
        </w:div>
        <w:div w:id="1302805427">
          <w:marLeft w:val="0"/>
          <w:marRight w:val="0"/>
          <w:marTop w:val="0"/>
          <w:marBottom w:val="0"/>
          <w:divBdr>
            <w:top w:val="none" w:sz="0" w:space="0" w:color="auto"/>
            <w:left w:val="none" w:sz="0" w:space="0" w:color="auto"/>
            <w:bottom w:val="none" w:sz="0" w:space="0" w:color="auto"/>
            <w:right w:val="none" w:sz="0" w:space="0" w:color="auto"/>
          </w:divBdr>
        </w:div>
      </w:divsChild>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43417698">
      <w:bodyDiv w:val="1"/>
      <w:marLeft w:val="0"/>
      <w:marRight w:val="0"/>
      <w:marTop w:val="0"/>
      <w:marBottom w:val="0"/>
      <w:divBdr>
        <w:top w:val="none" w:sz="0" w:space="0" w:color="auto"/>
        <w:left w:val="none" w:sz="0" w:space="0" w:color="auto"/>
        <w:bottom w:val="none" w:sz="0" w:space="0" w:color="auto"/>
        <w:right w:val="none" w:sz="0" w:space="0" w:color="auto"/>
      </w:divBdr>
      <w:divsChild>
        <w:div w:id="1896624386">
          <w:marLeft w:val="0"/>
          <w:marRight w:val="0"/>
          <w:marTop w:val="0"/>
          <w:marBottom w:val="0"/>
          <w:divBdr>
            <w:top w:val="none" w:sz="0" w:space="0" w:color="auto"/>
            <w:left w:val="none" w:sz="0" w:space="0" w:color="auto"/>
            <w:bottom w:val="none" w:sz="0" w:space="0" w:color="auto"/>
            <w:right w:val="none" w:sz="0" w:space="0" w:color="auto"/>
          </w:divBdr>
        </w:div>
        <w:div w:id="1234464795">
          <w:marLeft w:val="0"/>
          <w:marRight w:val="0"/>
          <w:marTop w:val="0"/>
          <w:marBottom w:val="0"/>
          <w:divBdr>
            <w:top w:val="none" w:sz="0" w:space="0" w:color="auto"/>
            <w:left w:val="none" w:sz="0" w:space="0" w:color="auto"/>
            <w:bottom w:val="none" w:sz="0" w:space="0" w:color="auto"/>
            <w:right w:val="none" w:sz="0" w:space="0" w:color="auto"/>
          </w:divBdr>
        </w:div>
        <w:div w:id="1488785465">
          <w:marLeft w:val="0"/>
          <w:marRight w:val="0"/>
          <w:marTop w:val="0"/>
          <w:marBottom w:val="0"/>
          <w:divBdr>
            <w:top w:val="none" w:sz="0" w:space="0" w:color="auto"/>
            <w:left w:val="none" w:sz="0" w:space="0" w:color="auto"/>
            <w:bottom w:val="none" w:sz="0" w:space="0" w:color="auto"/>
            <w:right w:val="none" w:sz="0" w:space="0" w:color="auto"/>
          </w:divBdr>
        </w:div>
        <w:div w:id="2027751827">
          <w:marLeft w:val="0"/>
          <w:marRight w:val="0"/>
          <w:marTop w:val="0"/>
          <w:marBottom w:val="0"/>
          <w:divBdr>
            <w:top w:val="none" w:sz="0" w:space="0" w:color="auto"/>
            <w:left w:val="none" w:sz="0" w:space="0" w:color="auto"/>
            <w:bottom w:val="none" w:sz="0" w:space="0" w:color="auto"/>
            <w:right w:val="none" w:sz="0" w:space="0" w:color="auto"/>
          </w:divBdr>
        </w:div>
        <w:div w:id="2096853066">
          <w:marLeft w:val="0"/>
          <w:marRight w:val="0"/>
          <w:marTop w:val="0"/>
          <w:marBottom w:val="0"/>
          <w:divBdr>
            <w:top w:val="none" w:sz="0" w:space="0" w:color="auto"/>
            <w:left w:val="none" w:sz="0" w:space="0" w:color="auto"/>
            <w:bottom w:val="none" w:sz="0" w:space="0" w:color="auto"/>
            <w:right w:val="none" w:sz="0" w:space="0" w:color="auto"/>
          </w:divBdr>
        </w:div>
      </w:divsChild>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6C91A368-DCCE-41B9-B057-8F37356C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Template>
  <TotalTime>278</TotalTime>
  <Pages>42</Pages>
  <Words>4990</Words>
  <Characters>27449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1</vt:lpstr>
    </vt:vector>
  </TitlesOfParts>
  <Company>KH Kempen - Campus Geel</Company>
  <LinksUpToDate>false</LinksUpToDate>
  <CharactersWithSpaces>32375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Technische Labo's</dc:creator>
  <cp:keywords/>
  <cp:lastModifiedBy>Jens Geenen</cp:lastModifiedBy>
  <cp:revision>117</cp:revision>
  <cp:lastPrinted>2025-06-12T17:25:00Z</cp:lastPrinted>
  <dcterms:created xsi:type="dcterms:W3CDTF">2024-02-19T17:02:00Z</dcterms:created>
  <dcterms:modified xsi:type="dcterms:W3CDTF">2025-06-12T17:25:00Z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2023-12-16T17:00:05Z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30794de3-8dcd-40c0-a76b-b0c3c7b62fa4</vt:lpwstr>
  </property>
  <property fmtid="{D5CDD505-2E9C-101B-9397-08002B2CF9AE}" pid="8" name="MSIP_Label_c337be75-dfbb-4261-9834-ac247c7dde13_ContentBits">
    <vt:lpwstr>0</vt:lpwstr>
  </property>
</Properties>
</file>